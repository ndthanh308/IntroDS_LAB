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EB3D9" w14:textId="77777777" w:rsidR="00DA7F76" w:rsidRPr="002B616F" w:rsidRDefault="00DA7F76" w:rsidP="00907B38">
      <w:pPr>
        <w:pStyle w:val="code"/>
      </w:pPr>
      <w:r w:rsidRPr="002B616F">
        <w:t>\</w:t>
      </w:r>
      <w:proofErr w:type="spellStart"/>
      <w:r w:rsidRPr="002B616F">
        <w:t>documentclass</w:t>
      </w:r>
      <w:proofErr w:type="spellEnd"/>
      <w:r w:rsidRPr="002B616F">
        <w:t>[</w:t>
      </w:r>
      <w:proofErr w:type="gramStart"/>
      <w:r w:rsidRPr="002B616F">
        <w:t>nohyperref,uplatex</w:t>
      </w:r>
      <w:proofErr w:type="gramEnd"/>
      <w:r w:rsidRPr="002B616F">
        <w:t xml:space="preserve">,dvipdfmx,10pt]{article} </w:t>
      </w:r>
      <w:r w:rsidR="00907B38" w:rsidRPr="002B616F">
        <w:t>%</w:t>
      </w:r>
      <w:r w:rsidRPr="002B616F">
        <w:t xml:space="preserve"> For LaTeX2e</w:t>
      </w:r>
    </w:p>
    <w:p w14:paraId="4E56338B" w14:textId="77777777" w:rsidR="00DA7F76" w:rsidRPr="002B616F" w:rsidRDefault="00DA7F76" w:rsidP="00907B38">
      <w:pPr>
        <w:pStyle w:val="code"/>
      </w:pPr>
      <w:r w:rsidRPr="002B616F">
        <w:t>\</w:t>
      </w:r>
      <w:proofErr w:type="spellStart"/>
      <w:proofErr w:type="gramStart"/>
      <w:r w:rsidRPr="002B616F">
        <w:t>usepackage</w:t>
      </w:r>
      <w:proofErr w:type="spellEnd"/>
      <w:proofErr w:type="gramEnd"/>
      <w:r w:rsidRPr="002B616F">
        <w:t>{</w:t>
      </w:r>
      <w:proofErr w:type="spellStart"/>
      <w:r w:rsidRPr="002B616F">
        <w:t>tmlr</w:t>
      </w:r>
      <w:proofErr w:type="spellEnd"/>
      <w:r w:rsidRPr="002B616F">
        <w:t>}</w:t>
      </w:r>
    </w:p>
    <w:p w14:paraId="5C043FAD" w14:textId="77777777" w:rsidR="00DA7F76" w:rsidRPr="002B616F" w:rsidRDefault="00DA7F76" w:rsidP="00907B38">
      <w:pPr>
        <w:pStyle w:val="code"/>
      </w:pPr>
    </w:p>
    <w:p w14:paraId="2A0BA412" w14:textId="77777777" w:rsidR="00DA7F76" w:rsidRPr="002B616F" w:rsidRDefault="00DA7F76" w:rsidP="00907B38">
      <w:pPr>
        <w:pStyle w:val="code"/>
      </w:pPr>
      <w:r w:rsidRPr="002B616F">
        <w:t>\</w:t>
      </w:r>
      <w:proofErr w:type="gramStart"/>
      <w:r w:rsidRPr="002B616F">
        <w:t>input</w:t>
      </w:r>
      <w:proofErr w:type="gramEnd"/>
      <w:r w:rsidRPr="002B616F">
        <w:t>{</w:t>
      </w:r>
      <w:proofErr w:type="spellStart"/>
      <w:r w:rsidRPr="002B616F">
        <w:t>math_commands.tex</w:t>
      </w:r>
      <w:proofErr w:type="spellEnd"/>
      <w:r w:rsidRPr="002B616F">
        <w:t>}</w:t>
      </w:r>
    </w:p>
    <w:p w14:paraId="1BA20050" w14:textId="77777777" w:rsidR="00DA7F76" w:rsidRPr="002B616F" w:rsidRDefault="00DA7F76" w:rsidP="00907B38">
      <w:pPr>
        <w:pStyle w:val="code"/>
      </w:pPr>
    </w:p>
    <w:p w14:paraId="30F2B243" w14:textId="77777777" w:rsidR="00DA7F76" w:rsidRPr="002B616F" w:rsidRDefault="00907B38" w:rsidP="00907B38">
      <w:pPr>
        <w:pStyle w:val="code"/>
      </w:pPr>
      <w:r w:rsidRPr="002B616F">
        <w:t>%</w:t>
      </w:r>
      <w:r w:rsidR="00DA7F76" w:rsidRPr="002B616F">
        <w:t>\</w:t>
      </w:r>
      <w:proofErr w:type="spellStart"/>
      <w:r w:rsidR="00DA7F76" w:rsidRPr="002B616F">
        <w:t>documentclass</w:t>
      </w:r>
      <w:proofErr w:type="spellEnd"/>
      <w:r w:rsidR="00DA7F76" w:rsidRPr="002B616F">
        <w:t>[</w:t>
      </w:r>
      <w:proofErr w:type="gramStart"/>
      <w:r w:rsidR="00DA7F76" w:rsidRPr="002B616F">
        <w:t>nohyperref,uplatex</w:t>
      </w:r>
      <w:proofErr w:type="gramEnd"/>
      <w:r w:rsidR="00DA7F76" w:rsidRPr="002B616F">
        <w:t>,dvipdfmx,10pt]{article}</w:t>
      </w:r>
    </w:p>
    <w:p w14:paraId="69AD8CD4" w14:textId="77777777" w:rsidR="00DA7F76" w:rsidRPr="002B616F" w:rsidRDefault="00DA7F76" w:rsidP="00907B38">
      <w:pPr>
        <w:pStyle w:val="code"/>
      </w:pPr>
      <w:r w:rsidRPr="002B616F">
        <w:t>\</w:t>
      </w:r>
      <w:proofErr w:type="spellStart"/>
      <w:proofErr w:type="gramStart"/>
      <w:r w:rsidRPr="002B616F">
        <w:t>usepackage</w:t>
      </w:r>
      <w:proofErr w:type="spellEnd"/>
      <w:proofErr w:type="gramEnd"/>
      <w:r w:rsidRPr="002B616F">
        <w:t>{</w:t>
      </w:r>
      <w:proofErr w:type="spellStart"/>
      <w:r w:rsidRPr="002B616F">
        <w:t>url</w:t>
      </w:r>
      <w:proofErr w:type="spellEnd"/>
      <w:r w:rsidRPr="002B616F">
        <w:t>}</w:t>
      </w:r>
    </w:p>
    <w:p w14:paraId="42008EB6" w14:textId="77777777" w:rsidR="00DA7F76" w:rsidRPr="002B616F" w:rsidRDefault="00DA7F76" w:rsidP="00907B38">
      <w:pPr>
        <w:pStyle w:val="code"/>
      </w:pPr>
      <w:r w:rsidRPr="002B616F">
        <w:t>\</w:t>
      </w:r>
      <w:proofErr w:type="spellStart"/>
      <w:proofErr w:type="gramStart"/>
      <w:r w:rsidRPr="002B616F">
        <w:t>usepackage</w:t>
      </w:r>
      <w:proofErr w:type="spellEnd"/>
      <w:proofErr w:type="gramEnd"/>
      <w:r w:rsidRPr="002B616F">
        <w:t>{multirow}</w:t>
      </w:r>
    </w:p>
    <w:p w14:paraId="2A6FB2F6" w14:textId="77777777" w:rsidR="00DA7F76" w:rsidRPr="002B616F" w:rsidRDefault="00DA7F76" w:rsidP="00907B38">
      <w:pPr>
        <w:pStyle w:val="code"/>
      </w:pPr>
      <w:r w:rsidRPr="002B616F">
        <w:t>\</w:t>
      </w:r>
      <w:proofErr w:type="spellStart"/>
      <w:proofErr w:type="gramStart"/>
      <w:r w:rsidRPr="002B616F">
        <w:t>usepackage</w:t>
      </w:r>
      <w:proofErr w:type="spellEnd"/>
      <w:r w:rsidRPr="002B616F">
        <w:t>{</w:t>
      </w:r>
      <w:proofErr w:type="spellStart"/>
      <w:proofErr w:type="gramEnd"/>
      <w:r w:rsidRPr="002B616F">
        <w:t>amsmath</w:t>
      </w:r>
      <w:proofErr w:type="spellEnd"/>
      <w:r w:rsidRPr="002B616F">
        <w:t xml:space="preserve">, </w:t>
      </w:r>
      <w:proofErr w:type="spellStart"/>
      <w:r w:rsidRPr="002B616F">
        <w:t>amssymb</w:t>
      </w:r>
      <w:proofErr w:type="spellEnd"/>
      <w:r w:rsidRPr="002B616F">
        <w:t xml:space="preserve">, </w:t>
      </w:r>
      <w:proofErr w:type="spellStart"/>
      <w:r w:rsidRPr="002B616F">
        <w:t>ntheorem</w:t>
      </w:r>
      <w:proofErr w:type="spellEnd"/>
      <w:r w:rsidRPr="002B616F">
        <w:t xml:space="preserve">, </w:t>
      </w:r>
      <w:proofErr w:type="spellStart"/>
      <w:r w:rsidRPr="002B616F">
        <w:t>booktabs</w:t>
      </w:r>
      <w:proofErr w:type="spellEnd"/>
      <w:r w:rsidRPr="002B616F">
        <w:t>, color}</w:t>
      </w:r>
    </w:p>
    <w:p w14:paraId="1A314EDA" w14:textId="77777777" w:rsidR="00DA7F76" w:rsidRPr="002B616F" w:rsidRDefault="00DA7F76" w:rsidP="00907B38">
      <w:pPr>
        <w:pStyle w:val="code"/>
      </w:pPr>
      <w:r w:rsidRPr="002B616F">
        <w:t>\</w:t>
      </w:r>
      <w:proofErr w:type="spellStart"/>
      <w:proofErr w:type="gramStart"/>
      <w:r w:rsidRPr="002B616F">
        <w:t>usepackage</w:t>
      </w:r>
      <w:proofErr w:type="spellEnd"/>
      <w:proofErr w:type="gramEnd"/>
      <w:r w:rsidRPr="002B616F">
        <w:t>[</w:t>
      </w:r>
      <w:proofErr w:type="spellStart"/>
      <w:r w:rsidRPr="002B616F">
        <w:t>dvipdfmx</w:t>
      </w:r>
      <w:proofErr w:type="spellEnd"/>
      <w:r w:rsidRPr="002B616F">
        <w:t>]{</w:t>
      </w:r>
      <w:proofErr w:type="spellStart"/>
      <w:r w:rsidRPr="002B616F">
        <w:t>graphicx</w:t>
      </w:r>
      <w:proofErr w:type="spellEnd"/>
      <w:r w:rsidRPr="002B616F">
        <w:t>}</w:t>
      </w:r>
    </w:p>
    <w:p w14:paraId="70AABF9C" w14:textId="77777777" w:rsidR="00DA7F76" w:rsidRPr="002B616F" w:rsidRDefault="00DA7F76" w:rsidP="00907B38">
      <w:pPr>
        <w:pStyle w:val="code"/>
      </w:pPr>
      <w:r w:rsidRPr="002B616F">
        <w:t>\</w:t>
      </w:r>
      <w:proofErr w:type="spellStart"/>
      <w:proofErr w:type="gramStart"/>
      <w:r w:rsidRPr="002B616F">
        <w:t>usepackage</w:t>
      </w:r>
      <w:proofErr w:type="spellEnd"/>
      <w:proofErr w:type="gramEnd"/>
      <w:r w:rsidRPr="002B616F">
        <w:t>{algorithm}</w:t>
      </w:r>
    </w:p>
    <w:p w14:paraId="6185A946" w14:textId="77777777" w:rsidR="00DA7F76" w:rsidRPr="002B616F" w:rsidRDefault="00DA7F76" w:rsidP="00907B38">
      <w:pPr>
        <w:pStyle w:val="code"/>
      </w:pPr>
      <w:r w:rsidRPr="002B616F">
        <w:t>\</w:t>
      </w:r>
      <w:proofErr w:type="spellStart"/>
      <w:proofErr w:type="gramStart"/>
      <w:r w:rsidRPr="002B616F">
        <w:t>usepackage</w:t>
      </w:r>
      <w:proofErr w:type="spellEnd"/>
      <w:proofErr w:type="gramEnd"/>
      <w:r w:rsidRPr="002B616F">
        <w:t>{algorithmic}</w:t>
      </w:r>
    </w:p>
    <w:p w14:paraId="5FBBC7F5" w14:textId="77777777" w:rsidR="00DA7F76" w:rsidRPr="002B616F" w:rsidRDefault="00DA7F76" w:rsidP="00907B38">
      <w:pPr>
        <w:pStyle w:val="code"/>
      </w:pPr>
      <w:r w:rsidRPr="002B616F">
        <w:t>\</w:t>
      </w:r>
      <w:proofErr w:type="spellStart"/>
      <w:proofErr w:type="gramStart"/>
      <w:r w:rsidRPr="002B616F">
        <w:t>usepackage</w:t>
      </w:r>
      <w:proofErr w:type="spellEnd"/>
      <w:proofErr w:type="gramEnd"/>
      <w:r w:rsidRPr="002B616F">
        <w:t>{rotating}</w:t>
      </w:r>
    </w:p>
    <w:p w14:paraId="41F2E090" w14:textId="77777777" w:rsidR="00DA7F76" w:rsidRPr="002B616F" w:rsidRDefault="00DA7F76" w:rsidP="00907B38">
      <w:pPr>
        <w:pStyle w:val="code"/>
      </w:pPr>
      <w:r w:rsidRPr="002B616F">
        <w:t>\</w:t>
      </w:r>
      <w:proofErr w:type="spellStart"/>
      <w:proofErr w:type="gramStart"/>
      <w:r w:rsidRPr="002B616F">
        <w:t>usepackage</w:t>
      </w:r>
      <w:proofErr w:type="spellEnd"/>
      <w:proofErr w:type="gramEnd"/>
      <w:r w:rsidRPr="002B616F">
        <w:t>{</w:t>
      </w:r>
      <w:proofErr w:type="spellStart"/>
      <w:r w:rsidRPr="002B616F">
        <w:t>tabulary</w:t>
      </w:r>
      <w:proofErr w:type="spellEnd"/>
      <w:r w:rsidRPr="002B616F">
        <w:t>}</w:t>
      </w:r>
    </w:p>
    <w:p w14:paraId="1D9DD6FF" w14:textId="77777777" w:rsidR="00DA7F76" w:rsidRPr="002B616F" w:rsidRDefault="00DA7F76" w:rsidP="00907B38">
      <w:pPr>
        <w:pStyle w:val="code"/>
      </w:pPr>
      <w:r w:rsidRPr="002B616F">
        <w:t>\</w:t>
      </w:r>
      <w:proofErr w:type="spellStart"/>
      <w:proofErr w:type="gramStart"/>
      <w:r w:rsidRPr="002B616F">
        <w:t>usepackage</w:t>
      </w:r>
      <w:proofErr w:type="spellEnd"/>
      <w:proofErr w:type="gramEnd"/>
      <w:r w:rsidRPr="002B616F">
        <w:t>{bm}</w:t>
      </w:r>
    </w:p>
    <w:p w14:paraId="4B4DB094" w14:textId="77777777" w:rsidR="00DA7F76" w:rsidRPr="002B616F" w:rsidRDefault="00DA7F76" w:rsidP="00907B38">
      <w:pPr>
        <w:pStyle w:val="code"/>
      </w:pPr>
      <w:r w:rsidRPr="002B616F">
        <w:t>\</w:t>
      </w:r>
      <w:proofErr w:type="spellStart"/>
      <w:proofErr w:type="gramStart"/>
      <w:r w:rsidRPr="002B616F">
        <w:t>usepackage</w:t>
      </w:r>
      <w:proofErr w:type="spellEnd"/>
      <w:proofErr w:type="gramEnd"/>
      <w:r w:rsidRPr="002B616F">
        <w:t>{</w:t>
      </w:r>
      <w:proofErr w:type="spellStart"/>
      <w:r w:rsidRPr="002B616F">
        <w:t>url</w:t>
      </w:r>
      <w:proofErr w:type="spellEnd"/>
      <w:r w:rsidRPr="002B616F">
        <w:t>}</w:t>
      </w:r>
    </w:p>
    <w:p w14:paraId="7E7C0397" w14:textId="77777777" w:rsidR="00DA7F76" w:rsidRPr="002B616F" w:rsidRDefault="00DA7F76" w:rsidP="00907B38">
      <w:pPr>
        <w:pStyle w:val="code"/>
      </w:pPr>
      <w:r w:rsidRPr="002B616F">
        <w:t>\</w:t>
      </w:r>
      <w:proofErr w:type="spellStart"/>
      <w:proofErr w:type="gramStart"/>
      <w:r w:rsidRPr="002B616F">
        <w:t>usepackage</w:t>
      </w:r>
      <w:proofErr w:type="spellEnd"/>
      <w:proofErr w:type="gramEnd"/>
      <w:r w:rsidRPr="002B616F">
        <w:t>{</w:t>
      </w:r>
      <w:proofErr w:type="spellStart"/>
      <w:r w:rsidRPr="002B616F">
        <w:t>latexsym</w:t>
      </w:r>
      <w:proofErr w:type="spellEnd"/>
      <w:r w:rsidRPr="002B616F">
        <w:t>}</w:t>
      </w:r>
    </w:p>
    <w:p w14:paraId="76A2B249" w14:textId="77777777" w:rsidR="00DA7F76" w:rsidRPr="002B616F" w:rsidRDefault="00DA7F76" w:rsidP="00907B38">
      <w:pPr>
        <w:pStyle w:val="code"/>
      </w:pPr>
      <w:r w:rsidRPr="002B616F">
        <w:t>\</w:t>
      </w:r>
      <w:proofErr w:type="spellStart"/>
      <w:proofErr w:type="gramStart"/>
      <w:r w:rsidRPr="002B616F">
        <w:t>usepackage</w:t>
      </w:r>
      <w:proofErr w:type="spellEnd"/>
      <w:r w:rsidRPr="002B616F">
        <w:t>[</w:t>
      </w:r>
      <w:proofErr w:type="gramEnd"/>
    </w:p>
    <w:p w14:paraId="5A9E933A" w14:textId="77777777" w:rsidR="00DA7F76" w:rsidRPr="002B616F" w:rsidRDefault="00DA7F76" w:rsidP="00907B38">
      <w:pPr>
        <w:pStyle w:val="code"/>
      </w:pPr>
      <w:r w:rsidRPr="002B616F">
        <w:t xml:space="preserve"> </w:t>
      </w:r>
      <w:proofErr w:type="spellStart"/>
      <w:r w:rsidRPr="002B616F">
        <w:t>setpagesize</w:t>
      </w:r>
      <w:proofErr w:type="spellEnd"/>
      <w:r w:rsidRPr="002B616F">
        <w:t>=false,</w:t>
      </w:r>
    </w:p>
    <w:p w14:paraId="108309E4" w14:textId="77777777" w:rsidR="00DA7F76" w:rsidRPr="002B616F" w:rsidRDefault="00DA7F76" w:rsidP="00907B38">
      <w:pPr>
        <w:pStyle w:val="code"/>
      </w:pPr>
      <w:r w:rsidRPr="002B616F">
        <w:t xml:space="preserve"> bookmarks=true,</w:t>
      </w:r>
    </w:p>
    <w:p w14:paraId="0E1F1FEF" w14:textId="77777777" w:rsidR="00DA7F76" w:rsidRPr="002B616F" w:rsidRDefault="00DA7F76" w:rsidP="00907B38">
      <w:pPr>
        <w:pStyle w:val="code"/>
      </w:pPr>
      <w:r w:rsidRPr="002B616F">
        <w:t xml:space="preserve"> </w:t>
      </w:r>
      <w:proofErr w:type="spellStart"/>
      <w:r w:rsidRPr="002B616F">
        <w:t>bookmarksdepth</w:t>
      </w:r>
      <w:proofErr w:type="spellEnd"/>
      <w:r w:rsidRPr="002B616F">
        <w:t>=</w:t>
      </w:r>
      <w:proofErr w:type="spellStart"/>
      <w:r w:rsidRPr="002B616F">
        <w:t>tocdepth</w:t>
      </w:r>
      <w:proofErr w:type="spellEnd"/>
      <w:r w:rsidRPr="002B616F">
        <w:t>,</w:t>
      </w:r>
    </w:p>
    <w:p w14:paraId="5B18DED3" w14:textId="77777777" w:rsidR="00DA7F76" w:rsidRPr="002B616F" w:rsidRDefault="00DA7F76" w:rsidP="00907B38">
      <w:pPr>
        <w:pStyle w:val="code"/>
      </w:pPr>
      <w:r w:rsidRPr="002B616F">
        <w:t xml:space="preserve"> </w:t>
      </w:r>
      <w:proofErr w:type="spellStart"/>
      <w:r w:rsidRPr="002B616F">
        <w:t>bookmarksnumbered</w:t>
      </w:r>
      <w:proofErr w:type="spellEnd"/>
      <w:r w:rsidRPr="002B616F">
        <w:t>=true,</w:t>
      </w:r>
    </w:p>
    <w:p w14:paraId="64293E09" w14:textId="77777777" w:rsidR="00DA7F76" w:rsidRPr="002B616F" w:rsidRDefault="00DA7F76" w:rsidP="00907B38">
      <w:pPr>
        <w:pStyle w:val="code"/>
      </w:pPr>
      <w:r w:rsidRPr="002B616F">
        <w:t xml:space="preserve"> </w:t>
      </w:r>
      <w:proofErr w:type="spellStart"/>
      <w:r w:rsidRPr="002B616F">
        <w:t>colorlinks</w:t>
      </w:r>
      <w:proofErr w:type="spellEnd"/>
      <w:r w:rsidRPr="002B616F">
        <w:t>=true,</w:t>
      </w:r>
    </w:p>
    <w:p w14:paraId="1D3DC300" w14:textId="77777777" w:rsidR="00DA7F76" w:rsidRPr="002B616F" w:rsidRDefault="00DA7F76" w:rsidP="00907B38">
      <w:pPr>
        <w:pStyle w:val="code"/>
      </w:pPr>
      <w:r w:rsidRPr="002B616F">
        <w:t xml:space="preserve"> </w:t>
      </w:r>
      <w:proofErr w:type="spellStart"/>
      <w:r w:rsidRPr="002B616F">
        <w:t>citecolor</w:t>
      </w:r>
      <w:proofErr w:type="spellEnd"/>
      <w:r w:rsidRPr="002B616F">
        <w:t>=cyan,</w:t>
      </w:r>
    </w:p>
    <w:p w14:paraId="656EA7C5" w14:textId="77777777" w:rsidR="00DA7F76" w:rsidRPr="002B616F" w:rsidRDefault="00DA7F76" w:rsidP="00907B38">
      <w:pPr>
        <w:pStyle w:val="code"/>
      </w:pPr>
      <w:r w:rsidRPr="002B616F">
        <w:t xml:space="preserve"> </w:t>
      </w:r>
      <w:proofErr w:type="spellStart"/>
      <w:r w:rsidRPr="002B616F">
        <w:t>citebordercolor</w:t>
      </w:r>
      <w:proofErr w:type="spellEnd"/>
      <w:r w:rsidRPr="002B616F">
        <w:t>=cyan</w:t>
      </w:r>
    </w:p>
    <w:p w14:paraId="6127296D" w14:textId="77777777" w:rsidR="00DA7F76" w:rsidRPr="002B616F" w:rsidRDefault="00DA7F76" w:rsidP="00907B38">
      <w:pPr>
        <w:pStyle w:val="code"/>
      </w:pPr>
      <w:proofErr w:type="gramStart"/>
      <w:r w:rsidRPr="002B616F">
        <w:t>]{</w:t>
      </w:r>
      <w:proofErr w:type="spellStart"/>
      <w:proofErr w:type="gramEnd"/>
      <w:r w:rsidRPr="002B616F">
        <w:t>hyperref</w:t>
      </w:r>
      <w:proofErr w:type="spellEnd"/>
      <w:r w:rsidRPr="002B616F">
        <w:t>}</w:t>
      </w:r>
    </w:p>
    <w:p w14:paraId="366D13EA" w14:textId="77777777" w:rsidR="00DA7F76" w:rsidRPr="002B616F" w:rsidRDefault="00DA7F76" w:rsidP="00DA7F76"/>
    <w:p w14:paraId="11A1BF45" w14:textId="77777777" w:rsidR="00DA7F76" w:rsidRPr="002B616F" w:rsidRDefault="00DA7F76" w:rsidP="00907B38">
      <w:pPr>
        <w:pStyle w:val="a6"/>
      </w:pPr>
      <w:r w:rsidRPr="002B616F">
        <w:t>\</w:t>
      </w:r>
      <w:proofErr w:type="gramStart"/>
      <w:r w:rsidRPr="002B616F">
        <w:t>title{</w:t>
      </w:r>
      <w:proofErr w:type="gramEnd"/>
      <w:r w:rsidRPr="002B616F">
        <w:t>Relationship between Batch Size and Number of Steps Needed for Nonconvex Optimization of Stochastic Gradient Descent using Armijo Line Search}</w:t>
      </w:r>
    </w:p>
    <w:p w14:paraId="05336395" w14:textId="77777777" w:rsidR="00DA7F76" w:rsidRPr="002B616F" w:rsidRDefault="00DA7F76" w:rsidP="00DA7F76"/>
    <w:p w14:paraId="1F7FF05F" w14:textId="77777777" w:rsidR="00DA7F76" w:rsidRPr="002B616F" w:rsidRDefault="00DA7F76" w:rsidP="00907B38">
      <w:pPr>
        <w:pStyle w:val="code"/>
      </w:pPr>
      <w:r w:rsidRPr="002B616F">
        <w:t>\</w:t>
      </w:r>
      <w:proofErr w:type="gramStart"/>
      <w:r w:rsidRPr="002B616F">
        <w:t>author{</w:t>
      </w:r>
      <w:proofErr w:type="gramEnd"/>
      <w:r w:rsidRPr="002B616F">
        <w:t xml:space="preserve">\name Yuki </w:t>
      </w:r>
      <w:proofErr w:type="spellStart"/>
      <w:r w:rsidRPr="002B616F">
        <w:t>Tsukada</w:t>
      </w:r>
      <w:proofErr w:type="spellEnd"/>
      <w:r w:rsidRPr="002B616F">
        <w:t xml:space="preserve"> \email yuki.t.1119@iiduka.net \\</w:t>
      </w:r>
    </w:p>
    <w:p w14:paraId="0A352A8E" w14:textId="77777777" w:rsidR="00DA7F76" w:rsidRPr="002B616F" w:rsidRDefault="00DA7F76" w:rsidP="00907B38">
      <w:pPr>
        <w:pStyle w:val="code"/>
      </w:pPr>
      <w:r w:rsidRPr="002B616F">
        <w:t xml:space="preserve"> \</w:t>
      </w:r>
      <w:proofErr w:type="spellStart"/>
      <w:proofErr w:type="gramStart"/>
      <w:r w:rsidRPr="002B616F">
        <w:t>addr</w:t>
      </w:r>
      <w:proofErr w:type="spellEnd"/>
      <w:proofErr w:type="gramEnd"/>
      <w:r w:rsidRPr="002B616F">
        <w:t xml:space="preserve"> Department of Computer Science\\</w:t>
      </w:r>
    </w:p>
    <w:p w14:paraId="34AE4C59" w14:textId="77777777" w:rsidR="00DA7F76" w:rsidRPr="002B616F" w:rsidRDefault="00DA7F76" w:rsidP="00907B38">
      <w:pPr>
        <w:pStyle w:val="code"/>
      </w:pPr>
      <w:r w:rsidRPr="002B616F">
        <w:t xml:space="preserve"> Meiji University</w:t>
      </w:r>
    </w:p>
    <w:p w14:paraId="1DB3C61B" w14:textId="77777777" w:rsidR="00DA7F76" w:rsidRPr="002B616F" w:rsidRDefault="00DA7F76" w:rsidP="00907B38">
      <w:pPr>
        <w:pStyle w:val="code"/>
      </w:pPr>
      <w:r w:rsidRPr="002B616F">
        <w:t xml:space="preserve"> \AND</w:t>
      </w:r>
    </w:p>
    <w:p w14:paraId="14C3B022" w14:textId="77777777" w:rsidR="00DA7F76" w:rsidRPr="002B616F" w:rsidRDefault="00DA7F76" w:rsidP="00907B38">
      <w:pPr>
        <w:pStyle w:val="code"/>
      </w:pPr>
      <w:r w:rsidRPr="002B616F">
        <w:t xml:space="preserve"> \</w:t>
      </w:r>
      <w:proofErr w:type="gramStart"/>
      <w:r w:rsidRPr="002B616F">
        <w:t>name</w:t>
      </w:r>
      <w:proofErr w:type="gramEnd"/>
      <w:r w:rsidRPr="002B616F">
        <w:t xml:space="preserve"> Hideaki </w:t>
      </w:r>
      <w:proofErr w:type="spellStart"/>
      <w:r w:rsidRPr="002B616F">
        <w:t>Iiduka</w:t>
      </w:r>
      <w:proofErr w:type="spellEnd"/>
      <w:r w:rsidRPr="002B616F">
        <w:t xml:space="preserve"> \email iiduka@cs.meiji.ac.jp \\</w:t>
      </w:r>
    </w:p>
    <w:p w14:paraId="3248D647" w14:textId="77777777" w:rsidR="00DA7F76" w:rsidRPr="002B616F" w:rsidRDefault="00DA7F76" w:rsidP="00907B38">
      <w:pPr>
        <w:pStyle w:val="code"/>
      </w:pPr>
      <w:r w:rsidRPr="002B616F">
        <w:t xml:space="preserve"> \</w:t>
      </w:r>
      <w:proofErr w:type="spellStart"/>
      <w:proofErr w:type="gramStart"/>
      <w:r w:rsidRPr="002B616F">
        <w:t>addr</w:t>
      </w:r>
      <w:proofErr w:type="spellEnd"/>
      <w:proofErr w:type="gramEnd"/>
      <w:r w:rsidRPr="002B616F">
        <w:t xml:space="preserve"> Department of Computer Science\\</w:t>
      </w:r>
    </w:p>
    <w:p w14:paraId="2F513809" w14:textId="77777777" w:rsidR="00DA7F76" w:rsidRPr="002B616F" w:rsidRDefault="00DA7F76" w:rsidP="00907B38">
      <w:pPr>
        <w:pStyle w:val="code"/>
      </w:pPr>
      <w:r w:rsidRPr="002B616F">
        <w:t xml:space="preserve"> Meiji University</w:t>
      </w:r>
    </w:p>
    <w:p w14:paraId="59DF8DBB" w14:textId="77777777" w:rsidR="00DA7F76" w:rsidRPr="002B616F" w:rsidRDefault="00DA7F76" w:rsidP="00907B38">
      <w:pPr>
        <w:pStyle w:val="code"/>
      </w:pPr>
      <w:r w:rsidRPr="002B616F">
        <w:t xml:space="preserve"> }</w:t>
      </w:r>
    </w:p>
    <w:p w14:paraId="704D1E51" w14:textId="77777777" w:rsidR="00DA7F76" w:rsidRPr="002B616F" w:rsidRDefault="00DA7F76" w:rsidP="00907B38">
      <w:pPr>
        <w:pStyle w:val="code"/>
      </w:pPr>
    </w:p>
    <w:p w14:paraId="5990EC08" w14:textId="77777777" w:rsidR="00DA7F76" w:rsidRPr="002B616F" w:rsidRDefault="00DA7F76" w:rsidP="00907B38">
      <w:pPr>
        <w:pStyle w:val="code"/>
      </w:pPr>
      <w:r w:rsidRPr="002B616F">
        <w:t>\</w:t>
      </w:r>
      <w:proofErr w:type="spellStart"/>
      <w:r w:rsidRPr="002B616F">
        <w:t>newcommand</w:t>
      </w:r>
      <w:proofErr w:type="spellEnd"/>
      <w:r w:rsidRPr="002B616F">
        <w:t>{\</w:t>
      </w:r>
      <w:proofErr w:type="gramStart"/>
      <w:r w:rsidRPr="002B616F">
        <w:t>fix}{</w:t>
      </w:r>
      <w:proofErr w:type="gramEnd"/>
      <w:r w:rsidRPr="002B616F">
        <w:t>\</w:t>
      </w:r>
      <w:proofErr w:type="spellStart"/>
      <w:r w:rsidRPr="002B616F">
        <w:t>marginpar</w:t>
      </w:r>
      <w:proofErr w:type="spellEnd"/>
      <w:r w:rsidRPr="002B616F">
        <w:t>{FIX}}</w:t>
      </w:r>
    </w:p>
    <w:p w14:paraId="27BBCA3F" w14:textId="77777777" w:rsidR="00DA7F76" w:rsidRPr="002B616F" w:rsidRDefault="00DA7F76" w:rsidP="00907B38">
      <w:pPr>
        <w:pStyle w:val="code"/>
      </w:pPr>
      <w:r w:rsidRPr="002B616F">
        <w:t>\</w:t>
      </w:r>
      <w:proofErr w:type="spellStart"/>
      <w:r w:rsidRPr="002B616F">
        <w:t>newcommand</w:t>
      </w:r>
      <w:proofErr w:type="spellEnd"/>
      <w:r w:rsidRPr="002B616F">
        <w:t>{\</w:t>
      </w:r>
      <w:proofErr w:type="gramStart"/>
      <w:r w:rsidRPr="002B616F">
        <w:t>new}{</w:t>
      </w:r>
      <w:proofErr w:type="gramEnd"/>
      <w:r w:rsidRPr="002B616F">
        <w:t>\</w:t>
      </w:r>
      <w:proofErr w:type="spellStart"/>
      <w:r w:rsidRPr="002B616F">
        <w:t>marginpar</w:t>
      </w:r>
      <w:proofErr w:type="spellEnd"/>
      <w:r w:rsidRPr="002B616F">
        <w:t>{NEW}}</w:t>
      </w:r>
    </w:p>
    <w:p w14:paraId="6A4A9678" w14:textId="77777777" w:rsidR="00DA7F76" w:rsidRPr="002B616F" w:rsidRDefault="00DA7F76" w:rsidP="00907B38">
      <w:pPr>
        <w:pStyle w:val="code"/>
      </w:pPr>
    </w:p>
    <w:p w14:paraId="4A7B73A7" w14:textId="77777777" w:rsidR="00DA7F76" w:rsidRPr="002B616F" w:rsidRDefault="00DA7F76" w:rsidP="00907B38">
      <w:pPr>
        <w:pStyle w:val="code"/>
      </w:pPr>
      <w:r w:rsidRPr="002B616F">
        <w:t>\</w:t>
      </w:r>
      <w:proofErr w:type="spellStart"/>
      <w:proofErr w:type="gramStart"/>
      <w:r w:rsidRPr="002B616F">
        <w:t>newtheorem</w:t>
      </w:r>
      <w:proofErr w:type="spellEnd"/>
      <w:proofErr w:type="gramEnd"/>
      <w:r w:rsidRPr="002B616F">
        <w:t>{</w:t>
      </w:r>
      <w:proofErr w:type="spellStart"/>
      <w:r w:rsidRPr="002B616F">
        <w:t>dfn</w:t>
      </w:r>
      <w:proofErr w:type="spellEnd"/>
      <w:r w:rsidRPr="002B616F">
        <w:t>}{Definition}[section]</w:t>
      </w:r>
    </w:p>
    <w:p w14:paraId="7D10A362" w14:textId="77777777" w:rsidR="00DA7F76" w:rsidRPr="002B616F" w:rsidRDefault="00DA7F76" w:rsidP="00907B38">
      <w:pPr>
        <w:pStyle w:val="code"/>
      </w:pPr>
      <w:r w:rsidRPr="002B616F">
        <w:t>\</w:t>
      </w:r>
      <w:proofErr w:type="spellStart"/>
      <w:proofErr w:type="gramStart"/>
      <w:r w:rsidRPr="002B616F">
        <w:t>newtheorem</w:t>
      </w:r>
      <w:proofErr w:type="spellEnd"/>
      <w:proofErr w:type="gramEnd"/>
      <w:r w:rsidRPr="002B616F">
        <w:t>{</w:t>
      </w:r>
      <w:proofErr w:type="spellStart"/>
      <w:r w:rsidRPr="002B616F">
        <w:t>thm</w:t>
      </w:r>
      <w:proofErr w:type="spellEnd"/>
      <w:r w:rsidRPr="002B616F">
        <w:t>}{Theorem}[section]</w:t>
      </w:r>
    </w:p>
    <w:p w14:paraId="0258DF04" w14:textId="77777777" w:rsidR="00DA7F76" w:rsidRPr="002B616F" w:rsidRDefault="00DA7F76" w:rsidP="00907B38">
      <w:pPr>
        <w:pStyle w:val="code"/>
      </w:pPr>
      <w:r w:rsidRPr="002B616F">
        <w:t>\</w:t>
      </w:r>
      <w:proofErr w:type="spellStart"/>
      <w:proofErr w:type="gramStart"/>
      <w:r w:rsidRPr="002B616F">
        <w:t>newtheorem</w:t>
      </w:r>
      <w:proofErr w:type="spellEnd"/>
      <w:proofErr w:type="gramEnd"/>
      <w:r w:rsidRPr="002B616F">
        <w:t>{prop}{Proposition}[section]</w:t>
      </w:r>
    </w:p>
    <w:p w14:paraId="26704C09" w14:textId="77777777" w:rsidR="00DA7F76" w:rsidRPr="002B616F" w:rsidRDefault="00DA7F76" w:rsidP="00907B38">
      <w:pPr>
        <w:pStyle w:val="code"/>
      </w:pPr>
      <w:r w:rsidRPr="002B616F">
        <w:t>\</w:t>
      </w:r>
      <w:proofErr w:type="spellStart"/>
      <w:proofErr w:type="gramStart"/>
      <w:r w:rsidRPr="002B616F">
        <w:t>newtheorem</w:t>
      </w:r>
      <w:proofErr w:type="spellEnd"/>
      <w:proofErr w:type="gramEnd"/>
      <w:r w:rsidRPr="002B616F">
        <w:t>{</w:t>
      </w:r>
      <w:proofErr w:type="spellStart"/>
      <w:r w:rsidRPr="002B616F">
        <w:t>lem</w:t>
      </w:r>
      <w:proofErr w:type="spellEnd"/>
      <w:r w:rsidRPr="002B616F">
        <w:t>}{Lemma}[section]</w:t>
      </w:r>
    </w:p>
    <w:p w14:paraId="3D21B5DC" w14:textId="77777777" w:rsidR="00DA7F76" w:rsidRPr="002B616F" w:rsidRDefault="00DA7F76" w:rsidP="00907B38">
      <w:pPr>
        <w:pStyle w:val="code"/>
      </w:pPr>
      <w:r w:rsidRPr="002B616F">
        <w:t>\</w:t>
      </w:r>
      <w:proofErr w:type="spellStart"/>
      <w:proofErr w:type="gramStart"/>
      <w:r w:rsidRPr="002B616F">
        <w:t>newtheorem</w:t>
      </w:r>
      <w:proofErr w:type="spellEnd"/>
      <w:proofErr w:type="gramEnd"/>
      <w:r w:rsidRPr="002B616F">
        <w:t>{</w:t>
      </w:r>
      <w:proofErr w:type="spellStart"/>
      <w:r w:rsidRPr="002B616F">
        <w:t>cor</w:t>
      </w:r>
      <w:proofErr w:type="spellEnd"/>
      <w:r w:rsidRPr="002B616F">
        <w:t>}{Corollary}[section]</w:t>
      </w:r>
    </w:p>
    <w:p w14:paraId="514A996E" w14:textId="77777777" w:rsidR="00DA7F76" w:rsidRPr="002B616F" w:rsidRDefault="00DA7F76" w:rsidP="00907B38">
      <w:pPr>
        <w:pStyle w:val="code"/>
      </w:pPr>
      <w:r w:rsidRPr="002B616F">
        <w:t>\</w:t>
      </w:r>
      <w:proofErr w:type="spellStart"/>
      <w:proofErr w:type="gramStart"/>
      <w:r w:rsidRPr="002B616F">
        <w:t>newtheorem</w:t>
      </w:r>
      <w:proofErr w:type="spellEnd"/>
      <w:proofErr w:type="gramEnd"/>
      <w:r w:rsidRPr="002B616F">
        <w:t>{rem}{Remark}[section]</w:t>
      </w:r>
    </w:p>
    <w:p w14:paraId="35ECE901" w14:textId="77777777" w:rsidR="00DA7F76" w:rsidRPr="002B616F" w:rsidRDefault="00DA7F76" w:rsidP="00907B38">
      <w:pPr>
        <w:pStyle w:val="code"/>
      </w:pPr>
      <w:r w:rsidRPr="002B616F">
        <w:t>\</w:t>
      </w:r>
      <w:proofErr w:type="spellStart"/>
      <w:proofErr w:type="gramStart"/>
      <w:r w:rsidRPr="002B616F">
        <w:t>newtheorem</w:t>
      </w:r>
      <w:proofErr w:type="spellEnd"/>
      <w:proofErr w:type="gramEnd"/>
      <w:r w:rsidRPr="002B616F">
        <w:t>{</w:t>
      </w:r>
      <w:proofErr w:type="spellStart"/>
      <w:r w:rsidRPr="002B616F">
        <w:t>expl</w:t>
      </w:r>
      <w:proofErr w:type="spellEnd"/>
      <w:r w:rsidRPr="002B616F">
        <w:t>}{Example}[section]</w:t>
      </w:r>
    </w:p>
    <w:p w14:paraId="5CB38F3F" w14:textId="77777777" w:rsidR="00DA7F76" w:rsidRPr="002B616F" w:rsidRDefault="00DA7F76" w:rsidP="00907B38">
      <w:pPr>
        <w:pStyle w:val="code"/>
      </w:pPr>
      <w:r w:rsidRPr="002B616F">
        <w:t>\</w:t>
      </w:r>
      <w:proofErr w:type="spellStart"/>
      <w:proofErr w:type="gramStart"/>
      <w:r w:rsidRPr="002B616F">
        <w:t>newtheorem</w:t>
      </w:r>
      <w:proofErr w:type="spellEnd"/>
      <w:proofErr w:type="gramEnd"/>
      <w:r w:rsidRPr="002B616F">
        <w:t>{prob}{Problem}[section]</w:t>
      </w:r>
    </w:p>
    <w:p w14:paraId="6F8B5374" w14:textId="77777777" w:rsidR="00DA7F76" w:rsidRPr="002B616F" w:rsidRDefault="00DA7F76" w:rsidP="00907B38">
      <w:pPr>
        <w:pStyle w:val="code"/>
      </w:pPr>
      <w:r w:rsidRPr="002B616F">
        <w:t>\</w:t>
      </w:r>
      <w:proofErr w:type="spellStart"/>
      <w:proofErr w:type="gramStart"/>
      <w:r w:rsidRPr="002B616F">
        <w:t>newtheorem</w:t>
      </w:r>
      <w:proofErr w:type="spellEnd"/>
      <w:proofErr w:type="gramEnd"/>
      <w:r w:rsidRPr="002B616F">
        <w:t>{algo}{Algorithm}[section]</w:t>
      </w:r>
    </w:p>
    <w:p w14:paraId="4F0D74BD" w14:textId="77777777" w:rsidR="00DA7F76" w:rsidRPr="002B616F" w:rsidRDefault="00DA7F76" w:rsidP="00907B38">
      <w:pPr>
        <w:pStyle w:val="code"/>
      </w:pPr>
      <w:r w:rsidRPr="002B616F">
        <w:t>\</w:t>
      </w:r>
      <w:proofErr w:type="spellStart"/>
      <w:proofErr w:type="gramStart"/>
      <w:r w:rsidRPr="002B616F">
        <w:t>newtheorem</w:t>
      </w:r>
      <w:proofErr w:type="spellEnd"/>
      <w:proofErr w:type="gramEnd"/>
      <w:r w:rsidRPr="002B616F">
        <w:t>{</w:t>
      </w:r>
      <w:proofErr w:type="spellStart"/>
      <w:r w:rsidRPr="002B616F">
        <w:t>assum</w:t>
      </w:r>
      <w:proofErr w:type="spellEnd"/>
      <w:r w:rsidRPr="002B616F">
        <w:t>}{Assumption}[section]</w:t>
      </w:r>
    </w:p>
    <w:p w14:paraId="52444A34" w14:textId="77777777" w:rsidR="00DA7F76" w:rsidRPr="002B616F" w:rsidRDefault="00DA7F76" w:rsidP="00907B38">
      <w:pPr>
        <w:pStyle w:val="code"/>
      </w:pPr>
      <w:r w:rsidRPr="002B616F">
        <w:t>\</w:t>
      </w:r>
      <w:proofErr w:type="spellStart"/>
      <w:r w:rsidRPr="002B616F">
        <w:t>newcommand</w:t>
      </w:r>
      <w:proofErr w:type="spellEnd"/>
      <w:r w:rsidRPr="002B616F">
        <w:t>{\</w:t>
      </w:r>
      <w:proofErr w:type="spellStart"/>
      <w:proofErr w:type="gramStart"/>
      <w:r w:rsidRPr="002B616F">
        <w:t>bsquare</w:t>
      </w:r>
      <w:proofErr w:type="spellEnd"/>
      <w:r w:rsidRPr="002B616F">
        <w:t>}{</w:t>
      </w:r>
      <w:proofErr w:type="gramEnd"/>
      <w:r w:rsidRPr="002B616F">
        <w:t>\</w:t>
      </w:r>
      <w:proofErr w:type="spellStart"/>
      <w:r w:rsidRPr="002B616F">
        <w:t>hbox</w:t>
      </w:r>
      <w:proofErr w:type="spellEnd"/>
      <w:r w:rsidRPr="002B616F">
        <w:t>{\rule{6pt}{6pt}}}</w:t>
      </w:r>
    </w:p>
    <w:p w14:paraId="20DF9B0A" w14:textId="77777777" w:rsidR="00DA7F76" w:rsidRPr="002B616F" w:rsidRDefault="00DA7F76" w:rsidP="00907B38">
      <w:pPr>
        <w:pStyle w:val="code"/>
      </w:pPr>
      <w:r w:rsidRPr="002B616F">
        <w:lastRenderedPageBreak/>
        <w:t>\</w:t>
      </w:r>
      <w:proofErr w:type="spellStart"/>
      <w:r w:rsidRPr="002B616F">
        <w:t>renewcommand</w:t>
      </w:r>
      <w:proofErr w:type="spellEnd"/>
      <w:r w:rsidRPr="002B616F">
        <w:t>{\</w:t>
      </w:r>
      <w:proofErr w:type="spellStart"/>
      <w:proofErr w:type="gramStart"/>
      <w:r w:rsidRPr="002B616F">
        <w:t>theenumi</w:t>
      </w:r>
      <w:proofErr w:type="spellEnd"/>
      <w:r w:rsidRPr="002B616F">
        <w:t>}{</w:t>
      </w:r>
      <w:proofErr w:type="gramEnd"/>
      <w:r w:rsidRPr="002B616F">
        <w:t>\roman{</w:t>
      </w:r>
      <w:proofErr w:type="spellStart"/>
      <w:r w:rsidRPr="002B616F">
        <w:t>enumi</w:t>
      </w:r>
      <w:proofErr w:type="spellEnd"/>
      <w:r w:rsidRPr="002B616F">
        <w:t>}}</w:t>
      </w:r>
    </w:p>
    <w:p w14:paraId="3D4B828F" w14:textId="77777777" w:rsidR="00DA7F76" w:rsidRPr="002B616F" w:rsidRDefault="00DA7F76" w:rsidP="00907B38">
      <w:pPr>
        <w:pStyle w:val="code"/>
      </w:pPr>
      <w:r w:rsidRPr="002B616F">
        <w:t>\def\Vec#1{\</w:t>
      </w:r>
      <w:proofErr w:type="spellStart"/>
      <w:proofErr w:type="gramStart"/>
      <w:r w:rsidRPr="002B616F">
        <w:t>mbox</w:t>
      </w:r>
      <w:proofErr w:type="spellEnd"/>
      <w:r w:rsidRPr="002B616F">
        <w:t>{</w:t>
      </w:r>
      <w:proofErr w:type="gramEnd"/>
      <w:r w:rsidRPr="002B616F">
        <w:t>\</w:t>
      </w:r>
      <w:proofErr w:type="spellStart"/>
      <w:r w:rsidRPr="002B616F">
        <w:t>boldmath</w:t>
      </w:r>
      <w:proofErr w:type="spellEnd"/>
      <w:r w:rsidRPr="002B616F">
        <w:t xml:space="preserve"> $#1$}}</w:t>
      </w:r>
    </w:p>
    <w:p w14:paraId="14DC7D12" w14:textId="77777777" w:rsidR="00DA7F76" w:rsidRPr="002B616F" w:rsidRDefault="00DA7F76" w:rsidP="00907B38">
      <w:pPr>
        <w:pStyle w:val="code"/>
      </w:pPr>
      <w:r w:rsidRPr="002B616F">
        <w:t>\</w:t>
      </w:r>
      <w:proofErr w:type="spellStart"/>
      <w:r w:rsidRPr="002B616F">
        <w:t>renewcommand</w:t>
      </w:r>
      <w:proofErr w:type="spellEnd"/>
      <w:r w:rsidRPr="002B616F">
        <w:t>{\</w:t>
      </w:r>
      <w:proofErr w:type="spellStart"/>
      <w:proofErr w:type="gramStart"/>
      <w:r w:rsidRPr="002B616F">
        <w:t>arraystretch</w:t>
      </w:r>
      <w:proofErr w:type="spellEnd"/>
      <w:r w:rsidRPr="002B616F">
        <w:t>}{</w:t>
      </w:r>
      <w:proofErr w:type="gramEnd"/>
      <w:r w:rsidRPr="002B616F">
        <w:t>1.3}</w:t>
      </w:r>
    </w:p>
    <w:p w14:paraId="69B6DC33" w14:textId="77777777" w:rsidR="00DA7F76" w:rsidRPr="002B616F" w:rsidRDefault="00DA7F76" w:rsidP="00907B38">
      <w:pPr>
        <w:pStyle w:val="code"/>
      </w:pPr>
    </w:p>
    <w:p w14:paraId="272A875E" w14:textId="77777777" w:rsidR="00DA7F76" w:rsidRPr="002B616F" w:rsidRDefault="00DA7F76" w:rsidP="00907B38">
      <w:pPr>
        <w:pStyle w:val="code"/>
      </w:pPr>
      <w:proofErr w:type="gramStart"/>
      <w:r w:rsidRPr="002B616F">
        <w:t>\def\month{</w:t>
      </w:r>
      <w:proofErr w:type="gramEnd"/>
      <w:r w:rsidRPr="002B616F">
        <w:t xml:space="preserve">MM} </w:t>
      </w:r>
      <w:r w:rsidR="00907B38" w:rsidRPr="002B616F">
        <w:t>%</w:t>
      </w:r>
      <w:r w:rsidRPr="002B616F">
        <w:t xml:space="preserve"> Insert correct month for camera-ready version</w:t>
      </w:r>
    </w:p>
    <w:p w14:paraId="2597D7C6" w14:textId="77777777" w:rsidR="00DA7F76" w:rsidRPr="002B616F" w:rsidRDefault="00DA7F76" w:rsidP="00907B38">
      <w:pPr>
        <w:pStyle w:val="code"/>
      </w:pPr>
      <w:proofErr w:type="gramStart"/>
      <w:r w:rsidRPr="002B616F">
        <w:t>\def\year{</w:t>
      </w:r>
      <w:proofErr w:type="gramEnd"/>
      <w:r w:rsidRPr="002B616F">
        <w:t xml:space="preserve">YYYY} </w:t>
      </w:r>
      <w:r w:rsidR="00907B38" w:rsidRPr="002B616F">
        <w:t>%</w:t>
      </w:r>
      <w:r w:rsidRPr="002B616F">
        <w:t xml:space="preserve"> Insert correct year for camera-ready version</w:t>
      </w:r>
    </w:p>
    <w:p w14:paraId="4D3D8A5D" w14:textId="77777777" w:rsidR="00DA7F76" w:rsidRPr="002B616F" w:rsidRDefault="00DA7F76" w:rsidP="00907B38">
      <w:pPr>
        <w:pStyle w:val="code"/>
      </w:pPr>
      <w:r w:rsidRPr="002B616F">
        <w:t>\def\</w:t>
      </w:r>
      <w:proofErr w:type="spellStart"/>
      <w:r w:rsidRPr="002B616F">
        <w:t>openreview</w:t>
      </w:r>
      <w:proofErr w:type="spellEnd"/>
      <w:r w:rsidRPr="002B616F">
        <w:t>{\</w:t>
      </w:r>
      <w:proofErr w:type="spellStart"/>
      <w:r w:rsidRPr="002B616F">
        <w:t>url</w:t>
      </w:r>
      <w:proofErr w:type="spellEnd"/>
      <w:r w:rsidRPr="002B616F">
        <w:t xml:space="preserve">{https://openreview.net/forum?id=XXXX}} </w:t>
      </w:r>
      <w:r w:rsidR="00907B38" w:rsidRPr="002B616F">
        <w:t>%</w:t>
      </w:r>
      <w:r w:rsidRPr="002B616F">
        <w:t xml:space="preserve"> Insert correct link to </w:t>
      </w:r>
      <w:proofErr w:type="spellStart"/>
      <w:r w:rsidRPr="002B616F">
        <w:t>OpenReview</w:t>
      </w:r>
      <w:proofErr w:type="spellEnd"/>
      <w:r w:rsidRPr="002B616F">
        <w:t xml:space="preserve"> for camera-ready version</w:t>
      </w:r>
    </w:p>
    <w:p w14:paraId="4CF1FDE8" w14:textId="77777777" w:rsidR="00DA7F76" w:rsidRPr="002B616F" w:rsidRDefault="00DA7F76" w:rsidP="00907B38">
      <w:pPr>
        <w:pStyle w:val="code"/>
      </w:pPr>
    </w:p>
    <w:p w14:paraId="7AA68B3D"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{document}</w:t>
      </w:r>
    </w:p>
    <w:p w14:paraId="62389AD2" w14:textId="77777777" w:rsidR="00DA7F76" w:rsidRPr="002B616F" w:rsidRDefault="00DA7F76" w:rsidP="00907B38">
      <w:pPr>
        <w:pStyle w:val="code"/>
      </w:pPr>
      <w:r w:rsidRPr="002B616F">
        <w:t>\</w:t>
      </w:r>
      <w:proofErr w:type="spellStart"/>
      <w:proofErr w:type="gramStart"/>
      <w:r w:rsidRPr="002B616F">
        <w:t>maketitle</w:t>
      </w:r>
      <w:proofErr w:type="spellEnd"/>
      <w:proofErr w:type="gramEnd"/>
    </w:p>
    <w:p w14:paraId="30984747"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{abstract}</w:t>
      </w:r>
    </w:p>
    <w:p w14:paraId="5CF3323A" w14:textId="77777777" w:rsidR="00DA7F76" w:rsidRPr="002B616F" w:rsidRDefault="00DA7F76" w:rsidP="00DA7F76">
      <w:r w:rsidRPr="002B616F">
        <w:t>Stochastic gradient descent (SGD) is the simplest deep learning optimizer with which to train deep neural networks. While SGD can use various learning rates, such as constant or diminishing rates, the previous numerical results showed that SGD performs better than other deep learning optimizers using when it uses learning rates given by line search methods. In this paper, we perform a convergence analysis on SGD with a learning rate given by an Armijo line search for nonconvex optimization. The analysis indicates that the upper bound of the expectation of the squared norm of the full gradient becomes small when the number of steps and the batch size are large. Next, we show that, for SGD with the Armijo-line-search learning rate, the number of steps needed for nonconvex optimization is a monotone decreasing convex function of the batch size; that is, the number of steps needed for nonconvex optimization decreases as the batch size increases. Furthermore, we show that the stochastic first-order oracle (SFO) complexity, which is the stochastic gradient computation cost, is a convex function of the batch size; that is, there exists a critical batch size that minimizes the SFO complexity. Finally, we provide numerical results that support our theoretical results. The numerical results indicate that the number of steps needed for training deep neural networks decreases as the batch size increases and that there exist the critical batch sizes that can be estimated from the theoretical results.</w:t>
      </w:r>
    </w:p>
    <w:p w14:paraId="78DAC730"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{abstract}</w:t>
      </w:r>
    </w:p>
    <w:p w14:paraId="7C1880C2" w14:textId="77777777" w:rsidR="00DA7F76" w:rsidRPr="002B616F" w:rsidRDefault="00DA7F76" w:rsidP="00DA7F76"/>
    <w:p w14:paraId="53108A49" w14:textId="77777777" w:rsidR="00DA7F76" w:rsidRPr="002B616F" w:rsidRDefault="00907B38" w:rsidP="00907B38">
      <w:pPr>
        <w:pStyle w:val="1"/>
      </w:pPr>
      <w:r w:rsidRPr="002B616F">
        <w:t>\</w:t>
      </w:r>
      <w:proofErr w:type="gramStart"/>
      <w:r w:rsidRPr="002B616F">
        <w:t>section</w:t>
      </w:r>
      <w:r w:rsidR="00DA7F76" w:rsidRPr="002B616F">
        <w:t>{</w:t>
      </w:r>
      <w:proofErr w:type="gramEnd"/>
      <w:r w:rsidR="00DA7F76" w:rsidRPr="002B616F">
        <w:t>Introduction}</w:t>
      </w:r>
    </w:p>
    <w:p w14:paraId="3C95FD71"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Background}</w:t>
      </w:r>
    </w:p>
    <w:p w14:paraId="6128B99B" w14:textId="77777777" w:rsidR="00DA7F76" w:rsidRPr="002B616F" w:rsidRDefault="00DA7F76" w:rsidP="00907B38">
      <w:pPr>
        <w:pStyle w:val="code"/>
      </w:pPr>
      <w:r w:rsidRPr="002B616F">
        <w:t>\</w:t>
      </w:r>
      <w:proofErr w:type="gramStart"/>
      <w:r w:rsidRPr="002B616F">
        <w:t>label</w:t>
      </w:r>
      <w:proofErr w:type="gramEnd"/>
      <w:r w:rsidRPr="002B616F">
        <w:t>{subsec:1.1}</w:t>
      </w:r>
    </w:p>
    <w:p w14:paraId="72655C2D" w14:textId="77777777" w:rsidR="00DA7F76" w:rsidRPr="002B616F" w:rsidRDefault="00DA7F76" w:rsidP="00DA7F76">
      <w:r w:rsidRPr="002B616F">
        <w:t xml:space="preserve">Nonconvex optimization is useful for training deep neural networks, since the loss functions called the expected risk and empirical risk are nonconvex and they need only be minimized </w:t>
      </w:r>
      <w:proofErr w:type="gramStart"/>
      <w:r w:rsidRPr="002B616F">
        <w:t>in order to</w:t>
      </w:r>
      <w:proofErr w:type="gramEnd"/>
      <w:r w:rsidRPr="002B616F">
        <w:t xml:space="preserve"> find the model parameters. Deep-learning optimizers have been presented for minimizing the loss functions. The simplest one is stochastic gradient descent (SGD) \</w:t>
      </w:r>
      <w:proofErr w:type="spellStart"/>
      <w:r w:rsidRPr="002B616F">
        <w:t>citep</w:t>
      </w:r>
      <w:proofErr w:type="spellEnd"/>
      <w:r w:rsidRPr="002B616F">
        <w:t>{robb</w:t>
      </w:r>
      <w:proofErr w:type="gramStart"/>
      <w:r w:rsidRPr="002B616F">
        <w:t>1951,zinkevich</w:t>
      </w:r>
      <w:proofErr w:type="gramEnd"/>
      <w:r w:rsidRPr="002B616F">
        <w:t xml:space="preserve">2003,nem2009,gha2012,gha2013} and there are numerous theoretical analyses on using SGD for nonconvex optimization \citep{JMLR:v18:16-595,NEURIPS2019_2557911c,feh2020,chen2020,sca2020,loizou2021}. Variants have </w:t>
      </w:r>
      <w:r w:rsidRPr="002B616F">
        <w:lastRenderedPageBreak/>
        <w:t>also been presented, such as momentum methods \</w:t>
      </w:r>
      <w:proofErr w:type="spellStart"/>
      <w:r w:rsidRPr="002B616F">
        <w:t>citep</w:t>
      </w:r>
      <w:proofErr w:type="spellEnd"/>
      <w:r w:rsidRPr="002B616F">
        <w:t>{polyak</w:t>
      </w:r>
      <w:proofErr w:type="gramStart"/>
      <w:r w:rsidRPr="002B616F">
        <w:t>1964,nest</w:t>
      </w:r>
      <w:proofErr w:type="gramEnd"/>
      <w:r w:rsidRPr="002B616F">
        <w:t>1983} and adaptive methods including Adaptive Gradient (</w:t>
      </w:r>
      <w:proofErr w:type="spellStart"/>
      <w:r w:rsidRPr="002B616F">
        <w:t>AdaGrad</w:t>
      </w:r>
      <w:proofErr w:type="spellEnd"/>
      <w:r w:rsidRPr="002B616F">
        <w:t>) \</w:t>
      </w:r>
      <w:proofErr w:type="spellStart"/>
      <w:r w:rsidRPr="002B616F">
        <w:t>citep</w:t>
      </w:r>
      <w:proofErr w:type="spellEnd"/>
      <w:r w:rsidRPr="002B616F">
        <w:t>{</w:t>
      </w:r>
      <w:proofErr w:type="spellStart"/>
      <w:r w:rsidRPr="002B616F">
        <w:t>adagrad</w:t>
      </w:r>
      <w:proofErr w:type="spellEnd"/>
      <w:r w:rsidRPr="002B616F">
        <w:t>}, Root Mean Square Propagation (</w:t>
      </w:r>
      <w:proofErr w:type="spellStart"/>
      <w:r w:rsidRPr="002B616F">
        <w:t>RMSProp</w:t>
      </w:r>
      <w:proofErr w:type="spellEnd"/>
      <w:r w:rsidRPr="002B616F">
        <w:t>) \</w:t>
      </w:r>
      <w:proofErr w:type="spellStart"/>
      <w:r w:rsidRPr="002B616F">
        <w:t>citep</w:t>
      </w:r>
      <w:proofErr w:type="spellEnd"/>
      <w:r w:rsidRPr="002B616F">
        <w:t>{</w:t>
      </w:r>
      <w:proofErr w:type="spellStart"/>
      <w:r w:rsidRPr="002B616F">
        <w:t>rmsprop</w:t>
      </w:r>
      <w:proofErr w:type="spellEnd"/>
      <w:r w:rsidRPr="002B616F">
        <w:t>}, Adaptive Moment Estimation (Adam) \</w:t>
      </w:r>
      <w:proofErr w:type="spellStart"/>
      <w:r w:rsidRPr="002B616F">
        <w:t>citep</w:t>
      </w:r>
      <w:proofErr w:type="spellEnd"/>
      <w:r w:rsidRPr="002B616F">
        <w:t>{</w:t>
      </w:r>
      <w:proofErr w:type="spellStart"/>
      <w:r w:rsidRPr="002B616F">
        <w:t>adam</w:t>
      </w:r>
      <w:proofErr w:type="spellEnd"/>
      <w:r w:rsidRPr="002B616F">
        <w:t>}, Adaptive Mean Square Gradient (</w:t>
      </w:r>
      <w:proofErr w:type="spellStart"/>
      <w:r w:rsidRPr="002B616F">
        <w:t>AMSGrad</w:t>
      </w:r>
      <w:proofErr w:type="spellEnd"/>
      <w:r w:rsidRPr="002B616F">
        <w:t>) \</w:t>
      </w:r>
      <w:proofErr w:type="spellStart"/>
      <w:r w:rsidRPr="002B616F">
        <w:t>citep</w:t>
      </w:r>
      <w:proofErr w:type="spellEnd"/>
      <w:r w:rsidRPr="002B616F">
        <w:t>{reddi2018}, and Adam with decoupled weight decay (</w:t>
      </w:r>
      <w:proofErr w:type="spellStart"/>
      <w:r w:rsidRPr="002B616F">
        <w:t>AdamW</w:t>
      </w:r>
      <w:proofErr w:type="spellEnd"/>
      <w:r w:rsidRPr="002B616F">
        <w:t>) \</w:t>
      </w:r>
      <w:proofErr w:type="spellStart"/>
      <w:r w:rsidRPr="002B616F">
        <w:t>citep</w:t>
      </w:r>
      <w:proofErr w:type="spellEnd"/>
      <w:r w:rsidRPr="002B616F">
        <w:t>{loshchilov2018decoupled}. SGD and its variants are useful for training not only deep neural networks but also generative adversarial networks \</w:t>
      </w:r>
      <w:proofErr w:type="gramStart"/>
      <w:r w:rsidRPr="002B616F">
        <w:t>citep{</w:t>
      </w:r>
      <w:proofErr w:type="gramEnd"/>
      <w:r w:rsidRPr="002B616F">
        <w:t xml:space="preserve">NIPS2017_8a1d6947,pmlr-v206-naganuma23a,pmlr-v202-sato23b}. </w:t>
      </w:r>
    </w:p>
    <w:p w14:paraId="358E27A1" w14:textId="77777777" w:rsidR="00DA7F76" w:rsidRPr="002B616F" w:rsidRDefault="00DA7F76" w:rsidP="00DA7F76">
      <w:r w:rsidRPr="002B616F">
        <w:t xml:space="preserve"> </w:t>
      </w:r>
    </w:p>
    <w:p w14:paraId="299319F1" w14:textId="77777777" w:rsidR="00DA7F76" w:rsidRPr="002B616F" w:rsidRDefault="00DA7F76" w:rsidP="00DA7F76">
      <w:r w:rsidRPr="002B616F">
        <w:t>The performance of deep-learning optimizers for nonconvex optimization depends on the batch size. The previous numerical results in \</w:t>
      </w:r>
      <w:proofErr w:type="spellStart"/>
      <w:r w:rsidRPr="002B616F">
        <w:t>citep</w:t>
      </w:r>
      <w:proofErr w:type="spellEnd"/>
      <w:r w:rsidRPr="002B616F">
        <w:t>{shallue2019} and \</w:t>
      </w:r>
      <w:proofErr w:type="spellStart"/>
      <w:r w:rsidRPr="002B616F">
        <w:t>citep</w:t>
      </w:r>
      <w:proofErr w:type="spellEnd"/>
      <w:r w:rsidRPr="002B616F">
        <w:t>{zhang2019} have shown that the number of steps $K$ needed to train a deep neural network halves for each doubling of the batch size $b$ and that there is a region of diminishing returns beyond the {\</w:t>
      </w:r>
      <w:proofErr w:type="spellStart"/>
      <w:r w:rsidRPr="002B616F">
        <w:t>em</w:t>
      </w:r>
      <w:proofErr w:type="spellEnd"/>
      <w:r w:rsidRPr="002B616F">
        <w:t xml:space="preserve"> critical batch size} $b^\star$. This fact can be expressed as follows: there is a positive number $C$ such that $</w:t>
      </w:r>
      <w:proofErr w:type="gramStart"/>
      <w:r w:rsidRPr="002B616F">
        <w:t>N :</w:t>
      </w:r>
      <w:proofErr w:type="gramEnd"/>
      <w:r w:rsidRPr="002B616F">
        <w:t>= K b \</w:t>
      </w:r>
      <w:proofErr w:type="spellStart"/>
      <w:r w:rsidRPr="002B616F">
        <w:t>approx</w:t>
      </w:r>
      <w:proofErr w:type="spellEnd"/>
      <w:r w:rsidRPr="002B616F">
        <w:t xml:space="preserve"> C$ for $b \</w:t>
      </w:r>
      <w:proofErr w:type="spellStart"/>
      <w:r w:rsidRPr="002B616F">
        <w:t>leq</w:t>
      </w:r>
      <w:proofErr w:type="spellEnd"/>
      <w:r w:rsidRPr="002B616F">
        <w:t xml:space="preserve"> b^\star$ and $N := K b \</w:t>
      </w:r>
      <w:proofErr w:type="spellStart"/>
      <w:r w:rsidRPr="002B616F">
        <w:t>geq</w:t>
      </w:r>
      <w:proofErr w:type="spellEnd"/>
      <w:r w:rsidRPr="002B616F">
        <w:t xml:space="preserve"> C$ for $b \</w:t>
      </w:r>
      <w:proofErr w:type="spellStart"/>
      <w:r w:rsidRPr="002B616F">
        <w:t>geq</w:t>
      </w:r>
      <w:proofErr w:type="spellEnd"/>
      <w:r w:rsidRPr="002B616F">
        <w:t xml:space="preserve"> b^\star$. The deep neural network model uses $b$ gradients of the loss functions per step. Hence, when $K$ is the number of steps required to train a deep neural network, the model has a stochastic gradient computation cost of $</w:t>
      </w:r>
      <w:proofErr w:type="spellStart"/>
      <w:r w:rsidRPr="002B616F">
        <w:t>Kb</w:t>
      </w:r>
      <w:proofErr w:type="spellEnd"/>
      <w:r w:rsidRPr="002B616F">
        <w:t>$. We will define the {\</w:t>
      </w:r>
      <w:proofErr w:type="spellStart"/>
      <w:r w:rsidRPr="002B616F">
        <w:t>em</w:t>
      </w:r>
      <w:proofErr w:type="spellEnd"/>
      <w:r w:rsidRPr="002B616F">
        <w:t xml:space="preserve"> stochastic first-order oracle (SFO) complexity} \</w:t>
      </w:r>
      <w:proofErr w:type="spellStart"/>
      <w:r w:rsidRPr="002B616F">
        <w:t>citep</w:t>
      </w:r>
      <w:proofErr w:type="spellEnd"/>
      <w:r w:rsidRPr="002B616F">
        <w:t>{iiduka2022</w:t>
      </w:r>
      <w:proofErr w:type="gramStart"/>
      <w:r w:rsidRPr="002B616F">
        <w:t>critical,pmlr</w:t>
      </w:r>
      <w:proofErr w:type="gramEnd"/>
      <w:r w:rsidRPr="002B616F">
        <w:t>-v202-sato23b} of a deep-learning optimizer to be $N := K b$. From the previous numerical results in \</w:t>
      </w:r>
      <w:proofErr w:type="spellStart"/>
      <w:r w:rsidRPr="002B616F">
        <w:t>citep</w:t>
      </w:r>
      <w:proofErr w:type="spellEnd"/>
      <w:r w:rsidRPr="002B616F">
        <w:t>{shallue2019} and \</w:t>
      </w:r>
      <w:proofErr w:type="spellStart"/>
      <w:r w:rsidRPr="002B616F">
        <w:t>citep</w:t>
      </w:r>
      <w:proofErr w:type="spellEnd"/>
      <w:r w:rsidRPr="002B616F">
        <w:t xml:space="preserve">{zhang2019}, the SFO complexity is minimized at a critical batch size $b^\star$ and there are diminishing returns once the batch size exceeds $b^\star$. Therefore, it is desirable to use the critical batch size when minimizing the SFO complexity of the deep-learning optimizer. </w:t>
      </w:r>
    </w:p>
    <w:p w14:paraId="0B56ECD9" w14:textId="77777777" w:rsidR="00DA7F76" w:rsidRPr="002B616F" w:rsidRDefault="00DA7F76" w:rsidP="00DA7F76"/>
    <w:p w14:paraId="20C90073" w14:textId="77777777" w:rsidR="00DA7F76" w:rsidRPr="002B616F" w:rsidRDefault="00DA7F76" w:rsidP="00DA7F76">
      <w:r w:rsidRPr="002B616F">
        <w:t>Not only a batch size but also a learning rate affects the performance of deep-learning optimizers for nonconvex optimization. A performance measure of a deep-learning optimizer generating a sequence $(\bm{\</w:t>
      </w:r>
      <w:proofErr w:type="gramStart"/>
      <w:r w:rsidRPr="002B616F">
        <w:t>theta}_</w:t>
      </w:r>
      <w:proofErr w:type="gramEnd"/>
      <w:r w:rsidRPr="002B616F">
        <w:t>k)_{k\in\</w:t>
      </w:r>
      <w:proofErr w:type="spellStart"/>
      <w:r w:rsidRPr="002B616F">
        <w:t>mathbb</w:t>
      </w:r>
      <w:proofErr w:type="spellEnd"/>
      <w:r w:rsidRPr="002B616F">
        <w:t>{N}}$ is the expectation of the squared norm of the gradient of a nonconvex loss function $f$, denoted by $\</w:t>
      </w:r>
      <w:proofErr w:type="spellStart"/>
      <w:r w:rsidRPr="002B616F">
        <w:t>mathbb</w:t>
      </w:r>
      <w:proofErr w:type="spellEnd"/>
      <w:r w:rsidRPr="002B616F">
        <w:t>{E}[\| \</w:t>
      </w:r>
      <w:proofErr w:type="spellStart"/>
      <w:r w:rsidRPr="002B616F">
        <w:t>nabla</w:t>
      </w:r>
      <w:proofErr w:type="spellEnd"/>
      <w:r w:rsidRPr="002B616F">
        <w:t xml:space="preserve"> f (\bm{\theta}_k)\|^2]$. If this performance measure becomes small when the number of steps $k$ is large, the deep-learning optimizer approximates a local minimizer of $f$. For example, let us consider the problem of minimizing a smooth function $f$ (see Section \ref{subsec:2.1} for the definition of smoothness). Here, SGD using a constant learning rate $\alpha = O(\frac{1}{L})$ satisfies $\min_{k\in [K]} \</w:t>
      </w:r>
      <w:proofErr w:type="spellStart"/>
      <w:r w:rsidRPr="002B616F">
        <w:t>mathbb</w:t>
      </w:r>
      <w:proofErr w:type="spellEnd"/>
      <w:r w:rsidRPr="002B616F">
        <w:t>{E}\left[\| \</w:t>
      </w:r>
      <w:proofErr w:type="spellStart"/>
      <w:r w:rsidRPr="002B616F">
        <w:t>nabla</w:t>
      </w:r>
      <w:proofErr w:type="spellEnd"/>
      <w:r w:rsidRPr="002B616F">
        <w:t xml:space="preserve"> f (\bm{\theta}_k)\|^2 \right] = O (\frac{1}{K}+ \frac{\alpha}{b})$, where $L$ is the Lipschitz constant of $\</w:t>
      </w:r>
      <w:proofErr w:type="spellStart"/>
      <w:r w:rsidRPr="002B616F">
        <w:t>nabla</w:t>
      </w:r>
      <w:proofErr w:type="spellEnd"/>
      <w:r w:rsidRPr="002B616F">
        <w:t xml:space="preserve"> f$, $b$ is the batch size, and $[K] := \{1,2,\</w:t>
      </w:r>
      <w:proofErr w:type="spellStart"/>
      <w:r w:rsidRPr="002B616F">
        <w:t>ldots,K</w:t>
      </w:r>
      <w:proofErr w:type="spellEnd"/>
      <w:r w:rsidRPr="002B616F">
        <w:t>\}$ (see also Table \ref{table:1}). Moreover, SGD using a learning rate satisfying the Armijo condition was presented in \</w:t>
      </w:r>
      <w:proofErr w:type="spellStart"/>
      <w:proofErr w:type="gramStart"/>
      <w:r w:rsidRPr="002B616F">
        <w:t>citep</w:t>
      </w:r>
      <w:proofErr w:type="spellEnd"/>
      <w:r w:rsidRPr="002B616F">
        <w:t>{</w:t>
      </w:r>
      <w:proofErr w:type="gramEnd"/>
      <w:r w:rsidRPr="002B616F">
        <w:t>NEURIPS2019_2557911c}. The {\</w:t>
      </w:r>
      <w:proofErr w:type="spellStart"/>
      <w:r w:rsidRPr="002B616F">
        <w:t>em</w:t>
      </w:r>
      <w:proofErr w:type="spellEnd"/>
      <w:r w:rsidRPr="002B616F">
        <w:t xml:space="preserve"> Armijo line </w:t>
      </w:r>
      <w:r w:rsidRPr="002B616F">
        <w:lastRenderedPageBreak/>
        <w:t>search} \</w:t>
      </w:r>
      <w:proofErr w:type="spellStart"/>
      <w:proofErr w:type="gramStart"/>
      <w:r w:rsidRPr="002B616F">
        <w:t>citep</w:t>
      </w:r>
      <w:proofErr w:type="spellEnd"/>
      <w:r w:rsidRPr="002B616F">
        <w:t>[</w:t>
      </w:r>
      <w:proofErr w:type="gramEnd"/>
      <w:r w:rsidRPr="002B616F">
        <w:t>Chapter 3.1]{</w:t>
      </w:r>
      <w:proofErr w:type="spellStart"/>
      <w:r w:rsidRPr="002B616F">
        <w:t>noce</w:t>
      </w:r>
      <w:proofErr w:type="spellEnd"/>
      <w:r w:rsidRPr="002B616F">
        <w:t>} is a standard method for finding an appropriate learning rate $\</w:t>
      </w:r>
      <w:proofErr w:type="spellStart"/>
      <w:r w:rsidRPr="002B616F">
        <w:t>alpha_k</w:t>
      </w:r>
      <w:proofErr w:type="spellEnd"/>
      <w:r w:rsidRPr="002B616F">
        <w:t>$ giving a sufficient decrease in $f$, i.e., $f(\bm{\theta}_{k+1}) &lt; f(\bm{\theta}_k)$ (see Section \ref{subsec:2.3.1} for the definition of the Armijo condition).</w:t>
      </w:r>
    </w:p>
    <w:p w14:paraId="5A22F76B" w14:textId="77777777" w:rsidR="00DA7F76" w:rsidRPr="002B616F" w:rsidRDefault="00DA7F76" w:rsidP="00DA7F76">
      <w:r w:rsidRPr="002B616F">
        <w:t xml:space="preserve"> </w:t>
      </w:r>
    </w:p>
    <w:p w14:paraId="0A7AB431"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Motivation}</w:t>
      </w:r>
    </w:p>
    <w:p w14:paraId="205F79FE" w14:textId="77777777" w:rsidR="00DA7F76" w:rsidRPr="002B616F" w:rsidRDefault="00DA7F76" w:rsidP="00DA7F76">
      <w:r w:rsidRPr="002B616F">
        <w:t>The numerical results in \</w:t>
      </w:r>
      <w:proofErr w:type="spellStart"/>
      <w:proofErr w:type="gramStart"/>
      <w:r w:rsidRPr="002B616F">
        <w:t>citep</w:t>
      </w:r>
      <w:proofErr w:type="spellEnd"/>
      <w:r w:rsidRPr="002B616F">
        <w:t>{</w:t>
      </w:r>
      <w:proofErr w:type="gramEnd"/>
      <w:r w:rsidRPr="002B616F">
        <w:t>NEURIPS2019_2557911c} indicated that the Armijo-line-search learning rate is superior to using a constant learning rate when using SGD to train deep neural networks in the sense of minimizing the training loss functions and improving test accuracy. Motivated by the useful numerical results in \</w:t>
      </w:r>
      <w:proofErr w:type="spellStart"/>
      <w:proofErr w:type="gramStart"/>
      <w:r w:rsidRPr="002B616F">
        <w:t>citep</w:t>
      </w:r>
      <w:proofErr w:type="spellEnd"/>
      <w:r w:rsidRPr="002B616F">
        <w:t>{</w:t>
      </w:r>
      <w:proofErr w:type="gramEnd"/>
      <w:r w:rsidRPr="002B616F">
        <w:t>NEURIPS2019_2557911c}, we decided to perform convergence analyses on SGD with the Armijo-line-search learning rate for nonconvex optimization in deep neural networks.</w:t>
      </w:r>
    </w:p>
    <w:p w14:paraId="09D7D5FA" w14:textId="77777777" w:rsidR="00DA7F76" w:rsidRPr="002B616F" w:rsidRDefault="00DA7F76" w:rsidP="00DA7F76"/>
    <w:p w14:paraId="38387CFC" w14:textId="77777777" w:rsidR="00DA7F76" w:rsidRPr="002B616F" w:rsidRDefault="00DA7F76" w:rsidP="00DA7F76">
      <w:r w:rsidRPr="002B616F">
        <w:t>Theorem 3 in \</w:t>
      </w:r>
      <w:proofErr w:type="spellStart"/>
      <w:proofErr w:type="gramStart"/>
      <w:r w:rsidRPr="002B616F">
        <w:t>citep</w:t>
      </w:r>
      <w:proofErr w:type="spellEnd"/>
      <w:r w:rsidRPr="002B616F">
        <w:t>{</w:t>
      </w:r>
      <w:proofErr w:type="gramEnd"/>
      <w:r w:rsidRPr="002B616F">
        <w:t>NEURIPS2019_2557911c} is a convergence analysis of SGD with the Armijo-line-search learning rate for nonconvex optimization under a strong growth condition that implies the interpolation property. Here, let $f \colon \</w:t>
      </w:r>
      <w:proofErr w:type="spellStart"/>
      <w:r w:rsidRPr="002B616F">
        <w:t>mathbb</w:t>
      </w:r>
      <w:proofErr w:type="spellEnd"/>
      <w:r w:rsidRPr="002B616F">
        <w:t>{R}^d \to \</w:t>
      </w:r>
      <w:proofErr w:type="spellStart"/>
      <w:r w:rsidRPr="002B616F">
        <w:t>mathbb</w:t>
      </w:r>
      <w:proofErr w:type="spellEnd"/>
      <w:r w:rsidRPr="002B616F">
        <w:t>{R}$ be an empirical risk defined by $f(\bm{\theta}) := \frac{1}{n} \sum_{</w:t>
      </w:r>
      <w:proofErr w:type="spellStart"/>
      <w:r w:rsidRPr="002B616F">
        <w:t>i</w:t>
      </w:r>
      <w:proofErr w:type="spellEnd"/>
      <w:r w:rsidRPr="002B616F">
        <w:t xml:space="preserve">\in [n]} </w:t>
      </w:r>
      <w:proofErr w:type="spellStart"/>
      <w:r w:rsidRPr="002B616F">
        <w:t>f_i</w:t>
      </w:r>
      <w:proofErr w:type="spellEnd"/>
      <w:r w:rsidRPr="002B616F">
        <w:t xml:space="preserve"> (\bm{\theta})$, where $n$ is the number of training data and $</w:t>
      </w:r>
      <w:proofErr w:type="spellStart"/>
      <w:r w:rsidRPr="002B616F">
        <w:t>f_i</w:t>
      </w:r>
      <w:proofErr w:type="spellEnd"/>
      <w:r w:rsidRPr="002B616F">
        <w:t xml:space="preserve"> \colon \</w:t>
      </w:r>
      <w:proofErr w:type="spellStart"/>
      <w:r w:rsidRPr="002B616F">
        <w:t>mathbb</w:t>
      </w:r>
      <w:proofErr w:type="spellEnd"/>
      <w:r w:rsidRPr="002B616F">
        <w:t>{R}^d \to \</w:t>
      </w:r>
      <w:proofErr w:type="spellStart"/>
      <w:r w:rsidRPr="002B616F">
        <w:t>mathbb</w:t>
      </w:r>
      <w:proofErr w:type="spellEnd"/>
      <w:r w:rsidRPr="002B616F">
        <w:t xml:space="preserve"> {R}$ is a loss function corresponding to the $</w:t>
      </w:r>
      <w:proofErr w:type="spellStart"/>
      <w:r w:rsidRPr="002B616F">
        <w:t>i</w:t>
      </w:r>
      <w:proofErr w:type="spellEnd"/>
      <w:r w:rsidRPr="002B616F">
        <w:t>$-</w:t>
      </w:r>
      <w:proofErr w:type="spellStart"/>
      <w:r w:rsidRPr="002B616F">
        <w:t>th</w:t>
      </w:r>
      <w:proofErr w:type="spellEnd"/>
      <w:r w:rsidRPr="002B616F">
        <w:t xml:space="preserve"> training data $</w:t>
      </w:r>
      <w:proofErr w:type="spellStart"/>
      <w:r w:rsidRPr="002B616F">
        <w:t>z_i</w:t>
      </w:r>
      <w:proofErr w:type="spellEnd"/>
      <w:r w:rsidRPr="002B616F">
        <w:t>$. We say that $f$ has the interpolation property if $\</w:t>
      </w:r>
      <w:proofErr w:type="spellStart"/>
      <w:r w:rsidRPr="002B616F">
        <w:t>nabla</w:t>
      </w:r>
      <w:proofErr w:type="spellEnd"/>
      <w:r w:rsidRPr="002B616F">
        <w:t xml:space="preserve"> f(\bm{\theta}) = \</w:t>
      </w:r>
      <w:proofErr w:type="gramStart"/>
      <w:r w:rsidRPr="002B616F">
        <w:t>bm{</w:t>
      </w:r>
      <w:proofErr w:type="gramEnd"/>
      <w:r w:rsidRPr="002B616F">
        <w:t>0}$ implies $\</w:t>
      </w:r>
      <w:proofErr w:type="spellStart"/>
      <w:r w:rsidRPr="002B616F">
        <w:t>nabla</w:t>
      </w:r>
      <w:proofErr w:type="spellEnd"/>
      <w:r w:rsidRPr="002B616F">
        <w:t xml:space="preserve"> </w:t>
      </w:r>
      <w:proofErr w:type="spellStart"/>
      <w:r w:rsidRPr="002B616F">
        <w:t>f_i</w:t>
      </w:r>
      <w:proofErr w:type="spellEnd"/>
      <w:r w:rsidRPr="002B616F">
        <w:t xml:space="preserve"> (\bm{\theta}) = \bm{0}$ $(</w:t>
      </w:r>
      <w:proofErr w:type="spellStart"/>
      <w:r w:rsidRPr="002B616F">
        <w:t>i</w:t>
      </w:r>
      <w:proofErr w:type="spellEnd"/>
      <w:r w:rsidRPr="002B616F">
        <w:t>\in [n])$. The interpolation property holds for optimization of a linear model with the squared hinge loss for binary classification on linearly separable data \</w:t>
      </w:r>
      <w:proofErr w:type="spellStart"/>
      <w:proofErr w:type="gramStart"/>
      <w:r w:rsidRPr="002B616F">
        <w:t>citep</w:t>
      </w:r>
      <w:proofErr w:type="spellEnd"/>
      <w:r w:rsidRPr="002B616F">
        <w:t>[</w:t>
      </w:r>
      <w:proofErr w:type="gramEnd"/>
      <w:r w:rsidRPr="002B616F">
        <w:t>Section 2]{NEURIPS2019_2557911c}. However, the interpolation condition would be unrealistic for deep neural networks, since their loss functions are nonconvex. The motivation behind this work is thus to show that SGD with the Armijo-line-search learning rate can solve nonconvex optimization problems in deep neural networks.</w:t>
      </w:r>
    </w:p>
    <w:p w14:paraId="6A1FACFB" w14:textId="77777777" w:rsidR="00DA7F76" w:rsidRPr="002B616F" w:rsidRDefault="00DA7F76" w:rsidP="00DA7F76"/>
    <w:p w14:paraId="5C3C066D" w14:textId="77777777" w:rsidR="00DA7F76" w:rsidRPr="002B616F" w:rsidRDefault="00DA7F76" w:rsidP="00DA7F76">
      <w:r w:rsidRPr="002B616F">
        <w:t xml:space="preserve">As indicated the second paragraph in Section \ref{subsec:1.1}, the batch size has a significant effect on the performance of SGD. Hence, in accordance with the first motivation stated above, we decided to investigate appropriate batch sizes for SGD with the Armijo-line-search learning rate. </w:t>
      </w:r>
      <w:proofErr w:type="gramStart"/>
      <w:r w:rsidRPr="002B616F">
        <w:t>In particular, we</w:t>
      </w:r>
      <w:proofErr w:type="gramEnd"/>
      <w:r w:rsidRPr="002B616F">
        <w:t xml:space="preserve"> were interested in verifying whether a critical batch size $b^\star$ minimizing the SFO complexity $N$ exists for training deep neural networks with SGD using the Armijo condition in theory and in practice. This is because the previous studies in \citep{shallue</w:t>
      </w:r>
      <w:proofErr w:type="gramStart"/>
      <w:r w:rsidRPr="002B616F">
        <w:t>2019,zhang</w:t>
      </w:r>
      <w:proofErr w:type="gramEnd"/>
      <w:r w:rsidRPr="002B616F">
        <w:t xml:space="preserve">2019,iiduka2022critical,pmlr-v202-sato23b} showed the existence of critical batch sizes for training deep neural networks or generative adversarial </w:t>
      </w:r>
      <w:r w:rsidRPr="002B616F">
        <w:lastRenderedPageBreak/>
        <w:t>networks with optimizers with constant or diminishing learning rates and without Armijo-line-search learning rates.</w:t>
      </w:r>
    </w:p>
    <w:p w14:paraId="05CF7D5C" w14:textId="77777777" w:rsidR="00DA7F76" w:rsidRPr="002B616F" w:rsidRDefault="00DA7F76" w:rsidP="00DA7F76"/>
    <w:p w14:paraId="0408EC45" w14:textId="77777777" w:rsidR="00DA7F76" w:rsidRPr="002B616F" w:rsidRDefault="00DA7F76" w:rsidP="00DA7F76">
      <w:r w:rsidRPr="002B616F">
        <w:t>We are also interested in estimating critical batch sizes before implementing SGD with the Armijo-line-search learning rate. The previous results in \</w:t>
      </w:r>
      <w:proofErr w:type="spellStart"/>
      <w:r w:rsidRPr="002B616F">
        <w:t>citep</w:t>
      </w:r>
      <w:proofErr w:type="spellEnd"/>
      <w:r w:rsidRPr="002B616F">
        <w:t>{iiduka2022</w:t>
      </w:r>
      <w:proofErr w:type="gramStart"/>
      <w:r w:rsidRPr="002B616F">
        <w:t>critical,pmlr</w:t>
      </w:r>
      <w:proofErr w:type="gramEnd"/>
      <w:r w:rsidRPr="002B616F">
        <w:t>-v202-sato23b} showed that, for optimizers using constant learning rates, the critical batch sizes determined from numerical results are close to the theoretically estimated sizes. Motivated by the results in \</w:t>
      </w:r>
      <w:proofErr w:type="spellStart"/>
      <w:r w:rsidRPr="002B616F">
        <w:t>citep</w:t>
      </w:r>
      <w:proofErr w:type="spellEnd"/>
      <w:r w:rsidRPr="002B616F">
        <w:t>{iiduka2022</w:t>
      </w:r>
      <w:proofErr w:type="gramStart"/>
      <w:r w:rsidRPr="002B616F">
        <w:t>critical,pmlr</w:t>
      </w:r>
      <w:proofErr w:type="gramEnd"/>
      <w:r w:rsidRPr="002B616F">
        <w:t xml:space="preserve">-v202-sato23b}, we sought to verify whether, for SGD with the Armijo-line-search learning rate, the measured critical batch sizes are close to the batch sizes estimated from theoretical results. </w:t>
      </w:r>
    </w:p>
    <w:p w14:paraId="655CCF3B" w14:textId="77777777" w:rsidR="00DA7F76" w:rsidRPr="002B616F" w:rsidRDefault="00DA7F76" w:rsidP="00DA7F76"/>
    <w:p w14:paraId="3487052B"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Contribution}</w:t>
      </w:r>
    </w:p>
    <w:p w14:paraId="3ADE0A54" w14:textId="77777777" w:rsidR="00DA7F76" w:rsidRPr="002B616F" w:rsidRDefault="00907B38" w:rsidP="00907B38">
      <w:pPr>
        <w:pStyle w:val="3"/>
      </w:pPr>
      <w:r w:rsidRPr="002B616F">
        <w:t>\</w:t>
      </w:r>
      <w:proofErr w:type="gramStart"/>
      <w:r w:rsidRPr="002B616F">
        <w:t>subsubsection</w:t>
      </w:r>
      <w:r w:rsidR="00DA7F76" w:rsidRPr="002B616F">
        <w:t>{</w:t>
      </w:r>
      <w:proofErr w:type="gramEnd"/>
      <w:r w:rsidR="00DA7F76" w:rsidRPr="002B616F">
        <w:t>Convergence analysis of SGD with Armijo-line-search learning rates}</w:t>
      </w:r>
    </w:p>
    <w:p w14:paraId="733F0BD5" w14:textId="77777777" w:rsidR="00DA7F76" w:rsidRPr="002B616F" w:rsidRDefault="00DA7F76" w:rsidP="00907B38">
      <w:pPr>
        <w:pStyle w:val="code"/>
      </w:pPr>
      <w:r w:rsidRPr="002B616F">
        <w:t>\</w:t>
      </w:r>
      <w:proofErr w:type="gramStart"/>
      <w:r w:rsidRPr="002B616F">
        <w:t>label</w:t>
      </w:r>
      <w:proofErr w:type="gramEnd"/>
      <w:r w:rsidRPr="002B616F">
        <w:t>{subsec:1.3.1}</w:t>
      </w:r>
    </w:p>
    <w:p w14:paraId="54B5E9FB" w14:textId="77777777" w:rsidR="00DA7F76" w:rsidRPr="002B616F" w:rsidRDefault="00DA7F76" w:rsidP="00DA7F76">
      <w:r w:rsidRPr="002B616F">
        <w:t>The first contribution of this paper is to present a convergence analysis of SGD with Armijo-line-search learning rates for general nonconvex optimization (Theorem \ref{thm:1}); in particular, it is shown that SGD with this rate $\</w:t>
      </w:r>
      <w:proofErr w:type="spellStart"/>
      <w:r w:rsidRPr="002B616F">
        <w:t>alpha_k</w:t>
      </w:r>
      <w:proofErr w:type="spellEnd"/>
      <w:r w:rsidRPr="002B616F">
        <w:t>$ satisfies that, for all $K \</w:t>
      </w:r>
      <w:proofErr w:type="spellStart"/>
      <w:r w:rsidRPr="002B616F">
        <w:t>geq</w:t>
      </w:r>
      <w:proofErr w:type="spellEnd"/>
      <w:r w:rsidRPr="002B616F">
        <w:t xml:space="preserve"> 1$,</w:t>
      </w:r>
    </w:p>
    <w:p w14:paraId="61DE28E9"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{align}\label{main}</w:t>
      </w:r>
    </w:p>
    <w:p w14:paraId="22D44D9C" w14:textId="77777777" w:rsidR="00DA7F76" w:rsidRPr="002B616F" w:rsidRDefault="00DA7F76" w:rsidP="00907B38">
      <w:pPr>
        <w:pStyle w:val="code"/>
      </w:pPr>
      <w:r w:rsidRPr="002B616F">
        <w:t>\min</w:t>
      </w:r>
      <w:proofErr w:type="gramStart"/>
      <w:r w:rsidRPr="002B616F">
        <w:t>_{</w:t>
      </w:r>
      <w:proofErr w:type="gramEnd"/>
      <w:r w:rsidRPr="002B616F">
        <w:t>k\in [0:K-1]} \</w:t>
      </w:r>
      <w:proofErr w:type="spellStart"/>
      <w:r w:rsidRPr="002B616F">
        <w:t>mathbb</w:t>
      </w:r>
      <w:proofErr w:type="spellEnd"/>
      <w:r w:rsidRPr="002B616F">
        <w:t>{E}\left[ \| \</w:t>
      </w:r>
      <w:proofErr w:type="spellStart"/>
      <w:r w:rsidRPr="002B616F">
        <w:t>nabla</w:t>
      </w:r>
      <w:proofErr w:type="spellEnd"/>
      <w:r w:rsidRPr="002B616F">
        <w:t xml:space="preserve"> f(\bm{\theta}_k)\|^2 \right]</w:t>
      </w:r>
    </w:p>
    <w:p w14:paraId="45B220C7"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5DA05A97" w14:textId="77777777" w:rsidR="00DA7F76" w:rsidRPr="002B616F" w:rsidRDefault="00DA7F76" w:rsidP="00907B38">
      <w:pPr>
        <w:pStyle w:val="code"/>
      </w:pPr>
      <w:r w:rsidRPr="002B616F">
        <w:t>\underbrace{\overbrace{\frac{\</w:t>
      </w:r>
      <w:proofErr w:type="spellStart"/>
      <w:r w:rsidRPr="002B616F">
        <w:t>textcolor</w:t>
      </w:r>
      <w:proofErr w:type="spellEnd"/>
      <w:r w:rsidRPr="002B616F">
        <w:t>{red}{(1+</w:t>
      </w:r>
      <w:proofErr w:type="gramStart"/>
      <w:r w:rsidRPr="002B616F">
        <w:t>t)L</w:t>
      </w:r>
      <w:proofErr w:type="gramEnd"/>
      <w:r w:rsidRPr="002B616F">
        <w:t xml:space="preserve"> (f(\bm{\theta}_{0}) - f_*)}}{\delta (1-c)(2 - </w:t>
      </w:r>
      <w:proofErr w:type="spellStart"/>
      <w:r w:rsidRPr="002B616F">
        <w:t>L_n</w:t>
      </w:r>
      <w:proofErr w:type="spellEnd"/>
      <w:r w:rsidRPr="002B616F">
        <w:t>\overline{\alpha})}}^{C_1}</w:t>
      </w:r>
    </w:p>
    <w:p w14:paraId="6BC04D10" w14:textId="77777777" w:rsidR="00DA7F76" w:rsidRPr="002B616F" w:rsidRDefault="00DA7F76" w:rsidP="00907B38">
      <w:pPr>
        <w:pStyle w:val="code"/>
      </w:pPr>
      <w:r w:rsidRPr="002B616F">
        <w:t>\frac{1}{K</w:t>
      </w:r>
      <w:proofErr w:type="gramStart"/>
      <w:r w:rsidRPr="002B616F">
        <w:t>}}_</w:t>
      </w:r>
      <w:proofErr w:type="gramEnd"/>
      <w:r w:rsidRPr="002B616F">
        <w:t xml:space="preserve">{B(\bm{\theta}_0, K)} </w:t>
      </w:r>
    </w:p>
    <w:p w14:paraId="4B594277" w14:textId="77777777" w:rsidR="00DA7F76" w:rsidRPr="002B616F" w:rsidRDefault="00DA7F76" w:rsidP="00907B38">
      <w:pPr>
        <w:pStyle w:val="code"/>
      </w:pPr>
      <w:r w:rsidRPr="002B616F">
        <w:t xml:space="preserve">+ </w:t>
      </w:r>
    </w:p>
    <w:p w14:paraId="3A57BF8C" w14:textId="77777777" w:rsidR="00DA7F76" w:rsidRPr="002B616F" w:rsidRDefault="00DA7F76" w:rsidP="00907B38">
      <w:pPr>
        <w:pStyle w:val="code"/>
      </w:pPr>
      <w:r w:rsidRPr="002B616F">
        <w:t>\</w:t>
      </w:r>
      <w:proofErr w:type="gramStart"/>
      <w:r w:rsidRPr="002B616F">
        <w:t>underbrace{</w:t>
      </w:r>
      <w:proofErr w:type="gramEnd"/>
      <w:r w:rsidRPr="002B616F">
        <w:t>\overbrace{\frac{</w:t>
      </w:r>
      <w:proofErr w:type="spellStart"/>
      <w:r w:rsidRPr="002B616F">
        <w:t>L_n</w:t>
      </w:r>
      <w:proofErr w:type="spellEnd"/>
      <w:r w:rsidRPr="002B616F">
        <w:t xml:space="preserve"> \overline{\alpha} \sigma^2}{2-L_n \overline{\alpha}}}^{C_2} \frac{1}{b}}_{V(\sigma^2, b)},</w:t>
      </w:r>
    </w:p>
    <w:p w14:paraId="535C426A"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156CAD35" w14:textId="77777777" w:rsidR="00DA7F76" w:rsidRPr="002B616F" w:rsidRDefault="00DA7F76" w:rsidP="00DA7F76">
      <w:r w:rsidRPr="002B616F">
        <w:t>where the parameters are defined in Table \ref{table:1} (see also Theorem \ref{thm:1}). The inequality (\ref{main}) indicates that the upper bound of the performance measure $\min_{k\in [0:K-1]} \</w:t>
      </w:r>
      <w:proofErr w:type="spellStart"/>
      <w:r w:rsidRPr="002B616F">
        <w:t>mathbb</w:t>
      </w:r>
      <w:proofErr w:type="spellEnd"/>
      <w:r w:rsidRPr="002B616F">
        <w:t>{E}[ \| \</w:t>
      </w:r>
      <w:proofErr w:type="spellStart"/>
      <w:r w:rsidRPr="002B616F">
        <w:t>nabla</w:t>
      </w:r>
      <w:proofErr w:type="spellEnd"/>
      <w:r w:rsidRPr="002B616F">
        <w:t xml:space="preserve"> f(\bm{\theta}_k)\|^2 ]$ that consists of a bias term $B(\bm{\theta}_0,K)$ and variance term $V(\sigma^2, b)$ becomes small when the number of steps $K$ is large and the batch size $b$ is large. Therefore, it is desirable to set $K$ large and $b$ large so that Algorithm \ref{algo:1} will approximate a local minimizer of $f$.</w:t>
      </w:r>
    </w:p>
    <w:p w14:paraId="053D95C9" w14:textId="77777777" w:rsidR="00DA7F76" w:rsidRPr="002B616F" w:rsidRDefault="00DA7F76" w:rsidP="00DA7F76"/>
    <w:p w14:paraId="26A7F718" w14:textId="77777777" w:rsidR="00DA7F76" w:rsidRPr="002B616F" w:rsidRDefault="00DA7F76" w:rsidP="00DA7F76">
      <w:r w:rsidRPr="002B616F">
        <w:t xml:space="preserve">The essential lemma to proving (\ref{main}) is the guarantee of the existence of a lower bound on the learning rates satisfying the Armijo condition (Lemma \ref{lem:1}). Although, in general, learning rates satisfying the Armijo condition do not have any lower </w:t>
      </w:r>
      <w:r w:rsidRPr="002B616F">
        <w:lastRenderedPageBreak/>
        <w:t>bound (Lemma \ref{lem:</w:t>
      </w:r>
      <w:proofErr w:type="gramStart"/>
      <w:r w:rsidRPr="002B616F">
        <w:t>1}(</w:t>
      </w:r>
      <w:proofErr w:type="spellStart"/>
      <w:proofErr w:type="gramEnd"/>
      <w:r w:rsidRPr="002B616F">
        <w:t>i</w:t>
      </w:r>
      <w:proofErr w:type="spellEnd"/>
      <w:r w:rsidRPr="002B616F">
        <w:t>)), the corresponding learning rates computed by a backtracking line search (Algorithm \ref{algo:2}) have a lower bound (Lemma \ref{lem:1}(ii)). In addition, the descent lemma (i.e., $f(\bm{y}) \</w:t>
      </w:r>
      <w:proofErr w:type="spellStart"/>
      <w:r w:rsidRPr="002B616F">
        <w:t>leq</w:t>
      </w:r>
      <w:proofErr w:type="spellEnd"/>
      <w:r w:rsidRPr="002B616F">
        <w:t xml:space="preserve"> f(\bm{x}) + \</w:t>
      </w:r>
      <w:proofErr w:type="spellStart"/>
      <w:r w:rsidRPr="002B616F">
        <w:t>langle</w:t>
      </w:r>
      <w:proofErr w:type="spellEnd"/>
      <w:r w:rsidRPr="002B616F">
        <w:t xml:space="preserve"> \</w:t>
      </w:r>
      <w:proofErr w:type="spellStart"/>
      <w:r w:rsidRPr="002B616F">
        <w:t>nabla</w:t>
      </w:r>
      <w:proofErr w:type="spellEnd"/>
      <w:r w:rsidRPr="002B616F">
        <w:t xml:space="preserve"> f(\bm{x}), \bm{y}-\bm{x} \</w:t>
      </w:r>
      <w:proofErr w:type="spellStart"/>
      <w:r w:rsidRPr="002B616F">
        <w:t>rangle</w:t>
      </w:r>
      <w:proofErr w:type="spellEnd"/>
      <w:r w:rsidRPr="002B616F">
        <w:t xml:space="preserve"> + \frac{</w:t>
      </w:r>
      <w:proofErr w:type="spellStart"/>
      <w:r w:rsidRPr="002B616F">
        <w:t>L_n</w:t>
      </w:r>
      <w:proofErr w:type="spellEnd"/>
      <w:r w:rsidRPr="002B616F">
        <w:t>}{2} \|\bm{y}-\bm{x}\|^2$ $(\bm{x</w:t>
      </w:r>
      <w:proofErr w:type="gramStart"/>
      <w:r w:rsidRPr="002B616F">
        <w:t>},\</w:t>
      </w:r>
      <w:proofErr w:type="gramEnd"/>
      <w:r w:rsidRPr="002B616F">
        <w:t>bm{y} \in \</w:t>
      </w:r>
      <w:proofErr w:type="spellStart"/>
      <w:r w:rsidRPr="002B616F">
        <w:t>mathbb</w:t>
      </w:r>
      <w:proofErr w:type="spellEnd"/>
      <w:r w:rsidRPr="002B616F">
        <w:t xml:space="preserve">{R}^d)$) holds from the smoothness condition on $f$. Thus, we can prove (\ref{main}) by using the existence of a lower bound on the learning rates satisfying the Armijo condition and the descent lemma (see Appendix \ref{a2} for details of the proof of Theorem \ref{thm:1}). </w:t>
      </w:r>
    </w:p>
    <w:p w14:paraId="14BF1A9B" w14:textId="77777777" w:rsidR="00DA7F76" w:rsidRPr="002B616F" w:rsidRDefault="00DA7F76" w:rsidP="00DA7F76"/>
    <w:p w14:paraId="026C5958"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{table}[</w:t>
      </w:r>
      <w:proofErr w:type="spellStart"/>
      <w:r w:rsidR="00DA7F76" w:rsidRPr="002B616F">
        <w:t>ht</w:t>
      </w:r>
      <w:proofErr w:type="spellEnd"/>
      <w:r w:rsidR="00DA7F76" w:rsidRPr="002B616F">
        <w:t>]</w:t>
      </w:r>
    </w:p>
    <w:p w14:paraId="11AC3ED1" w14:textId="77777777" w:rsidR="00DA7F76" w:rsidRPr="002B616F" w:rsidRDefault="00907B38" w:rsidP="00DA7F76">
      <w:r w:rsidRPr="002B616F">
        <w:rPr>
          <w:color w:val="0070C0"/>
        </w:rPr>
        <w:t>\caption</w:t>
      </w:r>
      <w:r w:rsidR="00DA7F76" w:rsidRPr="002B616F">
        <w:t>{Relationship between batch size $b$ and number of steps $K$ to achieve an $\epsilon$--approximation defined by $\min_{k\in [0:K-1]} \</w:t>
      </w:r>
      <w:proofErr w:type="spellStart"/>
      <w:r w:rsidR="00DA7F76" w:rsidRPr="002B616F">
        <w:t>mathbb</w:t>
      </w:r>
      <w:proofErr w:type="spellEnd"/>
      <w:r w:rsidR="00DA7F76" w:rsidRPr="002B616F">
        <w:t>{E}[\| \</w:t>
      </w:r>
      <w:proofErr w:type="spellStart"/>
      <w:r w:rsidR="00DA7F76" w:rsidRPr="002B616F">
        <w:t>nabla</w:t>
      </w:r>
      <w:proofErr w:type="spellEnd"/>
      <w:r w:rsidR="00DA7F76" w:rsidRPr="002B616F">
        <w:t xml:space="preserve"> f (\bm{\theta}_k)\|^2 ] \</w:t>
      </w:r>
      <w:proofErr w:type="spellStart"/>
      <w:r w:rsidR="00DA7F76" w:rsidRPr="002B616F">
        <w:t>leq</w:t>
      </w:r>
      <w:proofErr w:type="spellEnd"/>
      <w:r w:rsidR="00DA7F76" w:rsidRPr="002B616F">
        <w:t xml:space="preserve"> \frac{C_1}{K} + \frac{C_2}{b} = \epsilon^2$ for SGD with a constant learning rate $\alpha \in (0,\frac{2}{</w:t>
      </w:r>
      <w:proofErr w:type="spellStart"/>
      <w:r w:rsidR="00DA7F76" w:rsidRPr="002B616F">
        <w:t>L_n</w:t>
      </w:r>
      <w:proofErr w:type="spellEnd"/>
      <w:r w:rsidR="00DA7F76" w:rsidRPr="002B616F">
        <w:t>})$ and for SGD with the Armijo-line-search learning rate ($[0:K-1] := \{0,1,\ldots,K-1\}$, $f := \frac{1}{n} \sum_{</w:t>
      </w:r>
      <w:proofErr w:type="spellStart"/>
      <w:r w:rsidR="00DA7F76" w:rsidRPr="002B616F">
        <w:t>i</w:t>
      </w:r>
      <w:proofErr w:type="spellEnd"/>
      <w:r w:rsidR="00DA7F76" w:rsidRPr="002B616F">
        <w:t xml:space="preserve">\in[n]} </w:t>
      </w:r>
      <w:proofErr w:type="spellStart"/>
      <w:r w:rsidR="00DA7F76" w:rsidRPr="002B616F">
        <w:t>f_i</w:t>
      </w:r>
      <w:proofErr w:type="spellEnd"/>
      <w:r w:rsidR="00DA7F76" w:rsidRPr="002B616F">
        <w:t>$ is bounded below by $f_*$, $</w:t>
      </w:r>
      <w:proofErr w:type="spellStart"/>
      <w:r w:rsidR="00DA7F76" w:rsidRPr="002B616F">
        <w:t>L_i</w:t>
      </w:r>
      <w:proofErr w:type="spellEnd"/>
      <w:r w:rsidR="00DA7F76" w:rsidRPr="002B616F">
        <w:t>$ is the Lipschitz constant of $\</w:t>
      </w:r>
      <w:proofErr w:type="spellStart"/>
      <w:r w:rsidR="00DA7F76" w:rsidRPr="002B616F">
        <w:t>nabla</w:t>
      </w:r>
      <w:proofErr w:type="spellEnd"/>
      <w:r w:rsidR="00DA7F76" w:rsidRPr="002B616F">
        <w:t xml:space="preserve"> </w:t>
      </w:r>
      <w:proofErr w:type="spellStart"/>
      <w:r w:rsidR="00DA7F76" w:rsidRPr="002B616F">
        <w:t>f_i</w:t>
      </w:r>
      <w:proofErr w:type="spellEnd"/>
      <w:r w:rsidR="00DA7F76" w:rsidRPr="002B616F">
        <w:t>$, $</w:t>
      </w:r>
      <w:proofErr w:type="spellStart"/>
      <w:r w:rsidR="00DA7F76" w:rsidRPr="002B616F">
        <w:t>L_n</w:t>
      </w:r>
      <w:proofErr w:type="spellEnd"/>
      <w:r w:rsidR="00DA7F76" w:rsidRPr="002B616F">
        <w:t xml:space="preserve"> := \frac{1}{n} \sum_{</w:t>
      </w:r>
      <w:proofErr w:type="spellStart"/>
      <w:r w:rsidR="00DA7F76" w:rsidRPr="002B616F">
        <w:t>i</w:t>
      </w:r>
      <w:proofErr w:type="spellEnd"/>
      <w:r w:rsidR="00DA7F76" w:rsidRPr="002B616F">
        <w:t xml:space="preserve">\in [n]} </w:t>
      </w:r>
      <w:proofErr w:type="spellStart"/>
      <w:r w:rsidR="00DA7F76" w:rsidRPr="002B616F">
        <w:t>L_i</w:t>
      </w:r>
      <w:proofErr w:type="spellEnd"/>
      <w:r w:rsidR="00DA7F76" w:rsidRPr="002B616F">
        <w:t>$,</w:t>
      </w:r>
      <w:r w:rsidR="002B616F" w:rsidRPr="002B616F">
        <w:t xml:space="preserve"> </w:t>
      </w:r>
      <w:r w:rsidR="00DA7F76" w:rsidRPr="002B616F">
        <w:t>\</w:t>
      </w:r>
      <w:proofErr w:type="spellStart"/>
      <w:r w:rsidR="00DA7F76" w:rsidRPr="002B616F">
        <w:t>textcolor</w:t>
      </w:r>
      <w:proofErr w:type="spellEnd"/>
      <w:r w:rsidR="00DA7F76" w:rsidRPr="002B616F">
        <w:t>{red}{</w:t>
      </w:r>
      <w:r w:rsidR="00DA7F76" w:rsidRPr="00462A6A">
        <w:rPr>
          <w:color w:val="FF0000"/>
        </w:rPr>
        <w:t>$L$ is the maximum value of $</w:t>
      </w:r>
      <w:proofErr w:type="spellStart"/>
      <w:r w:rsidR="00DA7F76" w:rsidRPr="00462A6A">
        <w:rPr>
          <w:color w:val="FF0000"/>
        </w:rPr>
        <w:t>L_i</w:t>
      </w:r>
      <w:proofErr w:type="spellEnd"/>
      <w:r w:rsidR="00DA7F76" w:rsidRPr="00462A6A">
        <w:rPr>
          <w:color w:val="FF0000"/>
        </w:rPr>
        <w:t>$,</w:t>
      </w:r>
      <w:r w:rsidR="002B616F" w:rsidRPr="00462A6A">
        <w:rPr>
          <w:color w:val="FF0000"/>
        </w:rPr>
        <w:t xml:space="preserve"> </w:t>
      </w:r>
      <w:r w:rsidR="00DA7F76" w:rsidRPr="00462A6A">
        <w:rPr>
          <w:color w:val="FF0000"/>
        </w:rPr>
        <w:t>$t$ is the number of elements of $\{ k \in [0:K-1] \colon f(\bm{\theta}_k) - f(\bm{\theta}_{k+1}) \</w:t>
      </w:r>
      <w:proofErr w:type="spellStart"/>
      <w:r w:rsidR="00DA7F76" w:rsidRPr="00462A6A">
        <w:rPr>
          <w:color w:val="FF0000"/>
        </w:rPr>
        <w:t>leq</w:t>
      </w:r>
      <w:proofErr w:type="spellEnd"/>
      <w:r w:rsidR="00DA7F76" w:rsidRPr="00462A6A">
        <w:rPr>
          <w:color w:val="FF0000"/>
        </w:rPr>
        <w:t xml:space="preserve"> 0 \}$,</w:t>
      </w:r>
      <w:r w:rsidR="00DA7F76" w:rsidRPr="002B616F">
        <w:t>}</w:t>
      </w:r>
      <w:r w:rsidR="002155B5">
        <w:t xml:space="preserve"> </w:t>
      </w:r>
      <w:r w:rsidR="00DA7F76" w:rsidRPr="002B616F">
        <w:t>$\sigma^2$ is the upper bound of the variance of the stochastic gradient, and $\overline{\alpha}$ $(&lt; \frac{2}{</w:t>
      </w:r>
      <w:proofErr w:type="spellStart"/>
      <w:r w:rsidR="00DA7F76" w:rsidRPr="002B616F">
        <w:t>L_n</w:t>
      </w:r>
      <w:proofErr w:type="spellEnd"/>
      <w:r w:rsidR="00DA7F76" w:rsidRPr="002B616F">
        <w:t>})$ is the upper bound of the learning rates)}\label{table:1}</w:t>
      </w:r>
    </w:p>
    <w:p w14:paraId="17F29419" w14:textId="77777777" w:rsidR="00DA7F76" w:rsidRPr="002B616F" w:rsidRDefault="00DA7F76" w:rsidP="00907B38">
      <w:pPr>
        <w:pStyle w:val="code"/>
      </w:pPr>
      <w:r w:rsidRPr="002B616F">
        <w:t>\</w:t>
      </w:r>
      <w:proofErr w:type="gramStart"/>
      <w:r w:rsidRPr="002B616F">
        <w:t>centering</w:t>
      </w:r>
      <w:proofErr w:type="gramEnd"/>
    </w:p>
    <w:p w14:paraId="50284817"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{tabular}{</w:t>
      </w:r>
      <w:proofErr w:type="spellStart"/>
      <w:r w:rsidR="00DA7F76" w:rsidRPr="002B616F">
        <w:t>llllll</w:t>
      </w:r>
      <w:proofErr w:type="spellEnd"/>
      <w:r w:rsidR="00DA7F76" w:rsidRPr="002B616F">
        <w:t>}</w:t>
      </w:r>
    </w:p>
    <w:p w14:paraId="34627F5C" w14:textId="77777777" w:rsidR="00DA7F76" w:rsidRPr="002B616F" w:rsidRDefault="00DA7F76" w:rsidP="00907B38">
      <w:pPr>
        <w:pStyle w:val="code"/>
      </w:pPr>
      <w:r w:rsidRPr="002B616F">
        <w:t>\</w:t>
      </w:r>
      <w:proofErr w:type="spellStart"/>
      <w:proofErr w:type="gramStart"/>
      <w:r w:rsidRPr="002B616F">
        <w:t>toprule</w:t>
      </w:r>
      <w:proofErr w:type="spellEnd"/>
      <w:proofErr w:type="gramEnd"/>
    </w:p>
    <w:p w14:paraId="41BCC091" w14:textId="77777777" w:rsidR="00DA7F76" w:rsidRPr="002B616F" w:rsidRDefault="00DA7F76" w:rsidP="00907B38">
      <w:pPr>
        <w:pStyle w:val="code"/>
      </w:pPr>
      <w:r w:rsidRPr="002B616F">
        <w:t xml:space="preserve">Learning Rate </w:t>
      </w:r>
    </w:p>
    <w:p w14:paraId="013453D8" w14:textId="77777777" w:rsidR="00DA7F76" w:rsidRPr="002B616F" w:rsidRDefault="00DA7F76" w:rsidP="00907B38">
      <w:pPr>
        <w:pStyle w:val="code"/>
      </w:pPr>
      <w:r w:rsidRPr="002B616F">
        <w:t>&amp; \multicolumn{2}{</w:t>
      </w:r>
      <w:proofErr w:type="gramStart"/>
      <w:r w:rsidRPr="002B616F">
        <w:t>l}{</w:t>
      </w:r>
      <w:proofErr w:type="gramEnd"/>
      <w:r w:rsidRPr="002B616F">
        <w:t xml:space="preserve">Upper Bound $\frac{C_1}{K} + \frac{C_2}{b}$} </w:t>
      </w:r>
    </w:p>
    <w:p w14:paraId="4F813ECA" w14:textId="77777777" w:rsidR="00DA7F76" w:rsidRPr="002B616F" w:rsidRDefault="00DA7F76" w:rsidP="00907B38">
      <w:pPr>
        <w:pStyle w:val="code"/>
      </w:pPr>
      <w:r w:rsidRPr="002B616F">
        <w:t xml:space="preserve">&amp; Steps $K$ </w:t>
      </w:r>
    </w:p>
    <w:p w14:paraId="2C52A380" w14:textId="77777777" w:rsidR="00DA7F76" w:rsidRPr="002B616F" w:rsidRDefault="00DA7F76" w:rsidP="00907B38">
      <w:pPr>
        <w:pStyle w:val="code"/>
      </w:pPr>
      <w:r w:rsidRPr="002B616F">
        <w:t xml:space="preserve">&amp; SFO $N$ </w:t>
      </w:r>
    </w:p>
    <w:p w14:paraId="79573BD0" w14:textId="77777777" w:rsidR="00DA7F76" w:rsidRPr="002B616F" w:rsidRDefault="00DA7F76" w:rsidP="00907B38">
      <w:pPr>
        <w:pStyle w:val="code"/>
      </w:pPr>
      <w:r w:rsidRPr="002B616F">
        <w:t>&amp; Critical Batch $b^\star$ \\</w:t>
      </w:r>
    </w:p>
    <w:p w14:paraId="229EA45C" w14:textId="77777777" w:rsidR="00DA7F76" w:rsidRPr="002B616F" w:rsidRDefault="00DA7F76" w:rsidP="00907B38">
      <w:pPr>
        <w:pStyle w:val="code"/>
      </w:pPr>
      <w:r w:rsidRPr="002B616F">
        <w:t>\</w:t>
      </w:r>
      <w:proofErr w:type="spellStart"/>
      <w:proofErr w:type="gramStart"/>
      <w:r w:rsidRPr="002B616F">
        <w:t>midrule</w:t>
      </w:r>
      <w:proofErr w:type="spellEnd"/>
      <w:proofErr w:type="gramEnd"/>
    </w:p>
    <w:p w14:paraId="3B141266" w14:textId="77777777" w:rsidR="00DA7F76" w:rsidRPr="002B616F" w:rsidRDefault="00DA7F76" w:rsidP="00907B38">
      <w:pPr>
        <w:pStyle w:val="code"/>
      </w:pPr>
      <w:r w:rsidRPr="002B616F">
        <w:t>\</w:t>
      </w:r>
      <w:proofErr w:type="gramStart"/>
      <w:r w:rsidRPr="002B616F">
        <w:t>multirow{</w:t>
      </w:r>
      <w:proofErr w:type="gramEnd"/>
      <w:r w:rsidRPr="002B616F">
        <w:t>2}{*}{Constant $\</w:t>
      </w:r>
      <w:proofErr w:type="spellStart"/>
      <w:r w:rsidRPr="002B616F">
        <w:t>displaystyle</w:t>
      </w:r>
      <w:proofErr w:type="spellEnd"/>
      <w:r w:rsidRPr="002B616F">
        <w:t>{\alpha \in \left(0,\frac{2}{</w:t>
      </w:r>
      <w:proofErr w:type="spellStart"/>
      <w:r w:rsidRPr="002B616F">
        <w:t>L_n</w:t>
      </w:r>
      <w:proofErr w:type="spellEnd"/>
      <w:r w:rsidRPr="002B616F">
        <w:t xml:space="preserve">} \right)}$} </w:t>
      </w:r>
    </w:p>
    <w:p w14:paraId="0C1296A5" w14:textId="77777777" w:rsidR="00DA7F76" w:rsidRPr="002B616F" w:rsidRDefault="00DA7F76" w:rsidP="00907B38">
      <w:pPr>
        <w:pStyle w:val="code"/>
      </w:pPr>
      <w:r w:rsidRPr="002B616F">
        <w:t>&amp; $C_1$ &amp; $\</w:t>
      </w:r>
      <w:proofErr w:type="spellStart"/>
      <w:r w:rsidRPr="002B616F">
        <w:t>displaystyle</w:t>
      </w:r>
      <w:proofErr w:type="spellEnd"/>
      <w:r w:rsidRPr="002B616F">
        <w:t>{\frac{2(f(\bm{\theta}_0) - f_*)}{(2-L_n \alpha)\alpha}}$ &amp; \multirow{2}{*}{$\</w:t>
      </w:r>
      <w:proofErr w:type="spellStart"/>
      <w:r w:rsidRPr="002B616F">
        <w:t>displaystyle</w:t>
      </w:r>
      <w:proofErr w:type="spellEnd"/>
      <w:r w:rsidRPr="002B616F">
        <w:t>{K = \frac{C_1 b}{\epsilon^2 b - C_2}}$} &amp; \multirow{2}{*}{$\</w:t>
      </w:r>
      <w:proofErr w:type="spellStart"/>
      <w:r w:rsidRPr="002B616F">
        <w:t>displaystyle</w:t>
      </w:r>
      <w:proofErr w:type="spellEnd"/>
      <w:r w:rsidRPr="002B616F">
        <w:t>{N = \frac{C_1 b^2}{\epsilon^2 b - C_2}}$} &amp; \multirow{2}{*}{$\</w:t>
      </w:r>
      <w:proofErr w:type="spellStart"/>
      <w:r w:rsidRPr="002B616F">
        <w:t>displaystyle</w:t>
      </w:r>
      <w:proofErr w:type="spellEnd"/>
      <w:r w:rsidRPr="002B616F">
        <w:t>{b^\star = \frac{2 C_2}{\epsilon^2}}$} \\</w:t>
      </w:r>
    </w:p>
    <w:p w14:paraId="4029E546" w14:textId="77777777" w:rsidR="00DA7F76" w:rsidRPr="002B616F" w:rsidRDefault="00DA7F76" w:rsidP="00907B38">
      <w:pPr>
        <w:pStyle w:val="code"/>
      </w:pPr>
      <w:r w:rsidRPr="002B616F">
        <w:t>&amp; $C_2$ &amp; $\</w:t>
      </w:r>
      <w:proofErr w:type="spellStart"/>
      <w:proofErr w:type="gramStart"/>
      <w:r w:rsidRPr="002B616F">
        <w:t>displaystyle</w:t>
      </w:r>
      <w:proofErr w:type="spellEnd"/>
      <w:r w:rsidRPr="002B616F">
        <w:t>{</w:t>
      </w:r>
      <w:proofErr w:type="gramEnd"/>
      <w:r w:rsidRPr="002B616F">
        <w:t>\frac{</w:t>
      </w:r>
      <w:proofErr w:type="spellStart"/>
      <w:r w:rsidRPr="002B616F">
        <w:t>L_n</w:t>
      </w:r>
      <w:proofErr w:type="spellEnd"/>
      <w:r w:rsidRPr="002B616F">
        <w:t xml:space="preserve"> \alpha \sigma^2}{2-L_n \alpha}}$ &amp; &amp; &amp; \\</w:t>
      </w:r>
    </w:p>
    <w:p w14:paraId="224D8426" w14:textId="77777777" w:rsidR="00DA7F76" w:rsidRPr="002B616F" w:rsidRDefault="00DA7F76" w:rsidP="00907B38">
      <w:pPr>
        <w:pStyle w:val="code"/>
      </w:pPr>
      <w:r w:rsidRPr="002B616F">
        <w:t>\</w:t>
      </w:r>
      <w:proofErr w:type="spellStart"/>
      <w:proofErr w:type="gramStart"/>
      <w:r w:rsidRPr="002B616F">
        <w:t>midrule</w:t>
      </w:r>
      <w:proofErr w:type="spellEnd"/>
      <w:proofErr w:type="gramEnd"/>
    </w:p>
    <w:p w14:paraId="12D377DB" w14:textId="77777777" w:rsidR="00DA7F76" w:rsidRPr="002B616F" w:rsidRDefault="00DA7F76" w:rsidP="00907B38">
      <w:pPr>
        <w:pStyle w:val="code"/>
      </w:pPr>
      <w:r w:rsidRPr="002B616F">
        <w:t>\</w:t>
      </w:r>
      <w:proofErr w:type="gramStart"/>
      <w:r w:rsidRPr="002B616F">
        <w:t>multirow{</w:t>
      </w:r>
      <w:proofErr w:type="gramEnd"/>
      <w:r w:rsidRPr="002B616F">
        <w:t xml:space="preserve">2}{*}{Armijo $(c,\delta \in (0,1))$} </w:t>
      </w:r>
    </w:p>
    <w:p w14:paraId="55A9BC10" w14:textId="77777777" w:rsidR="00DA7F76" w:rsidRPr="002B616F" w:rsidRDefault="00DA7F76" w:rsidP="00907B38">
      <w:pPr>
        <w:pStyle w:val="code"/>
      </w:pPr>
      <w:r w:rsidRPr="002B616F">
        <w:t>&amp; $C_1$ &amp; $\</w:t>
      </w:r>
      <w:proofErr w:type="spellStart"/>
      <w:r w:rsidRPr="002B616F">
        <w:t>displaystyle</w:t>
      </w:r>
      <w:proofErr w:type="spellEnd"/>
      <w:r w:rsidRPr="002B616F">
        <w:t>{\frac{\</w:t>
      </w:r>
      <w:proofErr w:type="spellStart"/>
      <w:r w:rsidRPr="002B616F">
        <w:t>textcolor</w:t>
      </w:r>
      <w:proofErr w:type="spellEnd"/>
      <w:r w:rsidRPr="002B616F">
        <w:t>{red}{(1+t)L (f(\bm{\theta}_{0}) - f_*)}}{\delta (1-c)(2-L_n \overline{\alpha})}}$ &amp; \multirow{2}{*}{$\</w:t>
      </w:r>
      <w:proofErr w:type="spellStart"/>
      <w:r w:rsidRPr="002B616F">
        <w:t>displaystyle</w:t>
      </w:r>
      <w:proofErr w:type="spellEnd"/>
      <w:r w:rsidRPr="002B616F">
        <w:t>{K = \frac{C_1 b}{\epsilon^2 b - C_2}}$} &amp; \multirow{2}{*}{$\</w:t>
      </w:r>
      <w:proofErr w:type="spellStart"/>
      <w:r w:rsidRPr="002B616F">
        <w:t>displaystyle</w:t>
      </w:r>
      <w:proofErr w:type="spellEnd"/>
      <w:r w:rsidRPr="002B616F">
        <w:t>{N = \frac{C_1 b^2}{\epsilon^2 b - C_2}}$} &amp; \multirow{2}{*}{$\</w:t>
      </w:r>
      <w:proofErr w:type="spellStart"/>
      <w:r w:rsidRPr="002B616F">
        <w:t>displaystyle</w:t>
      </w:r>
      <w:proofErr w:type="spellEnd"/>
      <w:r w:rsidRPr="002B616F">
        <w:t>{b^\star = \frac{2 C_2}{\epsilon^2}}$} \\</w:t>
      </w:r>
    </w:p>
    <w:p w14:paraId="6BA091CB" w14:textId="77777777" w:rsidR="00DA7F76" w:rsidRPr="002B616F" w:rsidRDefault="00DA7F76" w:rsidP="00907B38">
      <w:pPr>
        <w:pStyle w:val="code"/>
      </w:pPr>
      <w:r w:rsidRPr="002B616F">
        <w:t>&amp; $C_2$ &amp; $\</w:t>
      </w:r>
      <w:proofErr w:type="spellStart"/>
      <w:proofErr w:type="gramStart"/>
      <w:r w:rsidRPr="002B616F">
        <w:t>displaystyle</w:t>
      </w:r>
      <w:proofErr w:type="spellEnd"/>
      <w:r w:rsidRPr="002B616F">
        <w:t>{</w:t>
      </w:r>
      <w:proofErr w:type="gramEnd"/>
      <w:r w:rsidRPr="002B616F">
        <w:t>\frac{</w:t>
      </w:r>
      <w:proofErr w:type="spellStart"/>
      <w:r w:rsidRPr="002B616F">
        <w:t>L_n</w:t>
      </w:r>
      <w:proofErr w:type="spellEnd"/>
      <w:r w:rsidRPr="002B616F">
        <w:t xml:space="preserve"> \overline{\alpha} \sigma^2}{2-L_n \overline{\alpha}}}$ &amp; &amp; &amp; \\</w:t>
      </w:r>
    </w:p>
    <w:p w14:paraId="0A060CBD" w14:textId="77777777" w:rsidR="00DA7F76" w:rsidRPr="002B616F" w:rsidRDefault="00DA7F76" w:rsidP="00907B38">
      <w:pPr>
        <w:pStyle w:val="code"/>
      </w:pPr>
      <w:r w:rsidRPr="002B616F">
        <w:t>\</w:t>
      </w:r>
      <w:proofErr w:type="spellStart"/>
      <w:proofErr w:type="gramStart"/>
      <w:r w:rsidRPr="002B616F">
        <w:t>bottomrule</w:t>
      </w:r>
      <w:proofErr w:type="spellEnd"/>
      <w:proofErr w:type="gramEnd"/>
      <w:r w:rsidRPr="002B616F">
        <w:t xml:space="preserve"> </w:t>
      </w:r>
    </w:p>
    <w:p w14:paraId="25236908"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{tabular}</w:t>
      </w:r>
    </w:p>
    <w:p w14:paraId="5A811E7D"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{table}</w:t>
      </w:r>
    </w:p>
    <w:p w14:paraId="267B7F4C" w14:textId="77777777" w:rsidR="00DA7F76" w:rsidRPr="002B616F" w:rsidRDefault="00DA7F76" w:rsidP="00DA7F76"/>
    <w:p w14:paraId="6ACF50F0" w14:textId="77777777" w:rsidR="00DA7F76" w:rsidRPr="002B616F" w:rsidRDefault="00DA7F76" w:rsidP="00DA7F76">
      <w:r w:rsidRPr="002B616F">
        <w:lastRenderedPageBreak/>
        <w:t>To show the merit of SGD with the Armijo-line-search learning rate, we compare an implementation using this rate with one using a constant learning rate (see, e.g., \</w:t>
      </w:r>
      <w:proofErr w:type="spellStart"/>
      <w:proofErr w:type="gramStart"/>
      <w:r w:rsidRPr="002B616F">
        <w:t>citep</w:t>
      </w:r>
      <w:proofErr w:type="spellEnd"/>
      <w:r w:rsidRPr="002B616F">
        <w:t>[</w:t>
      </w:r>
      <w:proofErr w:type="gramEnd"/>
      <w:r w:rsidRPr="002B616F">
        <w:t>Section 4]{sca2020} for convergence analyses of SGD with constant learning rates). In this case, we need to set a constant learning rate $\alpha \in (</w:t>
      </w:r>
      <w:proofErr w:type="gramStart"/>
      <w:r w:rsidRPr="002B616F">
        <w:t>0,\</w:t>
      </w:r>
      <w:proofErr w:type="gramEnd"/>
      <w:r w:rsidRPr="002B616F">
        <w:t>frac{2}{</w:t>
      </w:r>
      <w:proofErr w:type="spellStart"/>
      <w:r w:rsidRPr="002B616F">
        <w:t>L_n</w:t>
      </w:r>
      <w:proofErr w:type="spellEnd"/>
      <w:r w:rsidRPr="002B616F">
        <w:t>})$ depending on the Lipschitz constant $</w:t>
      </w:r>
      <w:proofErr w:type="spellStart"/>
      <w:r w:rsidRPr="002B616F">
        <w:t>L_n</w:t>
      </w:r>
      <w:proofErr w:type="spellEnd"/>
      <w:r w:rsidRPr="002B616F">
        <w:t>$ of $\</w:t>
      </w:r>
      <w:proofErr w:type="spellStart"/>
      <w:r w:rsidRPr="002B616F">
        <w:t>nabla</w:t>
      </w:r>
      <w:proofErr w:type="spellEnd"/>
      <w:r w:rsidRPr="002B616F">
        <w:t xml:space="preserve"> f$ (see also Table \ref{table:1}). However, computing $</w:t>
      </w:r>
      <w:proofErr w:type="spellStart"/>
      <w:r w:rsidRPr="002B616F">
        <w:t>L_n</w:t>
      </w:r>
      <w:proofErr w:type="spellEnd"/>
      <w:r w:rsidRPr="002B616F">
        <w:t>$ is NP-hard \</w:t>
      </w:r>
      <w:proofErr w:type="spellStart"/>
      <w:proofErr w:type="gramStart"/>
      <w:r w:rsidRPr="002B616F">
        <w:t>citep</w:t>
      </w:r>
      <w:proofErr w:type="spellEnd"/>
      <w:r w:rsidRPr="002B616F">
        <w:t>{</w:t>
      </w:r>
      <w:proofErr w:type="gramEnd"/>
      <w:r w:rsidRPr="002B616F">
        <w:t>NEURIPS2018_d54e99a6}, so it would be unrealistic to set a constant learning rate depending on $</w:t>
      </w:r>
      <w:proofErr w:type="spellStart"/>
      <w:r w:rsidRPr="002B616F">
        <w:t>L_n</w:t>
      </w:r>
      <w:proofErr w:type="spellEnd"/>
      <w:r w:rsidRPr="002B616F">
        <w:t>$ before implementing SGD. Meanwhile, we need to set $</w:t>
      </w:r>
      <w:proofErr w:type="gramStart"/>
      <w:r w:rsidRPr="002B616F">
        <w:t>c,\</w:t>
      </w:r>
      <w:proofErr w:type="gramEnd"/>
      <w:r w:rsidRPr="002B616F">
        <w:t>delta \in (0,1)$ in order to use SGD with the Armijo-line-search learning rate. We would like to emphasize here that we can choose {\</w:t>
      </w:r>
      <w:proofErr w:type="spellStart"/>
      <w:r w:rsidRPr="002B616F">
        <w:t>em</w:t>
      </w:r>
      <w:proofErr w:type="spellEnd"/>
      <w:r w:rsidRPr="002B616F">
        <w:t xml:space="preserve"> any} $</w:t>
      </w:r>
      <w:proofErr w:type="gramStart"/>
      <w:r w:rsidRPr="002B616F">
        <w:t>c,\</w:t>
      </w:r>
      <w:proofErr w:type="gramEnd"/>
      <w:r w:rsidRPr="002B616F">
        <w:t>delta \in (0,1)$ to implement SGD. That is, for any $</w:t>
      </w:r>
      <w:proofErr w:type="gramStart"/>
      <w:r w:rsidRPr="002B616F">
        <w:t>c,\</w:t>
      </w:r>
      <w:proofErr w:type="gramEnd"/>
      <w:r w:rsidRPr="002B616F">
        <w:t>delta \in (0,1)$, there exists a learning rate satisfying the Armijo condition (see (\ref{</w:t>
      </w:r>
      <w:proofErr w:type="spellStart"/>
      <w:r w:rsidRPr="002B616F">
        <w:t>armijo</w:t>
      </w:r>
      <w:proofErr w:type="spellEnd"/>
      <w:r w:rsidRPr="002B616F">
        <w:t>}) for the definition of the Armijo condition) and it can be found by conducting a simple backtracking line search (Algorithm \ref{algo:2}) instead of performing a complicated computation such as of the Lipschitz constant of $\</w:t>
      </w:r>
      <w:proofErr w:type="spellStart"/>
      <w:r w:rsidRPr="002B616F">
        <w:t>nabla</w:t>
      </w:r>
      <w:proofErr w:type="spellEnd"/>
      <w:r w:rsidRPr="002B616F">
        <w:t xml:space="preserve"> f$ (Lemma \ref{lem:1}).</w:t>
      </w:r>
    </w:p>
    <w:p w14:paraId="2E60E839" w14:textId="77777777" w:rsidR="00DA7F76" w:rsidRPr="002B616F" w:rsidRDefault="00DA7F76" w:rsidP="00DA7F76"/>
    <w:p w14:paraId="56B98EE0" w14:textId="77777777" w:rsidR="00DA7F76" w:rsidRPr="002B616F" w:rsidRDefault="00907B38" w:rsidP="00907B38">
      <w:pPr>
        <w:pStyle w:val="3"/>
      </w:pPr>
      <w:r w:rsidRPr="002B616F">
        <w:t>\</w:t>
      </w:r>
      <w:proofErr w:type="gramStart"/>
      <w:r w:rsidRPr="002B616F">
        <w:t>subsubsection</w:t>
      </w:r>
      <w:r w:rsidR="00DA7F76" w:rsidRPr="002B616F">
        <w:t>{</w:t>
      </w:r>
      <w:proofErr w:type="gramEnd"/>
      <w:r w:rsidR="00DA7F76" w:rsidRPr="002B616F">
        <w:t>Steps needed for $\epsilon$--approximation of SGD with Armijo line-search-learning rates}</w:t>
      </w:r>
    </w:p>
    <w:p w14:paraId="27AAFBBF" w14:textId="77777777" w:rsidR="00DA7F76" w:rsidRPr="002B616F" w:rsidRDefault="00DA7F76" w:rsidP="00907B38">
      <w:pPr>
        <w:pStyle w:val="code"/>
      </w:pPr>
      <w:r w:rsidRPr="002B616F">
        <w:t>\</w:t>
      </w:r>
      <w:proofErr w:type="gramStart"/>
      <w:r w:rsidRPr="002B616F">
        <w:t>label</w:t>
      </w:r>
      <w:proofErr w:type="gramEnd"/>
      <w:r w:rsidRPr="002B616F">
        <w:t>{subsec:1.3.2}</w:t>
      </w:r>
    </w:p>
    <w:p w14:paraId="65889617" w14:textId="77777777" w:rsidR="00DA7F76" w:rsidRPr="002B616F" w:rsidRDefault="00DA7F76" w:rsidP="00DA7F76">
      <w:r w:rsidRPr="002B616F">
        <w:t>The previous results in \citep{shallue</w:t>
      </w:r>
      <w:proofErr w:type="gramStart"/>
      <w:r w:rsidRPr="002B616F">
        <w:t>2019,zhang</w:t>
      </w:r>
      <w:proofErr w:type="gramEnd"/>
      <w:r w:rsidRPr="002B616F">
        <w:t xml:space="preserve">2019,iiduka2022critical,pmlr-v202-sato23b} indicated that, for optimizers, the number of steps $K$ needed to train a deep neural network or generative adversarial networks decreases as the batch size increases. The second contribution of this paper is to show that, for SGD with the Armijo-line-search learning rate, the number of steps $K$ needed for nonconvex optimization decreases as the batch size increases. Let us consider the case in which the right-hand side of (\ref{main}) is equal to $\epsilon^2$, where $\epsilon &gt; 0$ is the precision. Then, $K$ is a rational function defined for a batch size $b$ by </w:t>
      </w:r>
    </w:p>
    <w:p w14:paraId="43F2EA0A"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w:t>
      </w:r>
      <w:proofErr w:type="spellStart"/>
      <w:r w:rsidR="00DA7F76" w:rsidRPr="002B616F">
        <w:t>f_K</w:t>
      </w:r>
      <w:proofErr w:type="spellEnd"/>
      <w:r w:rsidR="00DA7F76" w:rsidRPr="002B616F">
        <w:t>}</w:t>
      </w:r>
    </w:p>
    <w:p w14:paraId="59095ADF" w14:textId="77777777" w:rsidR="00DA7F76" w:rsidRPr="002B616F" w:rsidRDefault="00DA7F76" w:rsidP="00907B38">
      <w:pPr>
        <w:pStyle w:val="code"/>
      </w:pPr>
      <w:r w:rsidRPr="002B616F">
        <w:t>K = K(b) = \</w:t>
      </w:r>
      <w:proofErr w:type="gramStart"/>
      <w:r w:rsidRPr="002B616F">
        <w:t>frac{</w:t>
      </w:r>
      <w:proofErr w:type="gramEnd"/>
      <w:r w:rsidRPr="002B616F">
        <w:t xml:space="preserve">C_1 b}{\epsilon^2 b - C_2}, </w:t>
      </w:r>
    </w:p>
    <w:p w14:paraId="56F003AA"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50C964C0" w14:textId="77777777" w:rsidR="00DA7F76" w:rsidRPr="002B616F" w:rsidRDefault="00DA7F76" w:rsidP="00DA7F76">
      <w:r w:rsidRPr="002B616F">
        <w:t>where $C_1$ and $C_2$ are the positive constants defined in (\ref{main}) (see also Table \ref{table:1}). We can easily show that $K$ defined above is a monotone decreasing and convex function with respect to $b$ (Theorem \ref{thm:2}). Accordingly, the number of steps needed for nonconvex optimization decreases as the batch size increases.</w:t>
      </w:r>
    </w:p>
    <w:p w14:paraId="592B0B57" w14:textId="77777777" w:rsidR="00DA7F76" w:rsidRPr="002B616F" w:rsidRDefault="00DA7F76" w:rsidP="00DA7F76"/>
    <w:p w14:paraId="635EF087" w14:textId="77777777" w:rsidR="00DA7F76" w:rsidRPr="002B616F" w:rsidRDefault="00907B38" w:rsidP="00907B38">
      <w:pPr>
        <w:pStyle w:val="3"/>
      </w:pPr>
      <w:r w:rsidRPr="002B616F">
        <w:t>\</w:t>
      </w:r>
      <w:proofErr w:type="gramStart"/>
      <w:r w:rsidRPr="002B616F">
        <w:t>subsubsection</w:t>
      </w:r>
      <w:r w:rsidR="00DA7F76" w:rsidRPr="002B616F">
        <w:t>{</w:t>
      </w:r>
      <w:proofErr w:type="gramEnd"/>
      <w:r w:rsidR="00DA7F76" w:rsidRPr="002B616F">
        <w:t>Critical batch size minimizing SFO complexity of SGD with Armijo-line-search learning rates}</w:t>
      </w:r>
    </w:p>
    <w:p w14:paraId="4C3E68C6" w14:textId="77777777" w:rsidR="00DA7F76" w:rsidRPr="002B616F" w:rsidRDefault="00DA7F76" w:rsidP="00907B38">
      <w:pPr>
        <w:pStyle w:val="code"/>
      </w:pPr>
      <w:r w:rsidRPr="002B616F">
        <w:t>\</w:t>
      </w:r>
      <w:proofErr w:type="gramStart"/>
      <w:r w:rsidRPr="002B616F">
        <w:t>label</w:t>
      </w:r>
      <w:proofErr w:type="gramEnd"/>
      <w:r w:rsidRPr="002B616F">
        <w:t>{subsec:1.3.3}</w:t>
      </w:r>
    </w:p>
    <w:p w14:paraId="114645D4" w14:textId="77777777" w:rsidR="00DA7F76" w:rsidRPr="002B616F" w:rsidRDefault="00DA7F76" w:rsidP="00DA7F76">
      <w:r w:rsidRPr="002B616F">
        <w:t>Using $K$ defined by (\ref{</w:t>
      </w:r>
      <w:proofErr w:type="spellStart"/>
      <w:r w:rsidRPr="002B616F">
        <w:t>f_K</w:t>
      </w:r>
      <w:proofErr w:type="spellEnd"/>
      <w:r w:rsidRPr="002B616F">
        <w:t>}) above, we can further define the SFO complexity $N$ of SGD with Armijo-line-search learning rates (see also Table \ref{table:1}):</w:t>
      </w:r>
    </w:p>
    <w:p w14:paraId="4FF19DF2"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w:t>
      </w:r>
      <w:proofErr w:type="spellStart"/>
      <w:r w:rsidR="00DA7F76" w:rsidRPr="002B616F">
        <w:t>f_N</w:t>
      </w:r>
      <w:proofErr w:type="spellEnd"/>
      <w:r w:rsidR="00DA7F76" w:rsidRPr="002B616F">
        <w:t>}</w:t>
      </w:r>
    </w:p>
    <w:p w14:paraId="03453525" w14:textId="77777777" w:rsidR="00DA7F76" w:rsidRPr="002B616F" w:rsidRDefault="00DA7F76" w:rsidP="00907B38">
      <w:pPr>
        <w:pStyle w:val="code"/>
      </w:pPr>
      <w:r w:rsidRPr="002B616F">
        <w:lastRenderedPageBreak/>
        <w:t xml:space="preserve">N = </w:t>
      </w:r>
      <w:proofErr w:type="spellStart"/>
      <w:r w:rsidRPr="002B616F">
        <w:t>Kb</w:t>
      </w:r>
      <w:proofErr w:type="spellEnd"/>
      <w:r w:rsidRPr="002B616F">
        <w:t xml:space="preserve"> = K(b)b = \</w:t>
      </w:r>
      <w:proofErr w:type="gramStart"/>
      <w:r w:rsidRPr="002B616F">
        <w:t>frac{</w:t>
      </w:r>
      <w:proofErr w:type="gramEnd"/>
      <w:r w:rsidRPr="002B616F">
        <w:t>C_1 b^2}{\epsilon^2 b - C_2}.</w:t>
      </w:r>
    </w:p>
    <w:p w14:paraId="111472F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588AE26B" w14:textId="77777777" w:rsidR="00DA7F76" w:rsidRPr="002B616F" w:rsidRDefault="00DA7F76" w:rsidP="00DA7F76">
      <w:r w:rsidRPr="002B616F">
        <w:t xml:space="preserve">We can easily show that $N$ is convex with respect to $b$ and that a global minimizer </w:t>
      </w:r>
    </w:p>
    <w:p w14:paraId="631D034D" w14:textId="77777777" w:rsidR="00DA7F76" w:rsidRPr="002B616F" w:rsidRDefault="00907B38" w:rsidP="00907B38">
      <w:pPr>
        <w:pStyle w:val="code"/>
      </w:pPr>
      <w:r w:rsidRPr="002B616F">
        <w:rPr>
          <w:color w:val="7030A0"/>
        </w:rPr>
        <w:t>\begin</w:t>
      </w:r>
      <w:r w:rsidR="00DA7F76" w:rsidRPr="002B616F">
        <w:t>{align}\</w:t>
      </w:r>
      <w:proofErr w:type="gramStart"/>
      <w:r w:rsidR="00DA7F76" w:rsidRPr="002B616F">
        <w:t>label{</w:t>
      </w:r>
      <w:proofErr w:type="gramEnd"/>
      <w:r w:rsidR="00DA7F76" w:rsidRPr="002B616F">
        <w:t>CBS}</w:t>
      </w:r>
    </w:p>
    <w:p w14:paraId="6B149868" w14:textId="77777777" w:rsidR="00DA7F76" w:rsidRPr="002B616F" w:rsidRDefault="00DA7F76" w:rsidP="00907B38">
      <w:pPr>
        <w:pStyle w:val="code"/>
      </w:pPr>
      <w:r w:rsidRPr="002B616F">
        <w:t>b^\star = \</w:t>
      </w:r>
      <w:proofErr w:type="gramStart"/>
      <w:r w:rsidRPr="002B616F">
        <w:t>frac{</w:t>
      </w:r>
      <w:proofErr w:type="gramEnd"/>
      <w:r w:rsidRPr="002B616F">
        <w:t xml:space="preserve">2 C_2}{\epsilon^2} = \frac{2 </w:t>
      </w:r>
      <w:proofErr w:type="spellStart"/>
      <w:r w:rsidRPr="002B616F">
        <w:t>L_n</w:t>
      </w:r>
      <w:proofErr w:type="spellEnd"/>
      <w:r w:rsidRPr="002B616F">
        <w:t xml:space="preserve"> \overline{\alpha} \sigma^2}{(2-L_n \overline{\alpha}) \epsilon^2}</w:t>
      </w:r>
    </w:p>
    <w:p w14:paraId="1027BC27"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5F69ED12" w14:textId="77777777" w:rsidR="00DA7F76" w:rsidRPr="002B616F" w:rsidRDefault="00DA7F76" w:rsidP="00DA7F76">
      <w:r w:rsidRPr="002B616F">
        <w:t>exists for it (Theorem \ref{thm:3}). Accordingly, there is a critical batch size $b^\star$ at which $N$ is minimized.</w:t>
      </w:r>
    </w:p>
    <w:p w14:paraId="7DB8C19F" w14:textId="77777777" w:rsidR="00DA7F76" w:rsidRPr="002B616F" w:rsidRDefault="00DA7F76" w:rsidP="00DA7F76"/>
    <w:p w14:paraId="33E8FB28" w14:textId="77777777" w:rsidR="00DA7F76" w:rsidRPr="002B616F" w:rsidRDefault="00DA7F76" w:rsidP="00907B38">
      <w:pPr>
        <w:pStyle w:val="code"/>
      </w:pPr>
      <w:r w:rsidRPr="002B616F">
        <w:t>\</w:t>
      </w:r>
      <w:proofErr w:type="spellStart"/>
      <w:r w:rsidRPr="002B616F">
        <w:t>textcolor</w:t>
      </w:r>
      <w:proofErr w:type="spellEnd"/>
      <w:r w:rsidRPr="002B616F">
        <w:t>{red</w:t>
      </w:r>
      <w:proofErr w:type="gramStart"/>
      <w:r w:rsidRPr="002B616F">
        <w:t>}{</w:t>
      </w:r>
      <w:proofErr w:type="gramEnd"/>
    </w:p>
    <w:p w14:paraId="0BF7F3E4" w14:textId="77777777" w:rsidR="00DA7F76" w:rsidRPr="00462A6A" w:rsidRDefault="00DA7F76" w:rsidP="00DA7F76">
      <w:pPr>
        <w:rPr>
          <w:color w:val="FF0000"/>
        </w:rPr>
      </w:pPr>
      <w:r w:rsidRPr="00462A6A">
        <w:rPr>
          <w:color w:val="FF0000"/>
        </w:rPr>
        <w:t>Here, we compare the number of steps $K_{\</w:t>
      </w:r>
      <w:proofErr w:type="spellStart"/>
      <w:r w:rsidRPr="00462A6A">
        <w:rPr>
          <w:color w:val="FF0000"/>
        </w:rPr>
        <w:t>mathrm</w:t>
      </w:r>
      <w:proofErr w:type="spellEnd"/>
      <w:r w:rsidRPr="00462A6A">
        <w:rPr>
          <w:color w:val="FF0000"/>
        </w:rPr>
        <w:t>{C</w:t>
      </w:r>
      <w:proofErr w:type="gramStart"/>
      <w:r w:rsidRPr="00462A6A">
        <w:rPr>
          <w:color w:val="FF0000"/>
        </w:rPr>
        <w:t>}}$</w:t>
      </w:r>
      <w:proofErr w:type="gramEnd"/>
      <w:r w:rsidRPr="00462A6A">
        <w:rPr>
          <w:color w:val="FF0000"/>
        </w:rPr>
        <w:t xml:space="preserve"> and the SFO complexity $N_{\</w:t>
      </w:r>
      <w:proofErr w:type="spellStart"/>
      <w:r w:rsidRPr="00462A6A">
        <w:rPr>
          <w:color w:val="FF0000"/>
        </w:rPr>
        <w:t>mathrm</w:t>
      </w:r>
      <w:proofErr w:type="spellEnd"/>
      <w:r w:rsidRPr="00462A6A">
        <w:rPr>
          <w:color w:val="FF0000"/>
        </w:rPr>
        <w:t>{C}}$ for SGD using a constant learning rate $\alpha$ with $K_{\</w:t>
      </w:r>
      <w:proofErr w:type="spellStart"/>
      <w:r w:rsidRPr="00462A6A">
        <w:rPr>
          <w:color w:val="FF0000"/>
        </w:rPr>
        <w:t>mathrm</w:t>
      </w:r>
      <w:proofErr w:type="spellEnd"/>
      <w:r w:rsidRPr="00462A6A">
        <w:rPr>
          <w:color w:val="FF0000"/>
        </w:rPr>
        <w:t>{A}}$ and $N_{\</w:t>
      </w:r>
      <w:proofErr w:type="spellStart"/>
      <w:r w:rsidRPr="00462A6A">
        <w:rPr>
          <w:color w:val="FF0000"/>
        </w:rPr>
        <w:t>mathrm</w:t>
      </w:r>
      <w:proofErr w:type="spellEnd"/>
      <w:r w:rsidRPr="00462A6A">
        <w:rPr>
          <w:color w:val="FF0000"/>
        </w:rPr>
        <w:t>{A}}$ for SGD using the Armijo-line-search learning rate $\</w:t>
      </w:r>
      <w:proofErr w:type="spellStart"/>
      <w:r w:rsidRPr="00462A6A">
        <w:rPr>
          <w:color w:val="FF0000"/>
        </w:rPr>
        <w:t>alpha_k</w:t>
      </w:r>
      <w:proofErr w:type="spellEnd"/>
      <w:r w:rsidRPr="00462A6A">
        <w:rPr>
          <w:color w:val="FF0000"/>
        </w:rPr>
        <w:t>$ $(&lt; \overline{\alpha})$.</w:t>
      </w:r>
      <w:r w:rsidR="002155B5" w:rsidRPr="00462A6A">
        <w:rPr>
          <w:color w:val="FF0000"/>
        </w:rPr>
        <w:t xml:space="preserve"> </w:t>
      </w:r>
      <w:r w:rsidRPr="00462A6A">
        <w:rPr>
          <w:color w:val="FF0000"/>
        </w:rPr>
        <w:t>Let $C_{1,\</w:t>
      </w:r>
      <w:proofErr w:type="spellStart"/>
      <w:r w:rsidRPr="00462A6A">
        <w:rPr>
          <w:color w:val="FF0000"/>
        </w:rPr>
        <w:t>mathrm</w:t>
      </w:r>
      <w:proofErr w:type="spellEnd"/>
      <w:r w:rsidRPr="00462A6A">
        <w:rPr>
          <w:color w:val="FF0000"/>
        </w:rPr>
        <w:t>{C}}$ (resp. $C_{2,\</w:t>
      </w:r>
      <w:proofErr w:type="spellStart"/>
      <w:r w:rsidRPr="00462A6A">
        <w:rPr>
          <w:color w:val="FF0000"/>
        </w:rPr>
        <w:t>mathrm</w:t>
      </w:r>
      <w:proofErr w:type="spellEnd"/>
      <w:r w:rsidRPr="00462A6A">
        <w:rPr>
          <w:color w:val="FF0000"/>
        </w:rPr>
        <w:t>{C}}$) be $C_1$</w:t>
      </w:r>
      <w:r w:rsidR="002B616F" w:rsidRPr="00462A6A">
        <w:rPr>
          <w:color w:val="FF0000"/>
        </w:rPr>
        <w:t xml:space="preserve"> </w:t>
      </w:r>
      <w:r w:rsidRPr="00462A6A">
        <w:rPr>
          <w:color w:val="FF0000"/>
        </w:rPr>
        <w:t>(resp. $C_{2}$) in Table \ref{table:1} for SGD using a constant learning rate and let $C_{1,\</w:t>
      </w:r>
      <w:proofErr w:type="spellStart"/>
      <w:r w:rsidRPr="00462A6A">
        <w:rPr>
          <w:color w:val="FF0000"/>
        </w:rPr>
        <w:t>mathrm</w:t>
      </w:r>
      <w:proofErr w:type="spellEnd"/>
      <w:r w:rsidRPr="00462A6A">
        <w:rPr>
          <w:color w:val="FF0000"/>
        </w:rPr>
        <w:t>{A}}$ (resp. $C_{2,\</w:t>
      </w:r>
      <w:proofErr w:type="spellStart"/>
      <w:r w:rsidRPr="00462A6A">
        <w:rPr>
          <w:color w:val="FF0000"/>
        </w:rPr>
        <w:t>mathrm</w:t>
      </w:r>
      <w:proofErr w:type="spellEnd"/>
      <w:r w:rsidRPr="00462A6A">
        <w:rPr>
          <w:color w:val="FF0000"/>
        </w:rPr>
        <w:t>{A}}$) be $C_1$ (resp. $C_2$) in Table \ref{table:1} for SGD using the Armijo-line-search learning rate.</w:t>
      </w:r>
      <w:r w:rsidR="002B616F" w:rsidRPr="00462A6A">
        <w:rPr>
          <w:color w:val="FF0000"/>
        </w:rPr>
        <w:t xml:space="preserve"> </w:t>
      </w:r>
      <w:r w:rsidRPr="00462A6A">
        <w:rPr>
          <w:color w:val="FF0000"/>
        </w:rPr>
        <w:t>We have that</w:t>
      </w:r>
    </w:p>
    <w:p w14:paraId="42543ACF"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w:t>
      </w:r>
      <w:proofErr w:type="spellStart"/>
      <w:r w:rsidR="00DA7F76" w:rsidRPr="002B616F">
        <w:t>comparison_C</w:t>
      </w:r>
      <w:proofErr w:type="spellEnd"/>
      <w:r w:rsidR="00DA7F76" w:rsidRPr="002B616F">
        <w:t>}</w:t>
      </w:r>
    </w:p>
    <w:p w14:paraId="3460EDE4"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{split}</w:t>
      </w:r>
    </w:p>
    <w:p w14:paraId="059323BD" w14:textId="77777777" w:rsidR="00DA7F76" w:rsidRPr="002B616F" w:rsidRDefault="00DA7F76" w:rsidP="00907B38">
      <w:pPr>
        <w:pStyle w:val="code"/>
      </w:pPr>
      <w:r w:rsidRPr="002B616F">
        <w:t>&amp;C_{</w:t>
      </w:r>
      <w:proofErr w:type="gramStart"/>
      <w:r w:rsidRPr="002B616F">
        <w:t>1,\</w:t>
      </w:r>
      <w:proofErr w:type="spellStart"/>
      <w:proofErr w:type="gramEnd"/>
      <w:r w:rsidRPr="002B616F">
        <w:t>mathrm</w:t>
      </w:r>
      <w:proofErr w:type="spellEnd"/>
      <w:r w:rsidRPr="002B616F">
        <w:t>{A}} &lt; C_{1,\</w:t>
      </w:r>
      <w:proofErr w:type="spellStart"/>
      <w:r w:rsidRPr="002B616F">
        <w:t>mathrm</w:t>
      </w:r>
      <w:proofErr w:type="spellEnd"/>
      <w:r w:rsidRPr="002B616F">
        <w:t>{C}}</w:t>
      </w:r>
    </w:p>
    <w:p w14:paraId="78CED050" w14:textId="77777777" w:rsidR="00DA7F76" w:rsidRPr="002B616F" w:rsidRDefault="00DA7F76" w:rsidP="00907B38">
      <w:pPr>
        <w:pStyle w:val="code"/>
      </w:pPr>
      <w:r w:rsidRPr="002B616F">
        <w:t>\</w:t>
      </w:r>
      <w:proofErr w:type="gramStart"/>
      <w:r w:rsidRPr="002B616F">
        <w:t xml:space="preserve">text{ </w:t>
      </w:r>
      <w:proofErr w:type="spellStart"/>
      <w:r w:rsidRPr="002B616F">
        <w:t>iff</w:t>
      </w:r>
      <w:proofErr w:type="spellEnd"/>
      <w:proofErr w:type="gramEnd"/>
      <w:r w:rsidRPr="002B616F">
        <w:t xml:space="preserve"> } </w:t>
      </w:r>
    </w:p>
    <w:p w14:paraId="311A9848" w14:textId="77777777" w:rsidR="00DA7F76" w:rsidRPr="002B616F" w:rsidRDefault="00DA7F76" w:rsidP="00907B38">
      <w:pPr>
        <w:pStyle w:val="code"/>
      </w:pPr>
      <w:r w:rsidRPr="002B616F">
        <w:t>\overline{\alpha} &lt; \frac{</w:t>
      </w:r>
      <w:proofErr w:type="gramStart"/>
      <w:r w:rsidRPr="002B616F">
        <w:t>2}{</w:t>
      </w:r>
      <w:proofErr w:type="spellStart"/>
      <w:proofErr w:type="gramEnd"/>
      <w:r w:rsidRPr="002B616F">
        <w:t>L_n</w:t>
      </w:r>
      <w:proofErr w:type="spellEnd"/>
      <w:r w:rsidRPr="002B616F">
        <w:t xml:space="preserve">} - \frac{(t+1)(2-L_n \alpha)\alpha L}{2 \delta (1-c) </w:t>
      </w:r>
      <w:proofErr w:type="spellStart"/>
      <w:r w:rsidRPr="002B616F">
        <w:t>L_n</w:t>
      </w:r>
      <w:proofErr w:type="spellEnd"/>
      <w:r w:rsidRPr="002B616F">
        <w:t xml:space="preserve">} \text{ } </w:t>
      </w:r>
    </w:p>
    <w:p w14:paraId="6450C883" w14:textId="77777777" w:rsidR="00DA7F76" w:rsidRPr="002B616F" w:rsidRDefault="00DA7F76" w:rsidP="00907B38">
      <w:pPr>
        <w:pStyle w:val="code"/>
      </w:pPr>
      <w:r w:rsidRPr="002B616F">
        <w:t>\</w:t>
      </w:r>
      <w:proofErr w:type="gramStart"/>
      <w:r w:rsidRPr="002B616F">
        <w:t>left(</w:t>
      </w:r>
      <w:proofErr w:type="gramEnd"/>
      <w:r w:rsidRPr="002B616F">
        <w:t>&lt; \frac{2}{</w:t>
      </w:r>
      <w:proofErr w:type="spellStart"/>
      <w:r w:rsidRPr="002B616F">
        <w:t>L_n</w:t>
      </w:r>
      <w:proofErr w:type="spellEnd"/>
      <w:r w:rsidRPr="002B616F">
        <w:t>} \right), \\</w:t>
      </w:r>
    </w:p>
    <w:p w14:paraId="0A2938F0" w14:textId="77777777" w:rsidR="00DA7F76" w:rsidRPr="002B616F" w:rsidRDefault="00DA7F76" w:rsidP="00907B38">
      <w:pPr>
        <w:pStyle w:val="code"/>
      </w:pPr>
      <w:r w:rsidRPr="002B616F">
        <w:t>&amp;C_{</w:t>
      </w:r>
      <w:proofErr w:type="gramStart"/>
      <w:r w:rsidRPr="002B616F">
        <w:t>2,\</w:t>
      </w:r>
      <w:proofErr w:type="spellStart"/>
      <w:proofErr w:type="gramEnd"/>
      <w:r w:rsidRPr="002B616F">
        <w:t>mathrm</w:t>
      </w:r>
      <w:proofErr w:type="spellEnd"/>
      <w:r w:rsidRPr="002B616F">
        <w:t>{A}} &lt; C_{2,\</w:t>
      </w:r>
      <w:proofErr w:type="spellStart"/>
      <w:r w:rsidRPr="002B616F">
        <w:t>mathrm</w:t>
      </w:r>
      <w:proofErr w:type="spellEnd"/>
      <w:r w:rsidRPr="002B616F">
        <w:t>{C}}</w:t>
      </w:r>
    </w:p>
    <w:p w14:paraId="6A79FF84" w14:textId="77777777" w:rsidR="00DA7F76" w:rsidRPr="002B616F" w:rsidRDefault="00DA7F76" w:rsidP="00907B38">
      <w:pPr>
        <w:pStyle w:val="code"/>
      </w:pPr>
      <w:r w:rsidRPr="002B616F">
        <w:t>\</w:t>
      </w:r>
      <w:proofErr w:type="gramStart"/>
      <w:r w:rsidRPr="002B616F">
        <w:t xml:space="preserve">text{ </w:t>
      </w:r>
      <w:proofErr w:type="spellStart"/>
      <w:r w:rsidRPr="002B616F">
        <w:t>iff</w:t>
      </w:r>
      <w:proofErr w:type="spellEnd"/>
      <w:proofErr w:type="gramEnd"/>
      <w:r w:rsidRPr="002B616F">
        <w:t xml:space="preserve"> } </w:t>
      </w:r>
    </w:p>
    <w:p w14:paraId="654C4ADC" w14:textId="77777777" w:rsidR="00DA7F76" w:rsidRPr="002B616F" w:rsidRDefault="00DA7F76" w:rsidP="00907B38">
      <w:pPr>
        <w:pStyle w:val="code"/>
      </w:pPr>
      <w:r w:rsidRPr="002B616F">
        <w:t>\overline{\alpha} &lt; \frac{\sigma_{\</w:t>
      </w:r>
      <w:proofErr w:type="spellStart"/>
      <w:r w:rsidRPr="002B616F">
        <w:t>mathrm</w:t>
      </w:r>
      <w:proofErr w:type="spellEnd"/>
      <w:r w:rsidRPr="002B616F">
        <w:t>{C</w:t>
      </w:r>
      <w:proofErr w:type="gramStart"/>
      <w:r w:rsidRPr="002B616F">
        <w:t>}}^</w:t>
      </w:r>
      <w:proofErr w:type="gramEnd"/>
      <w:r w:rsidRPr="002B616F">
        <w:t xml:space="preserve">2 (2 - </w:t>
      </w:r>
      <w:proofErr w:type="spellStart"/>
      <w:r w:rsidRPr="002B616F">
        <w:t>L_n</w:t>
      </w:r>
      <w:proofErr w:type="spellEnd"/>
      <w:r w:rsidRPr="002B616F">
        <w:t xml:space="preserve"> \overline{\alpha})}{\sigma_{\</w:t>
      </w:r>
      <w:proofErr w:type="spellStart"/>
      <w:r w:rsidRPr="002B616F">
        <w:t>mathrm</w:t>
      </w:r>
      <w:proofErr w:type="spellEnd"/>
      <w:r w:rsidRPr="002B616F">
        <w:t xml:space="preserve">{A}}^2 (2 - </w:t>
      </w:r>
      <w:proofErr w:type="spellStart"/>
      <w:r w:rsidRPr="002B616F">
        <w:t>L_n</w:t>
      </w:r>
      <w:proofErr w:type="spellEnd"/>
      <w:r w:rsidRPr="002B616F">
        <w:t xml:space="preserve"> \alpha)} \alpha</w:t>
      </w:r>
    </w:p>
    <w:p w14:paraId="3AE0C6F1" w14:textId="77777777" w:rsidR="00DA7F76" w:rsidRPr="002B616F" w:rsidRDefault="00DA7F76" w:rsidP="00907B38">
      <w:pPr>
        <w:pStyle w:val="code"/>
      </w:pPr>
      <w:r w:rsidRPr="002B616F">
        <w:t>\</w:t>
      </w:r>
      <w:proofErr w:type="gramStart"/>
      <w:r w:rsidRPr="002B616F">
        <w:t>text{ }</w:t>
      </w:r>
      <w:proofErr w:type="gramEnd"/>
      <w:r w:rsidRPr="002B616F">
        <w:t xml:space="preserve"> </w:t>
      </w:r>
    </w:p>
    <w:p w14:paraId="5C3CF067" w14:textId="77777777" w:rsidR="00DA7F76" w:rsidRPr="002B616F" w:rsidRDefault="00DA7F76" w:rsidP="00907B38">
      <w:pPr>
        <w:pStyle w:val="code"/>
      </w:pPr>
      <w:r w:rsidRPr="002B616F">
        <w:t>\</w:t>
      </w:r>
      <w:proofErr w:type="spellStart"/>
      <w:proofErr w:type="gramStart"/>
      <w:r w:rsidRPr="002B616F">
        <w:t>bigg</w:t>
      </w:r>
      <w:proofErr w:type="spellEnd"/>
      <w:r w:rsidRPr="002B616F">
        <w:t>(</w:t>
      </w:r>
      <w:proofErr w:type="gramEnd"/>
      <w:r w:rsidR="002155B5">
        <w:t xml:space="preserve"> </w:t>
      </w:r>
    </w:p>
    <w:p w14:paraId="28DF8BFE" w14:textId="77777777" w:rsidR="00DA7F76" w:rsidRPr="002B616F" w:rsidRDefault="00DA7F76" w:rsidP="00907B38">
      <w:pPr>
        <w:pStyle w:val="code"/>
      </w:pPr>
      <w:r w:rsidRPr="002B616F">
        <w:t>\</w:t>
      </w:r>
      <w:proofErr w:type="gramStart"/>
      <w:r w:rsidRPr="002B616F">
        <w:t>underset{</w:t>
      </w:r>
      <w:proofErr w:type="gramEnd"/>
      <w:r w:rsidRPr="002B616F">
        <w:t>[\text{If } \underline{\alpha} \</w:t>
      </w:r>
      <w:proofErr w:type="spellStart"/>
      <w:r w:rsidRPr="002B616F">
        <w:t>approx</w:t>
      </w:r>
      <w:proofErr w:type="spellEnd"/>
      <w:r w:rsidRPr="002B616F">
        <w:t xml:space="preserve"> \alpha]}\</w:t>
      </w:r>
      <w:proofErr w:type="spellStart"/>
      <w:r w:rsidRPr="002B616F">
        <w:t>approx</w:t>
      </w:r>
      <w:proofErr w:type="spellEnd"/>
    </w:p>
    <w:p w14:paraId="230A4A52" w14:textId="77777777" w:rsidR="00DA7F76" w:rsidRPr="002B616F" w:rsidRDefault="00DA7F76" w:rsidP="00907B38">
      <w:pPr>
        <w:pStyle w:val="code"/>
      </w:pPr>
      <w:r w:rsidRPr="002B616F">
        <w:t>\frac{\sigma_{\</w:t>
      </w:r>
      <w:proofErr w:type="spellStart"/>
      <w:r w:rsidRPr="002B616F">
        <w:t>mathrm</w:t>
      </w:r>
      <w:proofErr w:type="spellEnd"/>
      <w:r w:rsidRPr="002B616F">
        <w:t>{C</w:t>
      </w:r>
      <w:proofErr w:type="gramStart"/>
      <w:r w:rsidRPr="002B616F">
        <w:t>}}^</w:t>
      </w:r>
      <w:proofErr w:type="gramEnd"/>
      <w:r w:rsidRPr="002B616F">
        <w:t>2}{\sigma_{\</w:t>
      </w:r>
      <w:proofErr w:type="spellStart"/>
      <w:r w:rsidRPr="002B616F">
        <w:t>mathrm</w:t>
      </w:r>
      <w:proofErr w:type="spellEnd"/>
      <w:r w:rsidRPr="002B616F">
        <w:t>{A}}^2} \underbrace{\frac{1}{1-\delta (1-c)}}_{&gt;1} \alpha</w:t>
      </w:r>
    </w:p>
    <w:p w14:paraId="5CD1E45C" w14:textId="77777777" w:rsidR="00DA7F76" w:rsidRPr="002B616F" w:rsidRDefault="00DA7F76" w:rsidP="00907B38">
      <w:pPr>
        <w:pStyle w:val="code"/>
      </w:pPr>
      <w:r w:rsidRPr="002B616F">
        <w:t>\</w:t>
      </w:r>
      <w:proofErr w:type="spellStart"/>
      <w:r w:rsidRPr="002B616F">
        <w:t>bigg</w:t>
      </w:r>
      <w:proofErr w:type="spellEnd"/>
      <w:r w:rsidRPr="002B616F">
        <w:t>),</w:t>
      </w:r>
    </w:p>
    <w:p w14:paraId="7B327C94"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{split}</w:t>
      </w:r>
    </w:p>
    <w:p w14:paraId="5AE22DD4"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 xml:space="preserve">{align} </w:t>
      </w:r>
    </w:p>
    <w:p w14:paraId="320505CB" w14:textId="77777777" w:rsidR="00DA7F76" w:rsidRPr="00462A6A" w:rsidRDefault="00DA7F76" w:rsidP="00DA7F76">
      <w:pPr>
        <w:rPr>
          <w:color w:val="FF0000"/>
        </w:rPr>
      </w:pPr>
      <w:r w:rsidRPr="00462A6A">
        <w:rPr>
          <w:color w:val="FF0000"/>
        </w:rPr>
        <w:t>where $\sigma_{\</w:t>
      </w:r>
      <w:proofErr w:type="spellStart"/>
      <w:r w:rsidRPr="00462A6A">
        <w:rPr>
          <w:color w:val="FF0000"/>
        </w:rPr>
        <w:t>mathrm</w:t>
      </w:r>
      <w:proofErr w:type="spellEnd"/>
      <w:r w:rsidRPr="00462A6A">
        <w:rPr>
          <w:color w:val="FF0000"/>
        </w:rPr>
        <w:t>{C</w:t>
      </w:r>
      <w:proofErr w:type="gramStart"/>
      <w:r w:rsidRPr="00462A6A">
        <w:rPr>
          <w:color w:val="FF0000"/>
        </w:rPr>
        <w:t>}}^</w:t>
      </w:r>
      <w:proofErr w:type="gramEnd"/>
      <w:r w:rsidRPr="00462A6A">
        <w:rPr>
          <w:color w:val="FF0000"/>
        </w:rPr>
        <w:t>2$ (resp. $\sigma_{\</w:t>
      </w:r>
      <w:proofErr w:type="spellStart"/>
      <w:r w:rsidRPr="00462A6A">
        <w:rPr>
          <w:color w:val="FF0000"/>
        </w:rPr>
        <w:t>mathrm</w:t>
      </w:r>
      <w:proofErr w:type="spellEnd"/>
      <w:r w:rsidRPr="00462A6A">
        <w:rPr>
          <w:color w:val="FF0000"/>
        </w:rPr>
        <w:t>{A}}^2$) denotes the upper bound of the variance of the stochastic gradient for SGD using a constant learning rate $\alpha$ (resp. the Armijo-line-search learning rate).</w:t>
      </w:r>
      <w:r w:rsidR="002B616F" w:rsidRPr="00462A6A">
        <w:rPr>
          <w:color w:val="FF0000"/>
        </w:rPr>
        <w:t xml:space="preserve"> </w:t>
      </w:r>
      <w:r w:rsidRPr="00462A6A">
        <w:rPr>
          <w:color w:val="FF0000"/>
        </w:rPr>
        <w:t>If (\ref{</w:t>
      </w:r>
      <w:proofErr w:type="spellStart"/>
      <w:r w:rsidRPr="00462A6A">
        <w:rPr>
          <w:color w:val="FF0000"/>
        </w:rPr>
        <w:t>comparison_C</w:t>
      </w:r>
      <w:proofErr w:type="spellEnd"/>
      <w:r w:rsidRPr="00462A6A">
        <w:rPr>
          <w:color w:val="FF0000"/>
        </w:rPr>
        <w:t>}) holds, then SGD using the Armijo-line-search learning rate converges faster than SGD using a constant learning rate</w:t>
      </w:r>
      <w:r w:rsidR="002155B5" w:rsidRPr="00462A6A">
        <w:rPr>
          <w:color w:val="FF0000"/>
        </w:rPr>
        <w:t xml:space="preserve"> </w:t>
      </w:r>
      <w:r w:rsidRPr="00462A6A">
        <w:rPr>
          <w:color w:val="FF0000"/>
        </w:rPr>
        <w:t xml:space="preserve">in the sense that </w:t>
      </w:r>
    </w:p>
    <w:p w14:paraId="05BC062E"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1945C67D" w14:textId="77777777" w:rsidR="00DA7F76" w:rsidRPr="002B616F" w:rsidRDefault="00DA7F76" w:rsidP="00907B38">
      <w:pPr>
        <w:pStyle w:val="code"/>
      </w:pPr>
      <w:r w:rsidRPr="002B616F">
        <w:t>\frac{C_{</w:t>
      </w:r>
      <w:proofErr w:type="gramStart"/>
      <w:r w:rsidRPr="002B616F">
        <w:t>1,\</w:t>
      </w:r>
      <w:proofErr w:type="spellStart"/>
      <w:proofErr w:type="gramEnd"/>
      <w:r w:rsidRPr="002B616F">
        <w:t>mathrm</w:t>
      </w:r>
      <w:proofErr w:type="spellEnd"/>
      <w:r w:rsidRPr="002B616F">
        <w:t>{A}} b}{\epsilon^2 b - C_{2,\</w:t>
      </w:r>
      <w:proofErr w:type="spellStart"/>
      <w:r w:rsidRPr="002B616F">
        <w:t>mathrm</w:t>
      </w:r>
      <w:proofErr w:type="spellEnd"/>
      <w:r w:rsidRPr="002B616F">
        <w:t>{A}}} = K_{\</w:t>
      </w:r>
      <w:proofErr w:type="spellStart"/>
      <w:r w:rsidRPr="002B616F">
        <w:t>mathrm</w:t>
      </w:r>
      <w:proofErr w:type="spellEnd"/>
      <w:r w:rsidRPr="002B616F">
        <w:t>{A}} &lt; K_{\</w:t>
      </w:r>
      <w:proofErr w:type="spellStart"/>
      <w:r w:rsidRPr="002B616F">
        <w:t>mathrm</w:t>
      </w:r>
      <w:proofErr w:type="spellEnd"/>
      <w:r w:rsidRPr="002B616F">
        <w:t>{C}} = \frac{C_{1,\</w:t>
      </w:r>
      <w:proofErr w:type="spellStart"/>
      <w:r w:rsidRPr="002B616F">
        <w:t>mathrm</w:t>
      </w:r>
      <w:proofErr w:type="spellEnd"/>
      <w:r w:rsidRPr="002B616F">
        <w:t>{C}} b}{\epsilon^2 b - C_{2,\</w:t>
      </w:r>
      <w:proofErr w:type="spellStart"/>
      <w:r w:rsidRPr="002B616F">
        <w:t>mathrm</w:t>
      </w:r>
      <w:proofErr w:type="spellEnd"/>
      <w:r w:rsidRPr="002B616F">
        <w:t xml:space="preserve">{C}}} \text{ and } </w:t>
      </w:r>
    </w:p>
    <w:p w14:paraId="24DC7098" w14:textId="77777777" w:rsidR="00DA7F76" w:rsidRPr="002B616F" w:rsidRDefault="00DA7F76" w:rsidP="00907B38">
      <w:pPr>
        <w:pStyle w:val="code"/>
      </w:pPr>
      <w:r w:rsidRPr="002B616F">
        <w:t>\frac{C_{</w:t>
      </w:r>
      <w:proofErr w:type="gramStart"/>
      <w:r w:rsidRPr="002B616F">
        <w:t>1,\</w:t>
      </w:r>
      <w:proofErr w:type="spellStart"/>
      <w:proofErr w:type="gramEnd"/>
      <w:r w:rsidRPr="002B616F">
        <w:t>mathrm</w:t>
      </w:r>
      <w:proofErr w:type="spellEnd"/>
      <w:r w:rsidRPr="002B616F">
        <w:t>{A}} b^2}{\epsilon^2 b - C_{2,\</w:t>
      </w:r>
      <w:proofErr w:type="spellStart"/>
      <w:r w:rsidRPr="002B616F">
        <w:t>mathrm</w:t>
      </w:r>
      <w:proofErr w:type="spellEnd"/>
      <w:r w:rsidRPr="002B616F">
        <w:t>{A}}} = N_{\</w:t>
      </w:r>
      <w:proofErr w:type="spellStart"/>
      <w:r w:rsidRPr="002B616F">
        <w:t>mathrm</w:t>
      </w:r>
      <w:proofErr w:type="spellEnd"/>
      <w:r w:rsidRPr="002B616F">
        <w:t>{A}} &lt; N_{\</w:t>
      </w:r>
      <w:proofErr w:type="spellStart"/>
      <w:r w:rsidRPr="002B616F">
        <w:t>mathrm</w:t>
      </w:r>
      <w:proofErr w:type="spellEnd"/>
      <w:r w:rsidRPr="002B616F">
        <w:t>{C}}</w:t>
      </w:r>
    </w:p>
    <w:p w14:paraId="37D84020" w14:textId="77777777" w:rsidR="00DA7F76" w:rsidRPr="002B616F" w:rsidRDefault="00DA7F76" w:rsidP="00907B38">
      <w:pPr>
        <w:pStyle w:val="code"/>
      </w:pPr>
      <w:r w:rsidRPr="002B616F">
        <w:t>= \frac{C_{</w:t>
      </w:r>
      <w:proofErr w:type="gramStart"/>
      <w:r w:rsidRPr="002B616F">
        <w:t>1,\</w:t>
      </w:r>
      <w:proofErr w:type="spellStart"/>
      <w:proofErr w:type="gramEnd"/>
      <w:r w:rsidRPr="002B616F">
        <w:t>mathrm</w:t>
      </w:r>
      <w:proofErr w:type="spellEnd"/>
      <w:r w:rsidRPr="002B616F">
        <w:t>{C}} b^2}{\epsilon^2 b - C_{2,\</w:t>
      </w:r>
      <w:proofErr w:type="spellStart"/>
      <w:r w:rsidRPr="002B616F">
        <w:t>mathrm</w:t>
      </w:r>
      <w:proofErr w:type="spellEnd"/>
      <w:r w:rsidRPr="002B616F">
        <w:t>{C}}}.</w:t>
      </w:r>
    </w:p>
    <w:p w14:paraId="7E20DB58" w14:textId="77777777" w:rsidR="00DA7F76" w:rsidRPr="002B616F" w:rsidRDefault="00907B38" w:rsidP="00907B38">
      <w:pPr>
        <w:pStyle w:val="code"/>
      </w:pPr>
      <w:r w:rsidRPr="002B616F">
        <w:rPr>
          <w:color w:val="7030A0"/>
        </w:rPr>
        <w:lastRenderedPageBreak/>
        <w:t>\</w:t>
      </w:r>
      <w:proofErr w:type="gramStart"/>
      <w:r w:rsidRPr="002B616F">
        <w:rPr>
          <w:color w:val="7030A0"/>
        </w:rPr>
        <w:t>end</w:t>
      </w:r>
      <w:proofErr w:type="gramEnd"/>
      <w:r w:rsidR="00DA7F76" w:rsidRPr="002B616F">
        <w:t>{align*}</w:t>
      </w:r>
    </w:p>
    <w:p w14:paraId="4D8BC95C" w14:textId="77777777" w:rsidR="00DA7F76" w:rsidRPr="00462A6A" w:rsidRDefault="00DA7F76" w:rsidP="00DA7F76">
      <w:pPr>
        <w:rPr>
          <w:color w:val="FF0000"/>
        </w:rPr>
      </w:pPr>
      <w:r w:rsidRPr="00462A6A">
        <w:rPr>
          <w:color w:val="FF0000"/>
        </w:rPr>
        <w:t>It would be difficult to check exactly that (\ref{</w:t>
      </w:r>
      <w:proofErr w:type="spellStart"/>
      <w:r w:rsidRPr="00462A6A">
        <w:rPr>
          <w:color w:val="FF0000"/>
        </w:rPr>
        <w:t>comparison_C</w:t>
      </w:r>
      <w:proofErr w:type="spellEnd"/>
      <w:r w:rsidRPr="00462A6A">
        <w:rPr>
          <w:color w:val="FF0000"/>
        </w:rPr>
        <w:t>}) holds before implementing SGD, since (\ref{</w:t>
      </w:r>
      <w:proofErr w:type="spellStart"/>
      <w:r w:rsidRPr="00462A6A">
        <w:rPr>
          <w:color w:val="FF0000"/>
        </w:rPr>
        <w:t>comparison_C</w:t>
      </w:r>
      <w:proofErr w:type="spellEnd"/>
      <w:r w:rsidRPr="00462A6A">
        <w:rPr>
          <w:color w:val="FF0000"/>
        </w:rPr>
        <w:t>}) involves unknown parameters, such as $</w:t>
      </w:r>
      <w:proofErr w:type="spellStart"/>
      <w:r w:rsidRPr="00462A6A">
        <w:rPr>
          <w:color w:val="FF0000"/>
        </w:rPr>
        <w:t>L_n</w:t>
      </w:r>
      <w:proofErr w:type="spellEnd"/>
      <w:r w:rsidRPr="00462A6A">
        <w:rPr>
          <w:color w:val="FF0000"/>
        </w:rPr>
        <w:t xml:space="preserve"> = \frac{1}{n} \sum</w:t>
      </w:r>
      <w:proofErr w:type="gramStart"/>
      <w:r w:rsidRPr="00462A6A">
        <w:rPr>
          <w:color w:val="FF0000"/>
        </w:rPr>
        <w:t>_{</w:t>
      </w:r>
      <w:proofErr w:type="spellStart"/>
      <w:proofErr w:type="gramEnd"/>
      <w:r w:rsidRPr="00462A6A">
        <w:rPr>
          <w:color w:val="FF0000"/>
        </w:rPr>
        <w:t>i</w:t>
      </w:r>
      <w:proofErr w:type="spellEnd"/>
      <w:r w:rsidRPr="00462A6A">
        <w:rPr>
          <w:color w:val="FF0000"/>
        </w:rPr>
        <w:t xml:space="preserve">\in [n]} </w:t>
      </w:r>
      <w:proofErr w:type="spellStart"/>
      <w:r w:rsidRPr="00462A6A">
        <w:rPr>
          <w:color w:val="FF0000"/>
        </w:rPr>
        <w:t>L_i</w:t>
      </w:r>
      <w:proofErr w:type="spellEnd"/>
      <w:r w:rsidRPr="00462A6A">
        <w:rPr>
          <w:color w:val="FF0000"/>
        </w:rPr>
        <w:t>$, $\sigma_{\</w:t>
      </w:r>
      <w:proofErr w:type="spellStart"/>
      <w:r w:rsidRPr="00462A6A">
        <w:rPr>
          <w:color w:val="FF0000"/>
        </w:rPr>
        <w:t>mathrm</w:t>
      </w:r>
      <w:proofErr w:type="spellEnd"/>
      <w:r w:rsidRPr="00462A6A">
        <w:rPr>
          <w:color w:val="FF0000"/>
        </w:rPr>
        <w:t>{C}}^2$, and $\sigma_{\</w:t>
      </w:r>
      <w:proofErr w:type="spellStart"/>
      <w:r w:rsidRPr="00462A6A">
        <w:rPr>
          <w:color w:val="FF0000"/>
        </w:rPr>
        <w:t>mathrm</w:t>
      </w:r>
      <w:proofErr w:type="spellEnd"/>
      <w:r w:rsidRPr="00462A6A">
        <w:rPr>
          <w:color w:val="FF0000"/>
        </w:rPr>
        <w:t>{A}}^2$.</w:t>
      </w:r>
      <w:r w:rsidR="002B616F" w:rsidRPr="00462A6A">
        <w:rPr>
          <w:color w:val="FF0000"/>
        </w:rPr>
        <w:t xml:space="preserve"> </w:t>
      </w:r>
      <w:r w:rsidRPr="00462A6A">
        <w:rPr>
          <w:color w:val="FF0000"/>
        </w:rPr>
        <w:t>However, it can be expected that (\ref{</w:t>
      </w:r>
      <w:proofErr w:type="spellStart"/>
      <w:r w:rsidRPr="00462A6A">
        <w:rPr>
          <w:color w:val="FF0000"/>
        </w:rPr>
        <w:t>comparison_C</w:t>
      </w:r>
      <w:proofErr w:type="spellEnd"/>
      <w:r w:rsidRPr="00462A6A">
        <w:rPr>
          <w:color w:val="FF0000"/>
        </w:rPr>
        <w:t>}) holds,</w:t>
      </w:r>
      <w:r w:rsidR="002155B5" w:rsidRPr="00462A6A">
        <w:rPr>
          <w:color w:val="FF0000"/>
        </w:rPr>
        <w:t xml:space="preserve"> </w:t>
      </w:r>
      <w:r w:rsidRPr="00462A6A">
        <w:rPr>
          <w:color w:val="FF0000"/>
        </w:rPr>
        <w:t>since it is known empirically \</w:t>
      </w:r>
      <w:proofErr w:type="spellStart"/>
      <w:r w:rsidRPr="00462A6A">
        <w:rPr>
          <w:color w:val="FF0000"/>
        </w:rPr>
        <w:t>citep</w:t>
      </w:r>
      <w:proofErr w:type="spellEnd"/>
      <w:r w:rsidRPr="00462A6A">
        <w:rPr>
          <w:color w:val="FF0000"/>
        </w:rPr>
        <w:t>[Figure 5]{NEURIPS2019_2557911c} that</w:t>
      </w:r>
      <w:r w:rsidR="002155B5" w:rsidRPr="00462A6A">
        <w:rPr>
          <w:color w:val="FF0000"/>
        </w:rPr>
        <w:t xml:space="preserve"> </w:t>
      </w:r>
      <w:r w:rsidRPr="00462A6A">
        <w:rPr>
          <w:color w:val="FF0000"/>
        </w:rPr>
        <w:t>the relationship between the Armijo-line-search learning rate $\</w:t>
      </w:r>
      <w:proofErr w:type="spellStart"/>
      <w:r w:rsidRPr="00462A6A">
        <w:rPr>
          <w:color w:val="FF0000"/>
        </w:rPr>
        <w:t>alpha_k</w:t>
      </w:r>
      <w:proofErr w:type="spellEnd"/>
      <w:r w:rsidRPr="00462A6A">
        <w:rPr>
          <w:color w:val="FF0000"/>
        </w:rPr>
        <w:t xml:space="preserve">$ and </w:t>
      </w:r>
      <w:r w:rsidR="00ED7AA5">
        <w:rPr>
          <w:color w:val="FF0000"/>
        </w:rPr>
        <w:t xml:space="preserve">a </w:t>
      </w:r>
      <w:r w:rsidRPr="00462A6A">
        <w:rPr>
          <w:color w:val="FF0000"/>
        </w:rPr>
        <w:t>constant learning rate $\alpha$ is</w:t>
      </w:r>
      <w:r w:rsidR="002155B5" w:rsidRPr="00462A6A">
        <w:rPr>
          <w:color w:val="FF0000"/>
        </w:rPr>
        <w:t xml:space="preserve"> </w:t>
      </w:r>
      <w:r w:rsidRPr="00462A6A">
        <w:rPr>
          <w:color w:val="FF0000"/>
        </w:rPr>
        <w:t>$\alpha &lt; \</w:t>
      </w:r>
      <w:proofErr w:type="spellStart"/>
      <w:r w:rsidRPr="00462A6A">
        <w:rPr>
          <w:color w:val="FF0000"/>
        </w:rPr>
        <w:t>alpha_k</w:t>
      </w:r>
      <w:proofErr w:type="spellEnd"/>
      <w:r w:rsidRPr="00462A6A">
        <w:rPr>
          <w:color w:val="FF0000"/>
        </w:rPr>
        <w:t>$ $(&lt; \overline{\alpha} &lt; \frac{2}{</w:t>
      </w:r>
      <w:proofErr w:type="spellStart"/>
      <w:r w:rsidRPr="00462A6A">
        <w:rPr>
          <w:color w:val="FF0000"/>
        </w:rPr>
        <w:t>L_n</w:t>
      </w:r>
      <w:proofErr w:type="spellEnd"/>
      <w:r w:rsidRPr="00462A6A">
        <w:rPr>
          <w:color w:val="FF0000"/>
        </w:rPr>
        <w:t>})$ (Section \ref{sec:3.3} provides the derivation of condition (\ref{</w:t>
      </w:r>
      <w:proofErr w:type="spellStart"/>
      <w:r w:rsidRPr="00462A6A">
        <w:rPr>
          <w:color w:val="FF0000"/>
        </w:rPr>
        <w:t>comparison_C</w:t>
      </w:r>
      <w:proofErr w:type="spellEnd"/>
      <w:r w:rsidRPr="00462A6A">
        <w:rPr>
          <w:color w:val="FF0000"/>
        </w:rPr>
        <w:t>})).}</w:t>
      </w:r>
    </w:p>
    <w:p w14:paraId="06B8BB26" w14:textId="77777777" w:rsidR="00DA7F76" w:rsidRPr="002B616F" w:rsidRDefault="00DA7F76" w:rsidP="00DA7F76"/>
    <w:p w14:paraId="77F0436B" w14:textId="77777777" w:rsidR="00DA7F76" w:rsidRPr="002B616F" w:rsidRDefault="00907B38" w:rsidP="00907B38">
      <w:pPr>
        <w:pStyle w:val="3"/>
      </w:pPr>
      <w:r w:rsidRPr="002B616F">
        <w:t>\</w:t>
      </w:r>
      <w:proofErr w:type="gramStart"/>
      <w:r w:rsidRPr="002B616F">
        <w:t>subsubsection</w:t>
      </w:r>
      <w:r w:rsidR="00DA7F76" w:rsidRPr="002B616F">
        <w:t>{</w:t>
      </w:r>
      <w:proofErr w:type="gramEnd"/>
      <w:r w:rsidR="00DA7F76" w:rsidRPr="002B616F">
        <w:t>Numerical results supporting our theoretical results}</w:t>
      </w:r>
    </w:p>
    <w:p w14:paraId="57575CED" w14:textId="77777777" w:rsidR="00DA7F76" w:rsidRPr="002B616F" w:rsidRDefault="00DA7F76" w:rsidP="00DA7F76">
      <w:r w:rsidRPr="002B616F">
        <w:t>The numerical results in \</w:t>
      </w:r>
      <w:proofErr w:type="spellStart"/>
      <w:proofErr w:type="gramStart"/>
      <w:r w:rsidRPr="002B616F">
        <w:t>citep</w:t>
      </w:r>
      <w:proofErr w:type="spellEnd"/>
      <w:r w:rsidRPr="002B616F">
        <w:t>{</w:t>
      </w:r>
      <w:proofErr w:type="gramEnd"/>
      <w:r w:rsidRPr="002B616F">
        <w:t>NEURIPS2019_2557911c} showed that SGD with the Armijo-line-search learning rate performs better than other optimizers in training deep neural networks. Hence, we sought to verify whether the numerical results match our theoretical results (Sections \ref{subsec:1.3.1}, \ref{subsec:1.3.2}, and \ref{subsec:1.3.3}). We trained residual networks (</w:t>
      </w:r>
      <w:proofErr w:type="spellStart"/>
      <w:r w:rsidRPr="002B616F">
        <w:t>ResNets</w:t>
      </w:r>
      <w:proofErr w:type="spellEnd"/>
      <w:r w:rsidRPr="002B616F">
        <w:t>) on the CIFAR-10 and CIFAR-100 datasets and a two-hidden-layer multi-layer perceptron (MLP) on the MNIST dataset. We numerically found that increasing the batch size $b$ decreases the number of steps $K$ needed to achieve high training accuracies and that there are critical batch sizes minimizing the SFO complexities. We also estimated batch sizes using (\</w:t>
      </w:r>
      <w:proofErr w:type="gramStart"/>
      <w:r w:rsidRPr="002B616F">
        <w:t>ref{</w:t>
      </w:r>
      <w:proofErr w:type="gramEnd"/>
      <w:r w:rsidRPr="002B616F">
        <w:t>CBS}) for the critical batch size $b^\star$ and compared them with ones determined from the numerical results. We found that the estimated batch sizes are close to the ones determined from the numerical results.</w:t>
      </w:r>
      <w:r w:rsidR="002B616F" w:rsidRPr="002B616F">
        <w:t xml:space="preserve"> </w:t>
      </w:r>
      <w:r w:rsidRPr="002B616F">
        <w:t>\</w:t>
      </w:r>
      <w:proofErr w:type="spellStart"/>
      <w:r w:rsidRPr="002B616F">
        <w:t>textcolor</w:t>
      </w:r>
      <w:proofErr w:type="spellEnd"/>
      <w:r w:rsidRPr="002B616F">
        <w:t>{red</w:t>
      </w:r>
      <w:proofErr w:type="gramStart"/>
      <w:r w:rsidRPr="002B616F">
        <w:t>}{</w:t>
      </w:r>
      <w:r w:rsidR="002B616F" w:rsidRPr="00462A6A">
        <w:rPr>
          <w:color w:val="FF0000"/>
        </w:rPr>
        <w:t xml:space="preserve"> </w:t>
      </w:r>
      <w:r w:rsidRPr="00462A6A">
        <w:rPr>
          <w:color w:val="FF0000"/>
        </w:rPr>
        <w:t>To</w:t>
      </w:r>
      <w:proofErr w:type="gramEnd"/>
      <w:r w:rsidRPr="00462A6A">
        <w:rPr>
          <w:color w:val="FF0000"/>
        </w:rPr>
        <w:t xml:space="preserve"> verify whether SGD using the Armijo-line-search learning rate performs better than SGD using a constant learning rate (see the discussion in condition (\ref{</w:t>
      </w:r>
      <w:proofErr w:type="spellStart"/>
      <w:r w:rsidRPr="00462A6A">
        <w:rPr>
          <w:color w:val="FF0000"/>
        </w:rPr>
        <w:t>comparison_C</w:t>
      </w:r>
      <w:proofErr w:type="spellEnd"/>
      <w:r w:rsidRPr="00462A6A">
        <w:rPr>
          <w:color w:val="FF0000"/>
        </w:rPr>
        <w:t>})),</w:t>
      </w:r>
      <w:r w:rsidR="002B616F" w:rsidRPr="00462A6A">
        <w:rPr>
          <w:color w:val="FF0000"/>
        </w:rPr>
        <w:t xml:space="preserve"> </w:t>
      </w:r>
      <w:r w:rsidRPr="00462A6A">
        <w:rPr>
          <w:color w:val="FF0000"/>
        </w:rPr>
        <w:t>we numerically compared SGD using the Armijo-line-search learning rate with not only SGD using a constant learning rate but also variants of SGD,</w:t>
      </w:r>
      <w:r w:rsidR="002155B5" w:rsidRPr="00462A6A">
        <w:rPr>
          <w:color w:val="FF0000"/>
        </w:rPr>
        <w:t xml:space="preserve"> </w:t>
      </w:r>
      <w:r w:rsidRPr="00462A6A">
        <w:rPr>
          <w:color w:val="FF0000"/>
        </w:rPr>
        <w:t xml:space="preserve">such as the momentum method, Adam, </w:t>
      </w:r>
      <w:proofErr w:type="spellStart"/>
      <w:r w:rsidRPr="00462A6A">
        <w:rPr>
          <w:color w:val="FF0000"/>
        </w:rPr>
        <w:t>AdamW</w:t>
      </w:r>
      <w:proofErr w:type="spellEnd"/>
      <w:r w:rsidRPr="00462A6A">
        <w:rPr>
          <w:color w:val="FF0000"/>
        </w:rPr>
        <w:t xml:space="preserve">, and </w:t>
      </w:r>
      <w:proofErr w:type="spellStart"/>
      <w:r w:rsidRPr="00462A6A">
        <w:rPr>
          <w:color w:val="FF0000"/>
        </w:rPr>
        <w:t>RMSProp</w:t>
      </w:r>
      <w:proofErr w:type="spellEnd"/>
      <w:r w:rsidRPr="00462A6A">
        <w:rPr>
          <w:color w:val="FF0000"/>
        </w:rPr>
        <w:t>.</w:t>
      </w:r>
      <w:r w:rsidR="002155B5" w:rsidRPr="00462A6A">
        <w:rPr>
          <w:color w:val="FF0000"/>
        </w:rPr>
        <w:t xml:space="preserve"> </w:t>
      </w:r>
      <w:r w:rsidRPr="00462A6A">
        <w:rPr>
          <w:color w:val="FF0000"/>
        </w:rPr>
        <w:t>We found that SGD using the Armijo-line-search learning rate and the critical batch size performs better than other optimizers in the sense of minimizing the number of steps and the SFO complexities needed to achieve high training accuracies (Section \ref{sec:4}).</w:t>
      </w:r>
    </w:p>
    <w:p w14:paraId="4D94D015" w14:textId="77777777" w:rsidR="00DA7F76" w:rsidRPr="002B616F" w:rsidRDefault="00DA7F76" w:rsidP="00907B38">
      <w:pPr>
        <w:pStyle w:val="code"/>
      </w:pPr>
      <w:r w:rsidRPr="002B616F">
        <w:t xml:space="preserve">} </w:t>
      </w:r>
    </w:p>
    <w:p w14:paraId="60FF8341" w14:textId="77777777" w:rsidR="00DA7F76" w:rsidRPr="002B616F" w:rsidRDefault="00DA7F76" w:rsidP="00DA7F76"/>
    <w:p w14:paraId="455B3559" w14:textId="77777777" w:rsidR="00DA7F76" w:rsidRPr="002B616F" w:rsidRDefault="00907B38" w:rsidP="00907B38">
      <w:pPr>
        <w:pStyle w:val="1"/>
      </w:pPr>
      <w:r w:rsidRPr="002B616F">
        <w:t>\</w:t>
      </w:r>
      <w:proofErr w:type="gramStart"/>
      <w:r w:rsidRPr="002B616F">
        <w:t>section</w:t>
      </w:r>
      <w:r w:rsidR="00DA7F76" w:rsidRPr="002B616F">
        <w:t>{</w:t>
      </w:r>
      <w:proofErr w:type="gramEnd"/>
      <w:r w:rsidR="00DA7F76" w:rsidRPr="002B616F">
        <w:t>Mathematical Preliminaries}</w:t>
      </w:r>
    </w:p>
    <w:p w14:paraId="571A5DEA"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Definitions}</w:t>
      </w:r>
    </w:p>
    <w:p w14:paraId="2991B7E5" w14:textId="77777777" w:rsidR="00DA7F76" w:rsidRPr="002B616F" w:rsidRDefault="00DA7F76" w:rsidP="00907B38">
      <w:pPr>
        <w:pStyle w:val="code"/>
      </w:pPr>
      <w:r w:rsidRPr="002B616F">
        <w:t>\</w:t>
      </w:r>
      <w:proofErr w:type="gramStart"/>
      <w:r w:rsidRPr="002B616F">
        <w:t>label</w:t>
      </w:r>
      <w:proofErr w:type="gramEnd"/>
      <w:r w:rsidRPr="002B616F">
        <w:t>{subsec:2.1}</w:t>
      </w:r>
    </w:p>
    <w:p w14:paraId="56489685" w14:textId="77777777" w:rsidR="00DA7F76" w:rsidRPr="002B616F" w:rsidRDefault="00DA7F76" w:rsidP="00DA7F76">
      <w:r w:rsidRPr="002B616F">
        <w:t>Let $\</w:t>
      </w:r>
      <w:proofErr w:type="spellStart"/>
      <w:r w:rsidRPr="002B616F">
        <w:t>mathbb</w:t>
      </w:r>
      <w:proofErr w:type="spellEnd"/>
      <w:r w:rsidRPr="002B616F">
        <w:t>{N}$ be the set of nonnegative integers, $[n</w:t>
      </w:r>
      <w:proofErr w:type="gramStart"/>
      <w:r w:rsidRPr="002B616F">
        <w:t>] :</w:t>
      </w:r>
      <w:proofErr w:type="gramEnd"/>
      <w:r w:rsidRPr="002B616F">
        <w:t>= \{1,2,\</w:t>
      </w:r>
      <w:proofErr w:type="spellStart"/>
      <w:r w:rsidRPr="002B616F">
        <w:t>ldots,n</w:t>
      </w:r>
      <w:proofErr w:type="spellEnd"/>
      <w:r w:rsidRPr="002B616F">
        <w:t>\}$ for $n \</w:t>
      </w:r>
      <w:proofErr w:type="spellStart"/>
      <w:r w:rsidRPr="002B616F">
        <w:t>geq</w:t>
      </w:r>
      <w:proofErr w:type="spellEnd"/>
      <w:r w:rsidRPr="002B616F">
        <w:t xml:space="preserve"> 1$, and $[0:n] := \{0,1,\</w:t>
      </w:r>
      <w:proofErr w:type="spellStart"/>
      <w:r w:rsidRPr="002B616F">
        <w:t>ldots,n</w:t>
      </w:r>
      <w:proofErr w:type="spellEnd"/>
      <w:r w:rsidRPr="002B616F">
        <w:t>\}$ for $n \</w:t>
      </w:r>
      <w:proofErr w:type="spellStart"/>
      <w:r w:rsidRPr="002B616F">
        <w:t>geq</w:t>
      </w:r>
      <w:proofErr w:type="spellEnd"/>
      <w:r w:rsidRPr="002B616F">
        <w:t xml:space="preserve"> 0$. </w:t>
      </w:r>
      <w:r w:rsidRPr="00462A6A">
        <w:rPr>
          <w:color w:val="FF0000"/>
        </w:rPr>
        <w:t>Let $\</w:t>
      </w:r>
      <w:proofErr w:type="spellStart"/>
      <w:r w:rsidRPr="00462A6A">
        <w:rPr>
          <w:color w:val="FF0000"/>
        </w:rPr>
        <w:t>mathbb</w:t>
      </w:r>
      <w:proofErr w:type="spellEnd"/>
      <w:r w:rsidRPr="00462A6A">
        <w:rPr>
          <w:color w:val="FF0000"/>
        </w:rPr>
        <w:t>{R}^d$ be a $d$-</w:t>
      </w:r>
      <w:r w:rsidRPr="00462A6A">
        <w:rPr>
          <w:color w:val="FF0000"/>
        </w:rPr>
        <w:lastRenderedPageBreak/>
        <w:t>-dimensional Euclidean space with inner product $\</w:t>
      </w:r>
      <w:proofErr w:type="spellStart"/>
      <w:r w:rsidRPr="00462A6A">
        <w:rPr>
          <w:color w:val="FF0000"/>
        </w:rPr>
        <w:t>langle</w:t>
      </w:r>
      <w:proofErr w:type="spellEnd"/>
      <w:r w:rsidRPr="00462A6A">
        <w:rPr>
          <w:color w:val="FF0000"/>
        </w:rPr>
        <w:t xml:space="preserve"> \</w:t>
      </w:r>
      <w:proofErr w:type="spellStart"/>
      <w:r w:rsidRPr="00462A6A">
        <w:rPr>
          <w:color w:val="FF0000"/>
        </w:rPr>
        <w:t>cdot</w:t>
      </w:r>
      <w:proofErr w:type="spellEnd"/>
      <w:r w:rsidRPr="00462A6A">
        <w:rPr>
          <w:color w:val="FF0000"/>
        </w:rPr>
        <w:t>, \</w:t>
      </w:r>
      <w:proofErr w:type="spellStart"/>
      <w:r w:rsidRPr="00462A6A">
        <w:rPr>
          <w:color w:val="FF0000"/>
        </w:rPr>
        <w:t>cdot</w:t>
      </w:r>
      <w:proofErr w:type="spellEnd"/>
      <w:r w:rsidRPr="00462A6A">
        <w:rPr>
          <w:color w:val="FF0000"/>
        </w:rPr>
        <w:t xml:space="preserve"> \</w:t>
      </w:r>
      <w:proofErr w:type="spellStart"/>
      <w:r w:rsidRPr="00462A6A">
        <w:rPr>
          <w:color w:val="FF0000"/>
        </w:rPr>
        <w:t>rangle</w:t>
      </w:r>
      <w:proofErr w:type="spellEnd"/>
      <w:r w:rsidRPr="00462A6A">
        <w:rPr>
          <w:color w:val="FF0000"/>
        </w:rPr>
        <w:t>$ inducing the norm $\|\</w:t>
      </w:r>
      <w:proofErr w:type="spellStart"/>
      <w:r w:rsidRPr="00462A6A">
        <w:rPr>
          <w:color w:val="FF0000"/>
        </w:rPr>
        <w:t>cdot</w:t>
      </w:r>
      <w:proofErr w:type="spellEnd"/>
      <w:r w:rsidRPr="00462A6A">
        <w:rPr>
          <w:color w:val="FF0000"/>
        </w:rPr>
        <w:t>\|$.</w:t>
      </w:r>
      <w:r w:rsidR="002B616F" w:rsidRPr="00462A6A">
        <w:rPr>
          <w:color w:val="FF0000"/>
        </w:rPr>
        <w:t xml:space="preserve"> </w:t>
      </w:r>
      <w:r w:rsidRPr="00462A6A">
        <w:rPr>
          <w:color w:val="FF0000"/>
        </w:rPr>
        <w:t>\</w:t>
      </w:r>
      <w:proofErr w:type="spellStart"/>
      <w:r w:rsidRPr="00462A6A">
        <w:rPr>
          <w:color w:val="FF0000"/>
        </w:rPr>
        <w:t>textcolor</w:t>
      </w:r>
      <w:proofErr w:type="spellEnd"/>
      <w:r w:rsidRPr="00462A6A">
        <w:rPr>
          <w:color w:val="FF0000"/>
        </w:rPr>
        <w:t>{red</w:t>
      </w:r>
      <w:proofErr w:type="gramStart"/>
      <w:r w:rsidRPr="00462A6A">
        <w:rPr>
          <w:color w:val="FF0000"/>
        </w:rPr>
        <w:t>}{</w:t>
      </w:r>
      <w:proofErr w:type="gramEnd"/>
      <w:r w:rsidRPr="00462A6A">
        <w:rPr>
          <w:color w:val="FF0000"/>
        </w:rPr>
        <w:t>Let $\# A$ be the number of elements in set $A$.</w:t>
      </w:r>
      <w:r w:rsidRPr="002B616F">
        <w:t>}</w:t>
      </w:r>
    </w:p>
    <w:p w14:paraId="39C34D59" w14:textId="77777777" w:rsidR="00DA7F76" w:rsidRPr="002B616F" w:rsidRDefault="00DA7F76" w:rsidP="00DA7F76"/>
    <w:p w14:paraId="147B31CA" w14:textId="77777777" w:rsidR="00DA7F76" w:rsidRPr="002B616F" w:rsidRDefault="00DA7F76" w:rsidP="00DA7F76">
      <w:r w:rsidRPr="002B616F">
        <w:t>Let $f \colon \</w:t>
      </w:r>
      <w:proofErr w:type="spellStart"/>
      <w:r w:rsidRPr="002B616F">
        <w:t>mathbb</w:t>
      </w:r>
      <w:proofErr w:type="spellEnd"/>
      <w:r w:rsidRPr="002B616F">
        <w:t>{R}^d \to \</w:t>
      </w:r>
      <w:proofErr w:type="spellStart"/>
      <w:r w:rsidRPr="002B616F">
        <w:t>mathbb</w:t>
      </w:r>
      <w:proofErr w:type="spellEnd"/>
      <w:r w:rsidRPr="002B616F">
        <w:t>{R}$ be continuously differentiable. We denote the gradient of $f$ by $\</w:t>
      </w:r>
      <w:proofErr w:type="spellStart"/>
      <w:r w:rsidRPr="002B616F">
        <w:t>nabla</w:t>
      </w:r>
      <w:proofErr w:type="spellEnd"/>
      <w:r w:rsidRPr="002B616F">
        <w:t xml:space="preserve"> f \colon \</w:t>
      </w:r>
      <w:proofErr w:type="spellStart"/>
      <w:r w:rsidRPr="002B616F">
        <w:t>mathbb</w:t>
      </w:r>
      <w:proofErr w:type="spellEnd"/>
      <w:r w:rsidRPr="002B616F">
        <w:t>{R}^d \to \</w:t>
      </w:r>
      <w:proofErr w:type="spellStart"/>
      <w:r w:rsidRPr="002B616F">
        <w:t>mathbb</w:t>
      </w:r>
      <w:proofErr w:type="spellEnd"/>
      <w:r w:rsidRPr="002B616F">
        <w:t>{R}^d$. Let $L&gt;0$. $f \colon \</w:t>
      </w:r>
      <w:proofErr w:type="spellStart"/>
      <w:r w:rsidRPr="002B616F">
        <w:t>mathbb</w:t>
      </w:r>
      <w:proofErr w:type="spellEnd"/>
      <w:r w:rsidRPr="002B616F">
        <w:t>{R}^d \to \</w:t>
      </w:r>
      <w:proofErr w:type="spellStart"/>
      <w:r w:rsidRPr="002B616F">
        <w:t>mathbb</w:t>
      </w:r>
      <w:proofErr w:type="spellEnd"/>
      <w:r w:rsidRPr="002B616F">
        <w:t>{R}$ is said to be $L$--smooth if $\</w:t>
      </w:r>
      <w:proofErr w:type="spellStart"/>
      <w:r w:rsidRPr="002B616F">
        <w:t>nabla</w:t>
      </w:r>
      <w:proofErr w:type="spellEnd"/>
      <w:r w:rsidRPr="002B616F">
        <w:t xml:space="preserve"> f \colon \</w:t>
      </w:r>
      <w:proofErr w:type="spellStart"/>
      <w:r w:rsidRPr="002B616F">
        <w:t>mathbb</w:t>
      </w:r>
      <w:proofErr w:type="spellEnd"/>
      <w:r w:rsidRPr="002B616F">
        <w:t>{R}^d \to \</w:t>
      </w:r>
      <w:proofErr w:type="spellStart"/>
      <w:r w:rsidRPr="002B616F">
        <w:t>mathbb</w:t>
      </w:r>
      <w:proofErr w:type="spellEnd"/>
      <w:r w:rsidRPr="002B616F">
        <w:t>{R}^d$ is $L$--Lipschitz continuous, i.e., for all $\bm{x},\bm{y} \in \</w:t>
      </w:r>
      <w:proofErr w:type="spellStart"/>
      <w:r w:rsidRPr="002B616F">
        <w:t>mathbb</w:t>
      </w:r>
      <w:proofErr w:type="spellEnd"/>
      <w:r w:rsidRPr="002B616F">
        <w:t>{R}^d$, $\|\</w:t>
      </w:r>
      <w:proofErr w:type="spellStart"/>
      <w:r w:rsidRPr="002B616F">
        <w:t>nabla</w:t>
      </w:r>
      <w:proofErr w:type="spellEnd"/>
      <w:r w:rsidRPr="002B616F">
        <w:t xml:space="preserve"> f(\bm{x}) - \</w:t>
      </w:r>
      <w:proofErr w:type="spellStart"/>
      <w:r w:rsidRPr="002B616F">
        <w:t>nabla</w:t>
      </w:r>
      <w:proofErr w:type="spellEnd"/>
      <w:r w:rsidRPr="002B616F">
        <w:t xml:space="preserve"> f(\bm{y}) \| \</w:t>
      </w:r>
      <w:proofErr w:type="spellStart"/>
      <w:r w:rsidRPr="002B616F">
        <w:t>leq</w:t>
      </w:r>
      <w:proofErr w:type="spellEnd"/>
      <w:r w:rsidRPr="002B616F">
        <w:t xml:space="preserve"> L \|\bm{x}-\bm{y}\|$. When $f \colon \</w:t>
      </w:r>
      <w:proofErr w:type="spellStart"/>
      <w:r w:rsidRPr="002B616F">
        <w:t>mathbb</w:t>
      </w:r>
      <w:proofErr w:type="spellEnd"/>
      <w:r w:rsidRPr="002B616F">
        <w:t>{R}^d \to \</w:t>
      </w:r>
      <w:proofErr w:type="spellStart"/>
      <w:r w:rsidRPr="002B616F">
        <w:t>mathbb</w:t>
      </w:r>
      <w:proofErr w:type="spellEnd"/>
      <w:r w:rsidRPr="002B616F">
        <w:t>{R}$ is $L$--smooth, the following inequality, called the descent lemma \</w:t>
      </w:r>
      <w:proofErr w:type="spellStart"/>
      <w:r w:rsidRPr="002B616F">
        <w:t>citep</w:t>
      </w:r>
      <w:proofErr w:type="spellEnd"/>
      <w:r w:rsidRPr="002B616F">
        <w:t>[Lemma 5.7]{doi:10.1137/1.9781611974997}, holds: for all $\bm{x},\bm{y} \in \</w:t>
      </w:r>
      <w:proofErr w:type="spellStart"/>
      <w:r w:rsidRPr="002B616F">
        <w:t>mathbb</w:t>
      </w:r>
      <w:proofErr w:type="spellEnd"/>
      <w:r w:rsidRPr="002B616F">
        <w:t>{R}^d$, $f(\bm{y}) \</w:t>
      </w:r>
      <w:proofErr w:type="spellStart"/>
      <w:r w:rsidRPr="002B616F">
        <w:t>leq</w:t>
      </w:r>
      <w:proofErr w:type="spellEnd"/>
      <w:r w:rsidRPr="002B616F">
        <w:t xml:space="preserve"> f(\bm{x}) + \</w:t>
      </w:r>
      <w:proofErr w:type="spellStart"/>
      <w:r w:rsidRPr="002B616F">
        <w:t>langle</w:t>
      </w:r>
      <w:proofErr w:type="spellEnd"/>
      <w:r w:rsidRPr="002B616F">
        <w:t xml:space="preserve"> \</w:t>
      </w:r>
      <w:proofErr w:type="spellStart"/>
      <w:r w:rsidRPr="002B616F">
        <w:t>nabla</w:t>
      </w:r>
      <w:proofErr w:type="spellEnd"/>
      <w:r w:rsidRPr="002B616F">
        <w:t xml:space="preserve"> f(\bm{x}), \bm{y}-\bm{x} \</w:t>
      </w:r>
      <w:proofErr w:type="spellStart"/>
      <w:r w:rsidRPr="002B616F">
        <w:t>rangle</w:t>
      </w:r>
      <w:proofErr w:type="spellEnd"/>
      <w:r w:rsidRPr="002B616F">
        <w:t xml:space="preserve"> + \frac{L}{2} \|\bm{y}-\bm{x}\|^2$. Let $f_* \in \</w:t>
      </w:r>
      <w:proofErr w:type="spellStart"/>
      <w:r w:rsidRPr="002B616F">
        <w:t>mathbb</w:t>
      </w:r>
      <w:proofErr w:type="spellEnd"/>
      <w:r w:rsidRPr="002B616F">
        <w:t>{R}$. $f \colon \</w:t>
      </w:r>
      <w:proofErr w:type="spellStart"/>
      <w:r w:rsidRPr="002B616F">
        <w:t>mathbb</w:t>
      </w:r>
      <w:proofErr w:type="spellEnd"/>
      <w:r w:rsidRPr="002B616F">
        <w:t>{R}^d \to \</w:t>
      </w:r>
      <w:proofErr w:type="spellStart"/>
      <w:r w:rsidRPr="002B616F">
        <w:t>mathbb</w:t>
      </w:r>
      <w:proofErr w:type="spellEnd"/>
      <w:r w:rsidRPr="002B616F">
        <w:t>{R}$ is said to be bounded below by $f_*$ if, for all $\bm{x} \in \</w:t>
      </w:r>
      <w:proofErr w:type="spellStart"/>
      <w:r w:rsidRPr="002B616F">
        <w:t>mathbb</w:t>
      </w:r>
      <w:proofErr w:type="spellEnd"/>
      <w:r w:rsidRPr="002B616F">
        <w:t>{R}^d$, $f(\bm{x}) \</w:t>
      </w:r>
      <w:proofErr w:type="spellStart"/>
      <w:r w:rsidRPr="002B616F">
        <w:t>geq</w:t>
      </w:r>
      <w:proofErr w:type="spellEnd"/>
      <w:r w:rsidRPr="002B616F">
        <w:t xml:space="preserve"> f_*$.</w:t>
      </w:r>
    </w:p>
    <w:p w14:paraId="5531DFC8" w14:textId="77777777" w:rsidR="00DA7F76" w:rsidRPr="002B616F" w:rsidRDefault="00DA7F76" w:rsidP="00DA7F76"/>
    <w:p w14:paraId="7562EDD8"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Assumptions and problem}</w:t>
      </w:r>
    </w:p>
    <w:p w14:paraId="6F4B70C6" w14:textId="77777777" w:rsidR="00DA7F76" w:rsidRPr="002B616F" w:rsidRDefault="00DA7F76" w:rsidP="00DA7F76">
      <w:r w:rsidRPr="002B616F">
        <w:t>Given a parameter $\bm{\theta} \in \</w:t>
      </w:r>
      <w:proofErr w:type="spellStart"/>
      <w:r w:rsidRPr="002B616F">
        <w:t>mathbb</w:t>
      </w:r>
      <w:proofErr w:type="spellEnd"/>
      <w:r w:rsidRPr="002B616F">
        <w:t>{R}^d$ and a data point $z$ in a data domain $Z$, a machine learning model provides a prediction whose quality can be measured by a differentiable nonconvex loss function $f(\bm{\theta</w:t>
      </w:r>
      <w:proofErr w:type="gramStart"/>
      <w:r w:rsidRPr="002B616F">
        <w:t>};z</w:t>
      </w:r>
      <w:proofErr w:type="gramEnd"/>
      <w:r w:rsidRPr="002B616F">
        <w:t>)$. We aim to minimize the empirical average loss defined for all $\bm{\theta} \in \</w:t>
      </w:r>
      <w:proofErr w:type="spellStart"/>
      <w:r w:rsidRPr="002B616F">
        <w:t>mathbb</w:t>
      </w:r>
      <w:proofErr w:type="spellEnd"/>
      <w:r w:rsidRPr="002B616F">
        <w:t xml:space="preserve">{R}^d$ by </w:t>
      </w:r>
    </w:p>
    <w:p w14:paraId="3C325F21"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737850EC" w14:textId="77777777" w:rsidR="00DA7F76" w:rsidRPr="002B616F" w:rsidRDefault="00DA7F76" w:rsidP="00907B38">
      <w:pPr>
        <w:pStyle w:val="code"/>
      </w:pPr>
      <w:r w:rsidRPr="002B616F">
        <w:t>f(\bm{\theta}) = \frac{1}{n} \sum</w:t>
      </w:r>
      <w:proofErr w:type="gramStart"/>
      <w:r w:rsidRPr="002B616F">
        <w:t>_{</w:t>
      </w:r>
      <w:proofErr w:type="spellStart"/>
      <w:proofErr w:type="gramEnd"/>
      <w:r w:rsidRPr="002B616F">
        <w:t>i</w:t>
      </w:r>
      <w:proofErr w:type="spellEnd"/>
      <w:r w:rsidRPr="002B616F">
        <w:t>\in [n]} f(\bm{\theta};</w:t>
      </w:r>
      <w:proofErr w:type="spellStart"/>
      <w:r w:rsidRPr="002B616F">
        <w:t>z_i</w:t>
      </w:r>
      <w:proofErr w:type="spellEnd"/>
      <w:r w:rsidRPr="002B616F">
        <w:t>)</w:t>
      </w:r>
    </w:p>
    <w:p w14:paraId="69C56910" w14:textId="77777777" w:rsidR="00DA7F76" w:rsidRPr="002B616F" w:rsidRDefault="00DA7F76" w:rsidP="00907B38">
      <w:pPr>
        <w:pStyle w:val="code"/>
      </w:pPr>
      <w:r w:rsidRPr="002B616F">
        <w:t>= \frac{1}{n} \sum</w:t>
      </w:r>
      <w:proofErr w:type="gramStart"/>
      <w:r w:rsidRPr="002B616F">
        <w:t>_{</w:t>
      </w:r>
      <w:proofErr w:type="spellStart"/>
      <w:proofErr w:type="gramEnd"/>
      <w:r w:rsidRPr="002B616F">
        <w:t>i</w:t>
      </w:r>
      <w:proofErr w:type="spellEnd"/>
      <w:r w:rsidRPr="002B616F">
        <w:t xml:space="preserve">\in [n]} </w:t>
      </w:r>
      <w:proofErr w:type="spellStart"/>
      <w:r w:rsidRPr="002B616F">
        <w:t>f_i</w:t>
      </w:r>
      <w:proofErr w:type="spellEnd"/>
      <w:r w:rsidRPr="002B616F">
        <w:t>(\bm{\theta}),</w:t>
      </w:r>
    </w:p>
    <w:p w14:paraId="555C8A6A"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5A36EB29" w14:textId="77777777" w:rsidR="00DA7F76" w:rsidRPr="002B616F" w:rsidRDefault="00DA7F76" w:rsidP="00DA7F76">
      <w:r w:rsidRPr="002B616F">
        <w:t>where $S = (z_1, z_2, \</w:t>
      </w:r>
      <w:proofErr w:type="spellStart"/>
      <w:r w:rsidRPr="002B616F">
        <w:t>ldots</w:t>
      </w:r>
      <w:proofErr w:type="spellEnd"/>
      <w:r w:rsidRPr="002B616F">
        <w:t xml:space="preserve">, </w:t>
      </w:r>
      <w:proofErr w:type="spellStart"/>
      <w:r w:rsidRPr="002B616F">
        <w:t>z_</w:t>
      </w:r>
      <w:proofErr w:type="gramStart"/>
      <w:r w:rsidRPr="002B616F">
        <w:t>n</w:t>
      </w:r>
      <w:proofErr w:type="spellEnd"/>
      <w:r w:rsidRPr="002B616F">
        <w:t>)$</w:t>
      </w:r>
      <w:proofErr w:type="gramEnd"/>
      <w:r w:rsidRPr="002B616F">
        <w:t xml:space="preserve"> denotes the training set and $</w:t>
      </w:r>
      <w:proofErr w:type="spellStart"/>
      <w:r w:rsidRPr="002B616F">
        <w:t>f_i</w:t>
      </w:r>
      <w:proofErr w:type="spellEnd"/>
      <w:r w:rsidRPr="002B616F">
        <w:t xml:space="preserve"> (\</w:t>
      </w:r>
      <w:proofErr w:type="spellStart"/>
      <w:r w:rsidRPr="002B616F">
        <w:t>cdot</w:t>
      </w:r>
      <w:proofErr w:type="spellEnd"/>
      <w:r w:rsidRPr="002B616F">
        <w:t>) := f(\</w:t>
      </w:r>
      <w:proofErr w:type="spellStart"/>
      <w:r w:rsidRPr="002B616F">
        <w:t>cdot;z_i</w:t>
      </w:r>
      <w:proofErr w:type="spellEnd"/>
      <w:r w:rsidRPr="002B616F">
        <w:t>)$ denotes the loss function corresponding to the $</w:t>
      </w:r>
      <w:proofErr w:type="spellStart"/>
      <w:r w:rsidRPr="002B616F">
        <w:t>i</w:t>
      </w:r>
      <w:proofErr w:type="spellEnd"/>
      <w:r w:rsidRPr="002B616F">
        <w:t>$-</w:t>
      </w:r>
      <w:proofErr w:type="spellStart"/>
      <w:r w:rsidRPr="002B616F">
        <w:t>th</w:t>
      </w:r>
      <w:proofErr w:type="spellEnd"/>
      <w:r w:rsidRPr="002B616F">
        <w:t xml:space="preserve"> training data $</w:t>
      </w:r>
      <w:proofErr w:type="spellStart"/>
      <w:r w:rsidRPr="002B616F">
        <w:t>z_i</w:t>
      </w:r>
      <w:proofErr w:type="spellEnd"/>
      <w:r w:rsidRPr="002B616F">
        <w:t xml:space="preserve">$. </w:t>
      </w:r>
    </w:p>
    <w:p w14:paraId="07E857E5" w14:textId="77777777" w:rsidR="00DA7F76" w:rsidRPr="002B616F" w:rsidRDefault="00DA7F76" w:rsidP="00DA7F76"/>
    <w:p w14:paraId="7780910E" w14:textId="77777777" w:rsidR="00DA7F76" w:rsidRPr="002B616F" w:rsidRDefault="00DA7F76" w:rsidP="00DA7F76">
      <w:r w:rsidRPr="002B616F">
        <w:t>This paper considers the following smooth nonconvex optimization problem.</w:t>
      </w:r>
    </w:p>
    <w:p w14:paraId="1A49AE04" w14:textId="77777777" w:rsidR="00DA7F76" w:rsidRPr="002B616F" w:rsidRDefault="00DA7F76" w:rsidP="00DA7F76"/>
    <w:p w14:paraId="17A58089"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{prob}\label{prob:1}</w:t>
      </w:r>
    </w:p>
    <w:p w14:paraId="4340BA45" w14:textId="77777777" w:rsidR="00DA7F76" w:rsidRPr="002B616F" w:rsidRDefault="00DA7F76" w:rsidP="00DA7F76">
      <w:r w:rsidRPr="002B616F">
        <w:t>Suppose that $</w:t>
      </w:r>
      <w:proofErr w:type="spellStart"/>
      <w:r w:rsidRPr="002B616F">
        <w:t>f_i</w:t>
      </w:r>
      <w:proofErr w:type="spellEnd"/>
      <w:r w:rsidRPr="002B616F">
        <w:t xml:space="preserve"> \colon \</w:t>
      </w:r>
      <w:proofErr w:type="spellStart"/>
      <w:r w:rsidRPr="002B616F">
        <w:t>mathbb</w:t>
      </w:r>
      <w:proofErr w:type="spellEnd"/>
      <w:r w:rsidRPr="002B616F">
        <w:t>{R}^d \to \</w:t>
      </w:r>
      <w:proofErr w:type="spellStart"/>
      <w:r w:rsidRPr="002B616F">
        <w:t>mathbb</w:t>
      </w:r>
      <w:proofErr w:type="spellEnd"/>
      <w:r w:rsidRPr="002B616F">
        <w:t>{R}$ $(</w:t>
      </w:r>
      <w:proofErr w:type="spellStart"/>
      <w:r w:rsidRPr="002B616F">
        <w:t>i</w:t>
      </w:r>
      <w:proofErr w:type="spellEnd"/>
      <w:r w:rsidRPr="002B616F">
        <w:t>\in [n</w:t>
      </w:r>
      <w:proofErr w:type="gramStart"/>
      <w:r w:rsidRPr="002B616F">
        <w:t>])$</w:t>
      </w:r>
      <w:proofErr w:type="gramEnd"/>
      <w:r w:rsidRPr="002B616F">
        <w:t xml:space="preserve"> is $</w:t>
      </w:r>
      <w:proofErr w:type="spellStart"/>
      <w:r w:rsidRPr="002B616F">
        <w:t>L_i</w:t>
      </w:r>
      <w:proofErr w:type="spellEnd"/>
      <w:r w:rsidRPr="002B616F">
        <w:t>$--smooth and bounded below by $f_{</w:t>
      </w:r>
      <w:proofErr w:type="spellStart"/>
      <w:r w:rsidRPr="002B616F">
        <w:t>i</w:t>
      </w:r>
      <w:proofErr w:type="spellEnd"/>
      <w:r w:rsidRPr="002B616F">
        <w:t xml:space="preserve">,*}$. Then, </w:t>
      </w:r>
    </w:p>
    <w:p w14:paraId="2536D33E"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4352B3C3" w14:textId="77777777" w:rsidR="00DA7F76" w:rsidRPr="002B616F" w:rsidRDefault="00DA7F76" w:rsidP="00907B38">
      <w:pPr>
        <w:pStyle w:val="code"/>
      </w:pPr>
      <w:r w:rsidRPr="002B616F">
        <w:t>\</w:t>
      </w:r>
      <w:proofErr w:type="gramStart"/>
      <w:r w:rsidRPr="002B616F">
        <w:t>text{</w:t>
      </w:r>
      <w:proofErr w:type="gramEnd"/>
      <w:r w:rsidRPr="002B616F">
        <w:t>minimize } f(\bm{\theta}) := \frac{1}{n} \sum_{</w:t>
      </w:r>
      <w:proofErr w:type="spellStart"/>
      <w:r w:rsidRPr="002B616F">
        <w:t>i</w:t>
      </w:r>
      <w:proofErr w:type="spellEnd"/>
      <w:r w:rsidRPr="002B616F">
        <w:t xml:space="preserve">\in [n]} </w:t>
      </w:r>
      <w:proofErr w:type="spellStart"/>
      <w:r w:rsidRPr="002B616F">
        <w:t>f_i</w:t>
      </w:r>
      <w:proofErr w:type="spellEnd"/>
      <w:r w:rsidRPr="002B616F">
        <w:t xml:space="preserve"> (\bm{\theta})</w:t>
      </w:r>
    </w:p>
    <w:p w14:paraId="56C70932" w14:textId="77777777" w:rsidR="00DA7F76" w:rsidRPr="002B616F" w:rsidRDefault="00DA7F76" w:rsidP="00907B38">
      <w:pPr>
        <w:pStyle w:val="code"/>
      </w:pPr>
      <w:r w:rsidRPr="002B616F">
        <w:t>\</w:t>
      </w:r>
      <w:proofErr w:type="gramStart"/>
      <w:r w:rsidRPr="002B616F">
        <w:t>text{ subject</w:t>
      </w:r>
      <w:proofErr w:type="gramEnd"/>
      <w:r w:rsidRPr="002B616F">
        <w:t xml:space="preserve"> to } \bm{\theta} \in \</w:t>
      </w:r>
      <w:proofErr w:type="spellStart"/>
      <w:r w:rsidRPr="002B616F">
        <w:t>mathbb</w:t>
      </w:r>
      <w:proofErr w:type="spellEnd"/>
      <w:r w:rsidRPr="002B616F">
        <w:t>{R}^d.</w:t>
      </w:r>
    </w:p>
    <w:p w14:paraId="2CB89656"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406C2C8C"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{prob}</w:t>
      </w:r>
    </w:p>
    <w:p w14:paraId="10F5BF65" w14:textId="77777777" w:rsidR="00DA7F76" w:rsidRPr="002B616F" w:rsidRDefault="00DA7F76" w:rsidP="00DA7F76"/>
    <w:p w14:paraId="3EBC3293" w14:textId="77777777" w:rsidR="00DA7F76" w:rsidRPr="002B616F" w:rsidRDefault="00DA7F76" w:rsidP="00DA7F76">
      <w:r w:rsidRPr="002B616F">
        <w:lastRenderedPageBreak/>
        <w:t>We assume that a stochastic first-order oracle (SFO) exists such that, for a given $\bm{\theta} \in \</w:t>
      </w:r>
      <w:proofErr w:type="spellStart"/>
      <w:r w:rsidRPr="002B616F">
        <w:t>mathbb</w:t>
      </w:r>
      <w:proofErr w:type="spellEnd"/>
      <w:r w:rsidRPr="002B616F">
        <w:t>{R}^d$, it returns a stochastic gradient $\</w:t>
      </w:r>
      <w:proofErr w:type="spellStart"/>
      <w:r w:rsidRPr="002B616F">
        <w:t>mathsf</w:t>
      </w:r>
      <w:proofErr w:type="spellEnd"/>
      <w:r w:rsidRPr="002B616F">
        <w:t>{G}_{\xi}(\bm{\theta})$ of the function $f$, where a random variable $\xi$ is supported on \</w:t>
      </w:r>
      <w:proofErr w:type="spellStart"/>
      <w:r w:rsidRPr="002B616F">
        <w:t>textcolor</w:t>
      </w:r>
      <w:proofErr w:type="spellEnd"/>
      <w:r w:rsidRPr="002B616F">
        <w:t>{red}{</w:t>
      </w:r>
      <w:r w:rsidRPr="00462A6A">
        <w:rPr>
          <w:color w:val="FF0000"/>
        </w:rPr>
        <w:t>a finite/an infinite set</w:t>
      </w:r>
      <w:r w:rsidRPr="002B616F">
        <w:t>} $\Xi$ \</w:t>
      </w:r>
      <w:proofErr w:type="spellStart"/>
      <w:r w:rsidRPr="002B616F">
        <w:t>textcolor</w:t>
      </w:r>
      <w:proofErr w:type="spellEnd"/>
      <w:r w:rsidRPr="002B616F">
        <w:t>{red}{</w:t>
      </w:r>
      <w:r w:rsidRPr="00462A6A">
        <w:rPr>
          <w:color w:val="FF0000"/>
        </w:rPr>
        <w:t>(i.e., $\</w:t>
      </w:r>
      <w:proofErr w:type="spellStart"/>
      <w:r w:rsidRPr="00462A6A">
        <w:rPr>
          <w:color w:val="FF0000"/>
        </w:rPr>
        <w:t>mathrm</w:t>
      </w:r>
      <w:proofErr w:type="spellEnd"/>
      <w:r w:rsidRPr="00462A6A">
        <w:rPr>
          <w:color w:val="FF0000"/>
        </w:rPr>
        <w:t>{supp}(\xi) = \{ x \in \Xi \colon \xi(x) \</w:t>
      </w:r>
      <w:proofErr w:type="spellStart"/>
      <w:r w:rsidRPr="00462A6A">
        <w:rPr>
          <w:color w:val="FF0000"/>
        </w:rPr>
        <w:t>neq</w:t>
      </w:r>
      <w:proofErr w:type="spellEnd"/>
      <w:r w:rsidRPr="00462A6A">
        <w:rPr>
          <w:color w:val="FF0000"/>
        </w:rPr>
        <w:t xml:space="preserve"> 0</w:t>
      </w:r>
      <w:r w:rsidR="002155B5" w:rsidRPr="00462A6A">
        <w:rPr>
          <w:color w:val="FF0000"/>
        </w:rPr>
        <w:t xml:space="preserve"> </w:t>
      </w:r>
      <w:r w:rsidRPr="00462A6A">
        <w:rPr>
          <w:color w:val="FF0000"/>
        </w:rPr>
        <w:t>\}$)</w:t>
      </w:r>
      <w:r w:rsidRPr="002B616F">
        <w:t>} independently of $\bm{\theta}$. We make the following standard assumptions.</w:t>
      </w:r>
    </w:p>
    <w:p w14:paraId="54ED03AC" w14:textId="77777777" w:rsidR="00DA7F76" w:rsidRPr="002B616F" w:rsidRDefault="00DA7F76" w:rsidP="00DA7F76"/>
    <w:p w14:paraId="23B2C842"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assum</w:t>
      </w:r>
      <w:proofErr w:type="spellEnd"/>
      <w:r w:rsidR="00DA7F76" w:rsidRPr="002B616F">
        <w:t>}\label{assum:1}</w:t>
      </w:r>
    </w:p>
    <w:p w14:paraId="1CB95F99" w14:textId="77777777" w:rsidR="00DA7F76" w:rsidRPr="002B616F" w:rsidRDefault="00DA7F76" w:rsidP="00907B38">
      <w:pPr>
        <w:pStyle w:val="code"/>
      </w:pPr>
      <w:r w:rsidRPr="002B616F">
        <w:t>\</w:t>
      </w:r>
      <w:proofErr w:type="gramStart"/>
      <w:r w:rsidRPr="002B616F">
        <w:t>text{ }</w:t>
      </w:r>
      <w:proofErr w:type="gramEnd"/>
    </w:p>
    <w:p w14:paraId="0E953F56" w14:textId="77777777" w:rsidR="00DA7F76" w:rsidRPr="002B616F" w:rsidRDefault="00DA7F76" w:rsidP="00907B38">
      <w:pPr>
        <w:pStyle w:val="code"/>
      </w:pPr>
    </w:p>
    <w:p w14:paraId="0EAB760D" w14:textId="77777777" w:rsidR="00DA7F76" w:rsidRPr="002B616F" w:rsidRDefault="00DA7F76" w:rsidP="00907B38">
      <w:pPr>
        <w:pStyle w:val="code"/>
      </w:pPr>
      <w:r w:rsidRPr="002B616F">
        <w:t>{\</w:t>
      </w:r>
      <w:proofErr w:type="spellStart"/>
      <w:r w:rsidRPr="002B616F">
        <w:t>em</w:t>
      </w:r>
      <w:proofErr w:type="spellEnd"/>
      <w:r w:rsidRPr="002B616F">
        <w:t xml:space="preserve"> </w:t>
      </w:r>
    </w:p>
    <w:p w14:paraId="62DC7FDA"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 xml:space="preserve">{enumerate} </w:t>
      </w:r>
    </w:p>
    <w:p w14:paraId="4021B1B3" w14:textId="77777777" w:rsidR="00DA7F76" w:rsidRPr="002B616F" w:rsidRDefault="00907B38" w:rsidP="00DA7F76">
      <w:r w:rsidRPr="002B616F">
        <w:rPr>
          <w:color w:val="0070C0"/>
        </w:rPr>
        <w:t>\item</w:t>
      </w:r>
      <w:r w:rsidR="00DA7F76" w:rsidRPr="002B616F">
        <w:t>[(A1)] Let $(\bm{\</w:t>
      </w:r>
      <w:proofErr w:type="gramStart"/>
      <w:r w:rsidR="00DA7F76" w:rsidRPr="002B616F">
        <w:t>theta}_</w:t>
      </w:r>
      <w:proofErr w:type="gramEnd"/>
      <w:r w:rsidR="00DA7F76" w:rsidRPr="002B616F">
        <w:t>k)_{k\in \</w:t>
      </w:r>
      <w:proofErr w:type="spellStart"/>
      <w:r w:rsidR="00DA7F76" w:rsidRPr="002B616F">
        <w:t>mathbb</w:t>
      </w:r>
      <w:proofErr w:type="spellEnd"/>
      <w:r w:rsidR="00DA7F76" w:rsidRPr="002B616F">
        <w:t>{N}} \subset \</w:t>
      </w:r>
      <w:proofErr w:type="spellStart"/>
      <w:r w:rsidR="00DA7F76" w:rsidRPr="002B616F">
        <w:t>mathbb</w:t>
      </w:r>
      <w:proofErr w:type="spellEnd"/>
      <w:r w:rsidR="00DA7F76" w:rsidRPr="002B616F">
        <w:t xml:space="preserve">{R}^d$ be the sequence generated by SGD. For each iteration $k$, </w:t>
      </w:r>
    </w:p>
    <w:p w14:paraId="67AB0242"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{align}\label{gradient}</w:t>
      </w:r>
    </w:p>
    <w:p w14:paraId="26827CD6" w14:textId="77777777" w:rsidR="00DA7F76" w:rsidRPr="002B616F" w:rsidRDefault="00DA7F76" w:rsidP="00907B38">
      <w:pPr>
        <w:pStyle w:val="code"/>
      </w:pPr>
      <w:r w:rsidRPr="002B616F">
        <w:t>\</w:t>
      </w:r>
      <w:proofErr w:type="spellStart"/>
      <w:r w:rsidRPr="002B616F">
        <w:t>mathbb</w:t>
      </w:r>
      <w:proofErr w:type="spellEnd"/>
      <w:r w:rsidRPr="002B616F">
        <w:t>{E}_{\</w:t>
      </w:r>
      <w:proofErr w:type="spellStart"/>
      <w:r w:rsidRPr="002B616F">
        <w:t>xi_</w:t>
      </w:r>
      <w:proofErr w:type="gramStart"/>
      <w:r w:rsidRPr="002B616F">
        <w:t>k</w:t>
      </w:r>
      <w:proofErr w:type="spellEnd"/>
      <w:r w:rsidRPr="002B616F">
        <w:t>}\</w:t>
      </w:r>
      <w:proofErr w:type="gramEnd"/>
      <w:r w:rsidRPr="002B616F">
        <w:t>left[ \</w:t>
      </w:r>
      <w:proofErr w:type="spellStart"/>
      <w:r w:rsidRPr="002B616F">
        <w:t>mathsf</w:t>
      </w:r>
      <w:proofErr w:type="spellEnd"/>
      <w:r w:rsidRPr="002B616F">
        <w:t>{G}_{\</w:t>
      </w:r>
      <w:proofErr w:type="spellStart"/>
      <w:r w:rsidRPr="002B616F">
        <w:t>xi_k</w:t>
      </w:r>
      <w:proofErr w:type="spellEnd"/>
      <w:r w:rsidRPr="002B616F">
        <w:t>}(\bm{\theta}_k) \right] = \</w:t>
      </w:r>
      <w:proofErr w:type="spellStart"/>
      <w:r w:rsidRPr="002B616F">
        <w:t>nabla</w:t>
      </w:r>
      <w:proofErr w:type="spellEnd"/>
      <w:r w:rsidRPr="002B616F">
        <w:t xml:space="preserve"> f(\bm{\theta}_k),</w:t>
      </w:r>
    </w:p>
    <w:p w14:paraId="76FBF5EE"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3B16A3A6" w14:textId="77777777" w:rsidR="00DA7F76" w:rsidRPr="002B616F" w:rsidRDefault="00DA7F76" w:rsidP="00DA7F76">
      <w:r w:rsidRPr="002B616F">
        <w:t>where $\xi_0, \xi_1, \</w:t>
      </w:r>
      <w:proofErr w:type="spellStart"/>
      <w:r w:rsidRPr="002B616F">
        <w:t>ldots</w:t>
      </w:r>
      <w:proofErr w:type="spellEnd"/>
      <w:r w:rsidRPr="002B616F">
        <w:t>$ are independent samples and the random variable $\</w:t>
      </w:r>
      <w:proofErr w:type="spellStart"/>
      <w:r w:rsidRPr="002B616F">
        <w:t>xi_k</w:t>
      </w:r>
      <w:proofErr w:type="spellEnd"/>
      <w:r w:rsidRPr="002B616F">
        <w:t>$ is independent of $(\bm{\</w:t>
      </w:r>
      <w:proofErr w:type="gramStart"/>
      <w:r w:rsidRPr="002B616F">
        <w:t>theta}_</w:t>
      </w:r>
      <w:proofErr w:type="gramEnd"/>
      <w:r w:rsidRPr="002B616F">
        <w:t xml:space="preserve">l)_{l=0}^k$. There exists a nonnegative constant $\sigma^2$ such that </w:t>
      </w:r>
    </w:p>
    <w:p w14:paraId="6E90D844"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{align}\label{sigma}</w:t>
      </w:r>
    </w:p>
    <w:p w14:paraId="45C5950D" w14:textId="77777777" w:rsidR="00DA7F76" w:rsidRPr="002B616F" w:rsidRDefault="00DA7F76" w:rsidP="00907B38">
      <w:pPr>
        <w:pStyle w:val="code"/>
      </w:pPr>
      <w:r w:rsidRPr="002B616F">
        <w:t>\</w:t>
      </w:r>
      <w:proofErr w:type="spellStart"/>
      <w:r w:rsidRPr="002B616F">
        <w:t>mathbb</w:t>
      </w:r>
      <w:proofErr w:type="spellEnd"/>
      <w:r w:rsidRPr="002B616F">
        <w:t>{E}_{\</w:t>
      </w:r>
      <w:proofErr w:type="spellStart"/>
      <w:r w:rsidRPr="002B616F">
        <w:t>xi_k</w:t>
      </w:r>
      <w:proofErr w:type="spellEnd"/>
      <w:r w:rsidRPr="002B616F">
        <w:t>} \</w:t>
      </w:r>
      <w:proofErr w:type="gramStart"/>
      <w:r w:rsidRPr="002B616F">
        <w:t>left[</w:t>
      </w:r>
      <w:proofErr w:type="gramEnd"/>
      <w:r w:rsidRPr="002B616F">
        <w:t xml:space="preserve"> \|\</w:t>
      </w:r>
      <w:proofErr w:type="spellStart"/>
      <w:r w:rsidRPr="002B616F">
        <w:t>mathsf</w:t>
      </w:r>
      <w:proofErr w:type="spellEnd"/>
      <w:r w:rsidRPr="002B616F">
        <w:t>{G}_{\</w:t>
      </w:r>
      <w:proofErr w:type="spellStart"/>
      <w:r w:rsidRPr="002B616F">
        <w:t>xi_k</w:t>
      </w:r>
      <w:proofErr w:type="spellEnd"/>
      <w:r w:rsidRPr="002B616F">
        <w:t xml:space="preserve">}(\bm{\theta}_k) - </w:t>
      </w:r>
    </w:p>
    <w:p w14:paraId="47F3E060" w14:textId="77777777" w:rsidR="00DA7F76" w:rsidRPr="002B616F" w:rsidRDefault="00DA7F76" w:rsidP="00907B38">
      <w:pPr>
        <w:pStyle w:val="code"/>
      </w:pPr>
      <w:r w:rsidRPr="002B616F">
        <w:t>\</w:t>
      </w:r>
      <w:proofErr w:type="spellStart"/>
      <w:r w:rsidRPr="002B616F">
        <w:t>nabla</w:t>
      </w:r>
      <w:proofErr w:type="spellEnd"/>
      <w:r w:rsidRPr="002B616F">
        <w:t xml:space="preserve"> f(\bm{\</w:t>
      </w:r>
      <w:proofErr w:type="gramStart"/>
      <w:r w:rsidRPr="002B616F">
        <w:t>theta}_</w:t>
      </w:r>
      <w:proofErr w:type="gramEnd"/>
      <w:r w:rsidRPr="002B616F">
        <w:t>k) \|^2 \right] \</w:t>
      </w:r>
      <w:proofErr w:type="spellStart"/>
      <w:r w:rsidRPr="002B616F">
        <w:t>leq</w:t>
      </w:r>
      <w:proofErr w:type="spellEnd"/>
      <w:r w:rsidRPr="002B616F">
        <w:t xml:space="preserve"> \sigma^2.</w:t>
      </w:r>
    </w:p>
    <w:p w14:paraId="71F395BE"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28C4962E" w14:textId="77777777" w:rsidR="00DA7F76" w:rsidRPr="002B616F" w:rsidRDefault="00907B38" w:rsidP="00DA7F76">
      <w:r w:rsidRPr="002B616F">
        <w:rPr>
          <w:color w:val="0070C0"/>
        </w:rPr>
        <w:t>\</w:t>
      </w:r>
      <w:proofErr w:type="gramStart"/>
      <w:r w:rsidRPr="002B616F">
        <w:rPr>
          <w:color w:val="0070C0"/>
        </w:rPr>
        <w:t>item</w:t>
      </w:r>
      <w:proofErr w:type="gramEnd"/>
      <w:r w:rsidR="00DA7F76" w:rsidRPr="002B616F">
        <w:t>[(A2)] For each iteration $k$, SGD samples a batch $B_{k}$ of size $b$ independently of $k$ and estimates the full gradient $\</w:t>
      </w:r>
      <w:proofErr w:type="spellStart"/>
      <w:r w:rsidR="00DA7F76" w:rsidRPr="002B616F">
        <w:t>nabla</w:t>
      </w:r>
      <w:proofErr w:type="spellEnd"/>
      <w:r w:rsidR="00DA7F76" w:rsidRPr="002B616F">
        <w:t xml:space="preserve"> f$ as </w:t>
      </w:r>
    </w:p>
    <w:p w14:paraId="18C23BCE"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6E7D002F" w14:textId="77777777" w:rsidR="00DA7F76" w:rsidRPr="002B616F" w:rsidRDefault="00DA7F76" w:rsidP="00907B38">
      <w:pPr>
        <w:pStyle w:val="code"/>
      </w:pPr>
      <w:r w:rsidRPr="002B616F">
        <w:t>\</w:t>
      </w:r>
      <w:proofErr w:type="spellStart"/>
      <w:r w:rsidRPr="002B616F">
        <w:t>nabla</w:t>
      </w:r>
      <w:proofErr w:type="spellEnd"/>
      <w:r w:rsidRPr="002B616F">
        <w:t xml:space="preserve"> f_{</w:t>
      </w:r>
      <w:proofErr w:type="spellStart"/>
      <w:r w:rsidRPr="002B616F">
        <w:t>B_k</w:t>
      </w:r>
      <w:proofErr w:type="spellEnd"/>
      <w:r w:rsidRPr="002B616F">
        <w:t>} (\bm{\</w:t>
      </w:r>
      <w:proofErr w:type="gramStart"/>
      <w:r w:rsidRPr="002B616F">
        <w:t>theta}_</w:t>
      </w:r>
      <w:proofErr w:type="gramEnd"/>
      <w:r w:rsidRPr="002B616F">
        <w:t>k)</w:t>
      </w:r>
    </w:p>
    <w:p w14:paraId="4C7D0DAC" w14:textId="77777777" w:rsidR="00DA7F76" w:rsidRPr="002B616F" w:rsidRDefault="00DA7F76" w:rsidP="00907B38">
      <w:pPr>
        <w:pStyle w:val="code"/>
      </w:pPr>
      <w:proofErr w:type="gramStart"/>
      <w:r w:rsidRPr="002B616F">
        <w:t>:=</w:t>
      </w:r>
      <w:proofErr w:type="gramEnd"/>
      <w:r w:rsidRPr="002B616F">
        <w:t xml:space="preserve"> \frac{1}{b} \sum_{</w:t>
      </w:r>
      <w:proofErr w:type="spellStart"/>
      <w:r w:rsidRPr="002B616F">
        <w:t>i</w:t>
      </w:r>
      <w:proofErr w:type="spellEnd"/>
      <w:r w:rsidRPr="002B616F">
        <w:t>\in [b]} \</w:t>
      </w:r>
      <w:proofErr w:type="spellStart"/>
      <w:r w:rsidRPr="002B616F">
        <w:t>mathsf</w:t>
      </w:r>
      <w:proofErr w:type="spellEnd"/>
      <w:r w:rsidRPr="002B616F">
        <w:t>{G}_{\xi_{</w:t>
      </w:r>
      <w:proofErr w:type="spellStart"/>
      <w:r w:rsidRPr="002B616F">
        <w:t>k,i</w:t>
      </w:r>
      <w:proofErr w:type="spellEnd"/>
      <w:r w:rsidRPr="002B616F">
        <w:t>}}(\bm{\theta}_k)</w:t>
      </w:r>
    </w:p>
    <w:p w14:paraId="74827066" w14:textId="77777777" w:rsidR="00DA7F76" w:rsidRPr="002B616F" w:rsidRDefault="00DA7F76" w:rsidP="00907B38">
      <w:pPr>
        <w:pStyle w:val="code"/>
      </w:pPr>
      <w:r w:rsidRPr="002B616F">
        <w:t>= \frac{1}{b} \sum</w:t>
      </w:r>
      <w:proofErr w:type="gramStart"/>
      <w:r w:rsidRPr="002B616F">
        <w:t>_{</w:t>
      </w:r>
      <w:proofErr w:type="spellStart"/>
      <w:proofErr w:type="gramEnd"/>
      <w:r w:rsidRPr="002B616F">
        <w:t>i</w:t>
      </w:r>
      <w:proofErr w:type="spellEnd"/>
      <w:r w:rsidRPr="002B616F">
        <w:t>\in [b]} \</w:t>
      </w:r>
      <w:proofErr w:type="spellStart"/>
      <w:r w:rsidRPr="002B616F">
        <w:t>nabla</w:t>
      </w:r>
      <w:proofErr w:type="spellEnd"/>
      <w:r w:rsidRPr="002B616F">
        <w:t xml:space="preserve"> f_{\xi_{</w:t>
      </w:r>
      <w:proofErr w:type="spellStart"/>
      <w:r w:rsidRPr="002B616F">
        <w:t>k,i</w:t>
      </w:r>
      <w:proofErr w:type="spellEnd"/>
      <w:r w:rsidRPr="002B616F">
        <w:t>}}(\bm{\theta}_k),</w:t>
      </w:r>
    </w:p>
    <w:p w14:paraId="4B1EEEFE"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7CC35C83" w14:textId="77777777" w:rsidR="00DA7F76" w:rsidRPr="002B616F" w:rsidRDefault="00DA7F76" w:rsidP="00DA7F76">
      <w:r w:rsidRPr="002B616F">
        <w:t>where $\xi_{</w:t>
      </w:r>
      <w:proofErr w:type="spellStart"/>
      <w:proofErr w:type="gramStart"/>
      <w:r w:rsidRPr="002B616F">
        <w:t>k,i</w:t>
      </w:r>
      <w:proofErr w:type="spellEnd"/>
      <w:proofErr w:type="gramEnd"/>
      <w:r w:rsidRPr="002B616F">
        <w:t>}$ is a random variable generated by the $</w:t>
      </w:r>
      <w:proofErr w:type="spellStart"/>
      <w:r w:rsidRPr="002B616F">
        <w:t>i</w:t>
      </w:r>
      <w:proofErr w:type="spellEnd"/>
      <w:r w:rsidRPr="002B616F">
        <w:t>$-</w:t>
      </w:r>
      <w:proofErr w:type="spellStart"/>
      <w:r w:rsidRPr="002B616F">
        <w:t>th</w:t>
      </w:r>
      <w:proofErr w:type="spellEnd"/>
      <w:r w:rsidRPr="002B616F">
        <w:t xml:space="preserve"> sampling in the $k$-</w:t>
      </w:r>
      <w:proofErr w:type="spellStart"/>
      <w:r w:rsidRPr="002B616F">
        <w:t>th</w:t>
      </w:r>
      <w:proofErr w:type="spellEnd"/>
      <w:r w:rsidRPr="002B616F">
        <w:t xml:space="preserve"> iteration. </w:t>
      </w:r>
    </w:p>
    <w:p w14:paraId="6DC1106A"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{enumerate}</w:t>
      </w:r>
    </w:p>
    <w:p w14:paraId="229F920B" w14:textId="77777777" w:rsidR="00DA7F76" w:rsidRPr="002B616F" w:rsidRDefault="00DA7F76" w:rsidP="00907B38">
      <w:pPr>
        <w:pStyle w:val="code"/>
      </w:pPr>
      <w:r w:rsidRPr="002B616F">
        <w:t>}</w:t>
      </w:r>
    </w:p>
    <w:p w14:paraId="5EB27A40"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assum</w:t>
      </w:r>
      <w:proofErr w:type="spellEnd"/>
      <w:r w:rsidR="00DA7F76" w:rsidRPr="002B616F">
        <w:t>}</w:t>
      </w:r>
    </w:p>
    <w:p w14:paraId="0008C351" w14:textId="77777777" w:rsidR="00DA7F76" w:rsidRPr="002B616F" w:rsidRDefault="00DA7F76" w:rsidP="00DA7F76"/>
    <w:p w14:paraId="6B39BAA3"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Stochastic gradient descent using Armijo line search}</w:t>
      </w:r>
    </w:p>
    <w:p w14:paraId="20B9F29C" w14:textId="77777777" w:rsidR="00DA7F76" w:rsidRPr="002B616F" w:rsidRDefault="00907B38" w:rsidP="00907B38">
      <w:pPr>
        <w:pStyle w:val="3"/>
      </w:pPr>
      <w:r w:rsidRPr="002B616F">
        <w:t>\</w:t>
      </w:r>
      <w:proofErr w:type="gramStart"/>
      <w:r w:rsidRPr="002B616F">
        <w:t>subsubsection</w:t>
      </w:r>
      <w:r w:rsidR="00DA7F76" w:rsidRPr="002B616F">
        <w:t>{</w:t>
      </w:r>
      <w:proofErr w:type="gramEnd"/>
      <w:r w:rsidR="00DA7F76" w:rsidRPr="002B616F">
        <w:t>Armijo condition}\label{subsec:2.3.1}</w:t>
      </w:r>
    </w:p>
    <w:p w14:paraId="189D0172" w14:textId="77777777" w:rsidR="00DA7F76" w:rsidRPr="002B616F" w:rsidRDefault="00DA7F76" w:rsidP="00DA7F76">
      <w:r w:rsidRPr="002B616F">
        <w:t>Suppose that $f \colon \</w:t>
      </w:r>
      <w:proofErr w:type="spellStart"/>
      <w:r w:rsidRPr="002B616F">
        <w:t>mathbb</w:t>
      </w:r>
      <w:proofErr w:type="spellEnd"/>
      <w:r w:rsidRPr="002B616F">
        <w:t>{R}^d \to \</w:t>
      </w:r>
      <w:proofErr w:type="spellStart"/>
      <w:r w:rsidRPr="002B616F">
        <w:t>mathbb</w:t>
      </w:r>
      <w:proofErr w:type="spellEnd"/>
      <w:r w:rsidRPr="002B616F">
        <w:t>{R}$ is continuously differentiable. We would like to find a stationary point $\bm{\</w:t>
      </w:r>
      <w:proofErr w:type="gramStart"/>
      <w:r w:rsidRPr="002B616F">
        <w:t>theta}^</w:t>
      </w:r>
      <w:proofErr w:type="gramEnd"/>
      <w:r w:rsidRPr="002B616F">
        <w:t>\star \in \</w:t>
      </w:r>
      <w:proofErr w:type="spellStart"/>
      <w:r w:rsidRPr="002B616F">
        <w:t>mathbb</w:t>
      </w:r>
      <w:proofErr w:type="spellEnd"/>
      <w:r w:rsidRPr="002B616F">
        <w:t>{R}^d$ such that $\</w:t>
      </w:r>
      <w:proofErr w:type="spellStart"/>
      <w:r w:rsidRPr="002B616F">
        <w:t>nabla</w:t>
      </w:r>
      <w:proofErr w:type="spellEnd"/>
      <w:r w:rsidRPr="002B616F">
        <w:t xml:space="preserve"> f (\bm{\theta}^\star) = \bm{0}$ by using an iterative method defined by </w:t>
      </w:r>
    </w:p>
    <w:p w14:paraId="5A4D43C9"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{align}\label{iterative}</w:t>
      </w:r>
    </w:p>
    <w:p w14:paraId="612E59E6" w14:textId="77777777" w:rsidR="00DA7F76" w:rsidRPr="002B616F" w:rsidRDefault="00DA7F76" w:rsidP="00907B38">
      <w:pPr>
        <w:pStyle w:val="code"/>
      </w:pPr>
      <w:r w:rsidRPr="002B616F">
        <w:t>\bm{\</w:t>
      </w:r>
      <w:proofErr w:type="gramStart"/>
      <w:r w:rsidRPr="002B616F">
        <w:t>theta}_</w:t>
      </w:r>
      <w:proofErr w:type="gramEnd"/>
      <w:r w:rsidRPr="002B616F">
        <w:t>{k+1} := \bm{\theta}_{k} + \</w:t>
      </w:r>
      <w:proofErr w:type="spellStart"/>
      <w:r w:rsidRPr="002B616F">
        <w:t>alpha_k</w:t>
      </w:r>
      <w:proofErr w:type="spellEnd"/>
      <w:r w:rsidRPr="002B616F">
        <w:t xml:space="preserve"> \bm{d}_k,</w:t>
      </w:r>
    </w:p>
    <w:p w14:paraId="4A3BAB44"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6E2619F4" w14:textId="77777777" w:rsidR="00DA7F76" w:rsidRPr="002B616F" w:rsidRDefault="00DA7F76" w:rsidP="00DA7F76">
      <w:r w:rsidRPr="002B616F">
        <w:lastRenderedPageBreak/>
        <w:t>where $\</w:t>
      </w:r>
      <w:proofErr w:type="spellStart"/>
      <w:r w:rsidRPr="002B616F">
        <w:t>alpha_k</w:t>
      </w:r>
      <w:proofErr w:type="spellEnd"/>
      <w:r w:rsidRPr="002B616F">
        <w:t xml:space="preserve"> &gt; 0$ is the step size (called a learning rate in machine learning field) and $\bm{d}_k \in \</w:t>
      </w:r>
      <w:proofErr w:type="spellStart"/>
      <w:r w:rsidRPr="002B616F">
        <w:t>mathbb</w:t>
      </w:r>
      <w:proofErr w:type="spellEnd"/>
      <w:r w:rsidRPr="002B616F">
        <w:t>{R}^d$ is the search direction. Various methods can be used depending on the search direction $\bm{d}_k$. For example, the method (\ref{iterative}) with $\bm{d}_</w:t>
      </w:r>
      <w:proofErr w:type="gramStart"/>
      <w:r w:rsidRPr="002B616F">
        <w:t>k :</w:t>
      </w:r>
      <w:proofErr w:type="gramEnd"/>
      <w:r w:rsidRPr="002B616F">
        <w:t>= - \</w:t>
      </w:r>
      <w:proofErr w:type="spellStart"/>
      <w:r w:rsidRPr="002B616F">
        <w:t>nabla</w:t>
      </w:r>
      <w:proofErr w:type="spellEnd"/>
      <w:r w:rsidRPr="002B616F">
        <w:t xml:space="preserve"> f(\bm{\theta}_k)$ is gradient descent, while the method (\ref{iterative}) with $\bm{d}_k := - \</w:t>
      </w:r>
      <w:proofErr w:type="spellStart"/>
      <w:r w:rsidRPr="002B616F">
        <w:t>nabla</w:t>
      </w:r>
      <w:proofErr w:type="spellEnd"/>
      <w:r w:rsidRPr="002B616F">
        <w:t xml:space="preserve"> f(\bm{\theta}_k) + \beta_{k-1} \bm{d}_{k-1}$, where $\</w:t>
      </w:r>
      <w:proofErr w:type="spellStart"/>
      <w:r w:rsidRPr="002B616F">
        <w:t>beta_k</w:t>
      </w:r>
      <w:proofErr w:type="spellEnd"/>
      <w:r w:rsidRPr="002B616F">
        <w:t xml:space="preserve"> \</w:t>
      </w:r>
      <w:proofErr w:type="spellStart"/>
      <w:r w:rsidRPr="002B616F">
        <w:t>geq</w:t>
      </w:r>
      <w:proofErr w:type="spellEnd"/>
      <w:r w:rsidRPr="002B616F">
        <w:t xml:space="preserve"> 0$, is the conjugate gradient method. If we define $\bm{d}_k$ (e.g., $\bm{d}_</w:t>
      </w:r>
      <w:proofErr w:type="gramStart"/>
      <w:r w:rsidRPr="002B616F">
        <w:t>k :</w:t>
      </w:r>
      <w:proofErr w:type="gramEnd"/>
      <w:r w:rsidRPr="002B616F">
        <w:t>= - \</w:t>
      </w:r>
      <w:proofErr w:type="spellStart"/>
      <w:r w:rsidRPr="002B616F">
        <w:t>nabla</w:t>
      </w:r>
      <w:proofErr w:type="spellEnd"/>
      <w:r w:rsidRPr="002B616F">
        <w:t xml:space="preserve"> f(\bm{\theta}_k)$), it is desirable to set $\</w:t>
      </w:r>
      <w:proofErr w:type="spellStart"/>
      <w:r w:rsidRPr="002B616F">
        <w:t>alpha_k</w:t>
      </w:r>
      <w:proofErr w:type="spellEnd"/>
      <w:r w:rsidRPr="002B616F">
        <w:t xml:space="preserve">^\star$ satisfying </w:t>
      </w:r>
    </w:p>
    <w:p w14:paraId="46BEA611"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w:t>
      </w:r>
      <w:proofErr w:type="spellStart"/>
      <w:r w:rsidR="00DA7F76" w:rsidRPr="002B616F">
        <w:t>optimal_ss</w:t>
      </w:r>
      <w:proofErr w:type="spellEnd"/>
      <w:r w:rsidR="00DA7F76" w:rsidRPr="002B616F">
        <w:t>}</w:t>
      </w:r>
    </w:p>
    <w:p w14:paraId="1AF5C0E8" w14:textId="77777777" w:rsidR="00DA7F76" w:rsidRPr="002B616F" w:rsidRDefault="00DA7F76" w:rsidP="00907B38">
      <w:pPr>
        <w:pStyle w:val="code"/>
      </w:pPr>
      <w:r w:rsidRPr="002B616F">
        <w:t>f(\bm{\</w:t>
      </w:r>
      <w:proofErr w:type="gramStart"/>
      <w:r w:rsidRPr="002B616F">
        <w:t>theta}_</w:t>
      </w:r>
      <w:proofErr w:type="gramEnd"/>
      <w:r w:rsidRPr="002B616F">
        <w:t>{k} + \</w:t>
      </w:r>
      <w:proofErr w:type="spellStart"/>
      <w:r w:rsidRPr="002B616F">
        <w:t>alpha_k</w:t>
      </w:r>
      <w:proofErr w:type="spellEnd"/>
      <w:r w:rsidRPr="002B616F">
        <w:t xml:space="preserve">^\star \bm{d}_k) </w:t>
      </w:r>
    </w:p>
    <w:p w14:paraId="60F638E1" w14:textId="77777777" w:rsidR="00DA7F76" w:rsidRPr="002B616F" w:rsidRDefault="00DA7F76" w:rsidP="00907B38">
      <w:pPr>
        <w:pStyle w:val="code"/>
      </w:pPr>
      <w:r w:rsidRPr="002B616F">
        <w:t>= \min</w:t>
      </w:r>
      <w:proofErr w:type="gramStart"/>
      <w:r w:rsidRPr="002B616F">
        <w:t>_{</w:t>
      </w:r>
      <w:proofErr w:type="gramEnd"/>
      <w:r w:rsidRPr="002B616F">
        <w:t>\alpha &gt; 0} f(\bm{\theta}_{k} + \alpha \bm{d}_k).</w:t>
      </w:r>
    </w:p>
    <w:p w14:paraId="60F0FD3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182EC28F" w14:textId="77777777" w:rsidR="00DA7F76" w:rsidRPr="002B616F" w:rsidRDefault="00DA7F76" w:rsidP="00DA7F76">
      <w:r w:rsidRPr="002B616F">
        <w:t>The step size $\</w:t>
      </w:r>
      <w:proofErr w:type="spellStart"/>
      <w:r w:rsidRPr="002B616F">
        <w:t>alpha_k</w:t>
      </w:r>
      <w:proofErr w:type="spellEnd"/>
      <w:r w:rsidRPr="002B616F">
        <w:t>^\star$ defined by (\ref{</w:t>
      </w:r>
      <w:proofErr w:type="spellStart"/>
      <w:r w:rsidRPr="002B616F">
        <w:t>optimal_ss</w:t>
      </w:r>
      <w:proofErr w:type="spellEnd"/>
      <w:r w:rsidRPr="002B616F">
        <w:t>}) can be easily computed when $f$ is quadratic and convex. However, for a general nonconvex function $f$, it is difficult to compute the step size $\</w:t>
      </w:r>
      <w:proofErr w:type="spellStart"/>
      <w:r w:rsidRPr="002B616F">
        <w:t>alpha_k</w:t>
      </w:r>
      <w:proofErr w:type="spellEnd"/>
      <w:r w:rsidRPr="002B616F">
        <w:t>^\star$ in (\ref{</w:t>
      </w:r>
      <w:proofErr w:type="spellStart"/>
      <w:r w:rsidRPr="002B616F">
        <w:t>optimal_ss</w:t>
      </w:r>
      <w:proofErr w:type="spellEnd"/>
      <w:r w:rsidRPr="002B616F">
        <w:t>}) exactly. Here, we can use the {\</w:t>
      </w:r>
      <w:proofErr w:type="spellStart"/>
      <w:r w:rsidRPr="002B616F">
        <w:t>em</w:t>
      </w:r>
      <w:proofErr w:type="spellEnd"/>
      <w:r w:rsidRPr="002B616F">
        <w:t xml:space="preserve"> Armijo condition} for finding an appropriate step size $\</w:t>
      </w:r>
      <w:proofErr w:type="spellStart"/>
      <w:r w:rsidRPr="002B616F">
        <w:t>alpha_k</w:t>
      </w:r>
      <w:proofErr w:type="spellEnd"/>
      <w:r w:rsidRPr="002B616F">
        <w:t>$: Let $c \in (0,</w:t>
      </w:r>
      <w:proofErr w:type="gramStart"/>
      <w:r w:rsidRPr="002B616F">
        <w:t>1)$</w:t>
      </w:r>
      <w:proofErr w:type="gramEnd"/>
      <w:r w:rsidRPr="002B616F">
        <w:t>. We would like to find $\</w:t>
      </w:r>
      <w:proofErr w:type="spellStart"/>
      <w:r w:rsidRPr="002B616F">
        <w:t>alpha_k</w:t>
      </w:r>
      <w:proofErr w:type="spellEnd"/>
      <w:r w:rsidRPr="002B616F">
        <w:t xml:space="preserve"> &gt; 0$ such that </w:t>
      </w:r>
    </w:p>
    <w:p w14:paraId="54EA956E"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{align}\label{armijo_0}</w:t>
      </w:r>
    </w:p>
    <w:p w14:paraId="4673809E" w14:textId="77777777" w:rsidR="00DA7F76" w:rsidRPr="002B616F" w:rsidRDefault="00DA7F76" w:rsidP="00907B38">
      <w:pPr>
        <w:pStyle w:val="code"/>
      </w:pPr>
      <w:r w:rsidRPr="002B616F">
        <w:t>f(\bm{\</w:t>
      </w:r>
      <w:proofErr w:type="gramStart"/>
      <w:r w:rsidRPr="002B616F">
        <w:t>theta}_</w:t>
      </w:r>
      <w:proofErr w:type="gramEnd"/>
      <w:r w:rsidRPr="002B616F">
        <w:t>k + \</w:t>
      </w:r>
      <w:proofErr w:type="spellStart"/>
      <w:r w:rsidRPr="002B616F">
        <w:t>alpha_k</w:t>
      </w:r>
      <w:proofErr w:type="spellEnd"/>
      <w:r w:rsidRPr="002B616F">
        <w:t xml:space="preserve"> \bm{d}_k)</w:t>
      </w:r>
    </w:p>
    <w:p w14:paraId="5819F734"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772D5C81" w14:textId="77777777" w:rsidR="00DA7F76" w:rsidRPr="002B616F" w:rsidRDefault="00DA7F76" w:rsidP="00907B38">
      <w:pPr>
        <w:pStyle w:val="code"/>
      </w:pPr>
      <w:r w:rsidRPr="002B616F">
        <w:t>f(\bm{\</w:t>
      </w:r>
      <w:proofErr w:type="gramStart"/>
      <w:r w:rsidRPr="002B616F">
        <w:t>theta}_</w:t>
      </w:r>
      <w:proofErr w:type="gramEnd"/>
      <w:r w:rsidRPr="002B616F">
        <w:t>k) + c \</w:t>
      </w:r>
      <w:proofErr w:type="spellStart"/>
      <w:r w:rsidRPr="002B616F">
        <w:t>alpha_k</w:t>
      </w:r>
      <w:proofErr w:type="spellEnd"/>
      <w:r w:rsidRPr="002B616F">
        <w:t xml:space="preserve"> \</w:t>
      </w:r>
      <w:proofErr w:type="spellStart"/>
      <w:r w:rsidRPr="002B616F">
        <w:t>langle</w:t>
      </w:r>
      <w:proofErr w:type="spellEnd"/>
      <w:r w:rsidRPr="002B616F">
        <w:t xml:space="preserve"> \</w:t>
      </w:r>
      <w:proofErr w:type="spellStart"/>
      <w:r w:rsidRPr="002B616F">
        <w:t>nabla</w:t>
      </w:r>
      <w:proofErr w:type="spellEnd"/>
      <w:r w:rsidRPr="002B616F">
        <w:t xml:space="preserve"> f(\bm{\theta}_k), \bm{d}_k \</w:t>
      </w:r>
      <w:proofErr w:type="spellStart"/>
      <w:r w:rsidRPr="002B616F">
        <w:t>rangle</w:t>
      </w:r>
      <w:proofErr w:type="spellEnd"/>
      <w:r w:rsidRPr="002B616F">
        <w:t>.</w:t>
      </w:r>
    </w:p>
    <w:p w14:paraId="2242C02B"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75D2FC79" w14:textId="77777777" w:rsidR="00DA7F76" w:rsidRPr="002B616F" w:rsidRDefault="00DA7F76" w:rsidP="00DA7F76">
      <w:r w:rsidRPr="002B616F">
        <w:t>When $\bm{d}_k$ satisfies the descent property defined by $\</w:t>
      </w:r>
      <w:proofErr w:type="spellStart"/>
      <w:r w:rsidRPr="002B616F">
        <w:t>langle</w:t>
      </w:r>
      <w:proofErr w:type="spellEnd"/>
      <w:r w:rsidRPr="002B616F">
        <w:t xml:space="preserve"> \</w:t>
      </w:r>
      <w:proofErr w:type="spellStart"/>
      <w:r w:rsidRPr="002B616F">
        <w:t>nabla</w:t>
      </w:r>
      <w:proofErr w:type="spellEnd"/>
      <w:r w:rsidRPr="002B616F">
        <w:t xml:space="preserve"> f(\bm{\theta}_k), \bm{d}_k \</w:t>
      </w:r>
      <w:proofErr w:type="spellStart"/>
      <w:r w:rsidRPr="002B616F">
        <w:t>rangle</w:t>
      </w:r>
      <w:proofErr w:type="spellEnd"/>
      <w:r w:rsidRPr="002B616F">
        <w:t xml:space="preserve"> &lt; 0$ (e.g., gradient descent using $\bm{d}_k := - \</w:t>
      </w:r>
      <w:proofErr w:type="spellStart"/>
      <w:r w:rsidRPr="002B616F">
        <w:t>nabla</w:t>
      </w:r>
      <w:proofErr w:type="spellEnd"/>
      <w:r w:rsidRPr="002B616F">
        <w:t xml:space="preserve"> f(\bm{\theta}_k)$ has the property such that $\</w:t>
      </w:r>
      <w:proofErr w:type="spellStart"/>
      <w:r w:rsidRPr="002B616F">
        <w:t>langle</w:t>
      </w:r>
      <w:proofErr w:type="spellEnd"/>
      <w:r w:rsidRPr="002B616F">
        <w:t xml:space="preserve"> \</w:t>
      </w:r>
      <w:proofErr w:type="spellStart"/>
      <w:r w:rsidRPr="002B616F">
        <w:t>nabla</w:t>
      </w:r>
      <w:proofErr w:type="spellEnd"/>
      <w:r w:rsidRPr="002B616F">
        <w:t xml:space="preserve"> f(\bm{\theta}_k), \bm{d}_k \</w:t>
      </w:r>
      <w:proofErr w:type="spellStart"/>
      <w:r w:rsidRPr="002B616F">
        <w:t>rangle</w:t>
      </w:r>
      <w:proofErr w:type="spellEnd"/>
      <w:r w:rsidRPr="002B616F">
        <w:t xml:space="preserve"> = - \|\</w:t>
      </w:r>
      <w:proofErr w:type="spellStart"/>
      <w:r w:rsidRPr="002B616F">
        <w:t>nabla</w:t>
      </w:r>
      <w:proofErr w:type="spellEnd"/>
      <w:r w:rsidRPr="002B616F">
        <w:t xml:space="preserve"> f(\bm{\theta}_k)\|^2 &lt; 0$), the Armijo condition ensures that $f(\bm{\theta}_{k+1}) = f(\bm{\theta}_k + \</w:t>
      </w:r>
      <w:proofErr w:type="spellStart"/>
      <w:r w:rsidRPr="002B616F">
        <w:t>alpha_k</w:t>
      </w:r>
      <w:proofErr w:type="spellEnd"/>
      <w:r w:rsidRPr="002B616F">
        <w:t xml:space="preserve"> \bm{d}_k) &lt; f(\bm{\theta}_k)$. Accordingly, $\</w:t>
      </w:r>
      <w:proofErr w:type="spellStart"/>
      <w:r w:rsidRPr="002B616F">
        <w:t>alpha_k</w:t>
      </w:r>
      <w:proofErr w:type="spellEnd"/>
      <w:r w:rsidRPr="002B616F">
        <w:t>$ satisfying the Armijo condition (\ref{armijo_0}) is appropriate in the sense of minimizing $f$.</w:t>
      </w:r>
    </w:p>
    <w:p w14:paraId="3A2C9968" w14:textId="77777777" w:rsidR="00DA7F76" w:rsidRPr="002B616F" w:rsidRDefault="00DA7F76" w:rsidP="00DA7F76"/>
    <w:p w14:paraId="5C05F08A" w14:textId="77777777" w:rsidR="00DA7F76" w:rsidRPr="002B616F" w:rsidRDefault="00DA7F76" w:rsidP="00DA7F76">
      <w:r w:rsidRPr="002B616F">
        <w:t xml:space="preserve">The existence of step sizes satisfying the Armijo condition (\ref{armijo_0}) is guaranteed. </w:t>
      </w:r>
    </w:p>
    <w:p w14:paraId="6AE9BC17" w14:textId="77777777" w:rsidR="00DA7F76" w:rsidRPr="002B616F" w:rsidRDefault="00DA7F76" w:rsidP="00DA7F76"/>
    <w:p w14:paraId="23E1B605" w14:textId="77777777" w:rsidR="00DA7F76" w:rsidRPr="002B616F" w:rsidRDefault="00907B38" w:rsidP="00907B38">
      <w:pPr>
        <w:pStyle w:val="code"/>
      </w:pPr>
      <w:r w:rsidRPr="002B616F">
        <w:rPr>
          <w:color w:val="7030A0"/>
        </w:rPr>
        <w:t>\begin</w:t>
      </w:r>
      <w:r w:rsidR="00DA7F76" w:rsidRPr="002B616F">
        <w:t>{prop</w:t>
      </w:r>
      <w:proofErr w:type="gramStart"/>
      <w:r w:rsidR="00DA7F76" w:rsidRPr="002B616F">
        <w:t>}{</w:t>
      </w:r>
      <w:proofErr w:type="gramEnd"/>
      <w:r w:rsidR="00DA7F76" w:rsidRPr="002B616F">
        <w:t>\</w:t>
      </w:r>
      <w:proofErr w:type="spellStart"/>
      <w:r w:rsidR="00DA7F76" w:rsidRPr="002B616F">
        <w:t>em</w:t>
      </w:r>
      <w:proofErr w:type="spellEnd"/>
      <w:r w:rsidR="00DA7F76" w:rsidRPr="002B616F">
        <w:t xml:space="preserve"> \</w:t>
      </w:r>
      <w:proofErr w:type="spellStart"/>
      <w:r w:rsidR="00DA7F76" w:rsidRPr="002B616F">
        <w:t>citep</w:t>
      </w:r>
      <w:proofErr w:type="spellEnd"/>
      <w:r w:rsidR="00DA7F76" w:rsidRPr="002B616F">
        <w:t>[Lemma 3.1]{</w:t>
      </w:r>
      <w:proofErr w:type="spellStart"/>
      <w:r w:rsidR="00DA7F76" w:rsidRPr="002B616F">
        <w:t>noce</w:t>
      </w:r>
      <w:proofErr w:type="spellEnd"/>
      <w:r w:rsidR="00DA7F76" w:rsidRPr="002B616F">
        <w:t>}}\label{</w:t>
      </w:r>
      <w:proofErr w:type="spellStart"/>
      <w:r w:rsidR="00DA7F76" w:rsidRPr="002B616F">
        <w:t>existence_armijo</w:t>
      </w:r>
      <w:proofErr w:type="spellEnd"/>
      <w:r w:rsidR="00DA7F76" w:rsidRPr="002B616F">
        <w:t>}</w:t>
      </w:r>
    </w:p>
    <w:p w14:paraId="25109471" w14:textId="77777777" w:rsidR="00DA7F76" w:rsidRPr="002B616F" w:rsidRDefault="00DA7F76" w:rsidP="00DA7F76">
      <w:r w:rsidRPr="002B616F">
        <w:t>Let $f \colon \</w:t>
      </w:r>
      <w:proofErr w:type="spellStart"/>
      <w:r w:rsidRPr="002B616F">
        <w:t>mathbb</w:t>
      </w:r>
      <w:proofErr w:type="spellEnd"/>
      <w:r w:rsidRPr="002B616F">
        <w:t>{R}^d \to \</w:t>
      </w:r>
      <w:proofErr w:type="spellStart"/>
      <w:r w:rsidRPr="002B616F">
        <w:t>mathbb</w:t>
      </w:r>
      <w:proofErr w:type="spellEnd"/>
      <w:r w:rsidRPr="002B616F">
        <w:t>{R}$ be continuously differentiable. Let $\bm{\</w:t>
      </w:r>
      <w:proofErr w:type="gramStart"/>
      <w:r w:rsidRPr="002B616F">
        <w:t>theta}_</w:t>
      </w:r>
      <w:proofErr w:type="gramEnd"/>
      <w:r w:rsidRPr="002B616F">
        <w:t>k \in \</w:t>
      </w:r>
      <w:proofErr w:type="spellStart"/>
      <w:r w:rsidRPr="002B616F">
        <w:t>mathbb</w:t>
      </w:r>
      <w:proofErr w:type="spellEnd"/>
      <w:r w:rsidRPr="002B616F">
        <w:t>{R}^d$ and let $\bm{d}_k$ $(\</w:t>
      </w:r>
      <w:proofErr w:type="spellStart"/>
      <w:r w:rsidRPr="002B616F">
        <w:t>neq</w:t>
      </w:r>
      <w:proofErr w:type="spellEnd"/>
      <w:r w:rsidRPr="002B616F">
        <w:t xml:space="preserve"> \bm{0})$ have the descent property defined by $\</w:t>
      </w:r>
      <w:proofErr w:type="spellStart"/>
      <w:r w:rsidRPr="002B616F">
        <w:t>langle</w:t>
      </w:r>
      <w:proofErr w:type="spellEnd"/>
      <w:r w:rsidRPr="002B616F">
        <w:t xml:space="preserve"> \</w:t>
      </w:r>
      <w:proofErr w:type="spellStart"/>
      <w:r w:rsidRPr="002B616F">
        <w:t>nabla</w:t>
      </w:r>
      <w:proofErr w:type="spellEnd"/>
      <w:r w:rsidRPr="002B616F">
        <w:t xml:space="preserve"> f(\bm{\theta}_k), \bm{d}_k \</w:t>
      </w:r>
      <w:proofErr w:type="spellStart"/>
      <w:r w:rsidRPr="002B616F">
        <w:t>rangle</w:t>
      </w:r>
      <w:proofErr w:type="spellEnd"/>
      <w:r w:rsidRPr="002B616F">
        <w:t xml:space="preserve"> &lt; 0$. Let $c \in (0,</w:t>
      </w:r>
      <w:proofErr w:type="gramStart"/>
      <w:r w:rsidRPr="002B616F">
        <w:t>1)$</w:t>
      </w:r>
      <w:proofErr w:type="gramEnd"/>
      <w:r w:rsidRPr="002B616F">
        <w:t>. Then, there exists $\</w:t>
      </w:r>
      <w:proofErr w:type="spellStart"/>
      <w:r w:rsidRPr="002B616F">
        <w:t>gamma_k</w:t>
      </w:r>
      <w:proofErr w:type="spellEnd"/>
      <w:r w:rsidRPr="002B616F">
        <w:t xml:space="preserve"> &gt; 0$ such that, for all $\</w:t>
      </w:r>
      <w:proofErr w:type="spellStart"/>
      <w:r w:rsidRPr="002B616F">
        <w:t>alpha_k</w:t>
      </w:r>
      <w:proofErr w:type="spellEnd"/>
      <w:r w:rsidRPr="002B616F">
        <w:t xml:space="preserve"> \in (</w:t>
      </w:r>
      <w:proofErr w:type="gramStart"/>
      <w:r w:rsidRPr="002B616F">
        <w:t>0,\</w:t>
      </w:r>
      <w:proofErr w:type="spellStart"/>
      <w:proofErr w:type="gramEnd"/>
      <w:r w:rsidRPr="002B616F">
        <w:t>gamma_k</w:t>
      </w:r>
      <w:proofErr w:type="spellEnd"/>
      <w:r w:rsidRPr="002B616F">
        <w:t>]$, the Armijo condition (\ref{armijo_0}) holds.</w:t>
      </w:r>
    </w:p>
    <w:p w14:paraId="081B767D"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{prop}</w:t>
      </w:r>
    </w:p>
    <w:p w14:paraId="209D5F2C" w14:textId="77777777" w:rsidR="00DA7F76" w:rsidRPr="002B616F" w:rsidRDefault="00DA7F76" w:rsidP="00DA7F76"/>
    <w:p w14:paraId="5058D295" w14:textId="77777777" w:rsidR="00DA7F76" w:rsidRPr="002B616F" w:rsidRDefault="00907B38" w:rsidP="00907B38">
      <w:pPr>
        <w:pStyle w:val="3"/>
      </w:pPr>
      <w:r w:rsidRPr="002B616F">
        <w:lastRenderedPageBreak/>
        <w:t>\</w:t>
      </w:r>
      <w:proofErr w:type="gramStart"/>
      <w:r w:rsidRPr="002B616F">
        <w:t>subsubsection</w:t>
      </w:r>
      <w:r w:rsidR="00DA7F76" w:rsidRPr="002B616F">
        <w:t>{</w:t>
      </w:r>
      <w:proofErr w:type="gramEnd"/>
      <w:r w:rsidR="00DA7F76" w:rsidRPr="002B616F">
        <w:t xml:space="preserve">Stochastic gradient descent under Armijo condition} </w:t>
      </w:r>
    </w:p>
    <w:p w14:paraId="7A936F6C" w14:textId="77777777" w:rsidR="00DA7F76" w:rsidRPr="002B616F" w:rsidRDefault="00DA7F76" w:rsidP="00DA7F76">
      <w:r w:rsidRPr="002B616F">
        <w:t xml:space="preserve">The objective of this paper is to solve Problem \ref{prob:1} using mini-batch SGD under Assumption \ref{assum:1} defined by </w:t>
      </w:r>
    </w:p>
    <w:p w14:paraId="05268583"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31DCAF0F" w14:textId="77777777" w:rsidR="00DA7F76" w:rsidRPr="002B616F" w:rsidRDefault="00DA7F76" w:rsidP="00907B38">
      <w:pPr>
        <w:pStyle w:val="code"/>
      </w:pPr>
      <w:r w:rsidRPr="002B616F">
        <w:t>\bm{\</w:t>
      </w:r>
      <w:proofErr w:type="gramStart"/>
      <w:r w:rsidRPr="002B616F">
        <w:t>theta}_</w:t>
      </w:r>
      <w:proofErr w:type="gramEnd"/>
      <w:r w:rsidRPr="002B616F">
        <w:t>{k+1}</w:t>
      </w:r>
    </w:p>
    <w:p w14:paraId="7A349C53" w14:textId="77777777" w:rsidR="00DA7F76" w:rsidRPr="002B616F" w:rsidRDefault="00DA7F76" w:rsidP="00907B38">
      <w:pPr>
        <w:pStyle w:val="code"/>
      </w:pPr>
      <w:r w:rsidRPr="002B616F">
        <w:t>= \bm{\</w:t>
      </w:r>
      <w:proofErr w:type="gramStart"/>
      <w:r w:rsidRPr="002B616F">
        <w:t>theta}_</w:t>
      </w:r>
      <w:proofErr w:type="gramEnd"/>
      <w:r w:rsidRPr="002B616F">
        <w:t>k + \</w:t>
      </w:r>
      <w:proofErr w:type="spellStart"/>
      <w:r w:rsidRPr="002B616F">
        <w:t>alpha_k</w:t>
      </w:r>
      <w:proofErr w:type="spellEnd"/>
      <w:r w:rsidRPr="002B616F">
        <w:t xml:space="preserve"> \bm{d}_k</w:t>
      </w:r>
    </w:p>
    <w:p w14:paraId="4F5E201A" w14:textId="77777777" w:rsidR="00DA7F76" w:rsidRPr="002B616F" w:rsidRDefault="00DA7F76" w:rsidP="00907B38">
      <w:pPr>
        <w:pStyle w:val="code"/>
      </w:pPr>
      <w:r w:rsidRPr="002B616F">
        <w:t>= \bm{\</w:t>
      </w:r>
      <w:proofErr w:type="gramStart"/>
      <w:r w:rsidRPr="002B616F">
        <w:t>theta}_</w:t>
      </w:r>
      <w:proofErr w:type="gramEnd"/>
      <w:r w:rsidRPr="002B616F">
        <w:t>k -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w:t>
      </w:r>
    </w:p>
    <w:p w14:paraId="69025A56" w14:textId="77777777" w:rsidR="00DA7F76" w:rsidRPr="002B616F" w:rsidRDefault="00DA7F76" w:rsidP="00907B38">
      <w:pPr>
        <w:pStyle w:val="code"/>
      </w:pPr>
      <w:r w:rsidRPr="002B616F">
        <w:t>= \bm{\</w:t>
      </w:r>
      <w:proofErr w:type="gramStart"/>
      <w:r w:rsidRPr="002B616F">
        <w:t>theta}_</w:t>
      </w:r>
      <w:proofErr w:type="gramEnd"/>
      <w:r w:rsidRPr="002B616F">
        <w:t>k - \frac{\</w:t>
      </w:r>
      <w:proofErr w:type="spellStart"/>
      <w:r w:rsidRPr="002B616F">
        <w:t>alpha_k</w:t>
      </w:r>
      <w:proofErr w:type="spellEnd"/>
      <w:r w:rsidRPr="002B616F">
        <w:t>}{b} \sum_{</w:t>
      </w:r>
      <w:proofErr w:type="spellStart"/>
      <w:r w:rsidRPr="002B616F">
        <w:t>i</w:t>
      </w:r>
      <w:proofErr w:type="spellEnd"/>
      <w:r w:rsidRPr="002B616F">
        <w:t xml:space="preserve"> \in [b]} \</w:t>
      </w:r>
      <w:proofErr w:type="spellStart"/>
      <w:r w:rsidRPr="002B616F">
        <w:t>mathsf</w:t>
      </w:r>
      <w:proofErr w:type="spellEnd"/>
      <w:r w:rsidRPr="002B616F">
        <w:t>{G}_{\xi_{</w:t>
      </w:r>
      <w:proofErr w:type="spellStart"/>
      <w:r w:rsidRPr="002B616F">
        <w:t>k,i</w:t>
      </w:r>
      <w:proofErr w:type="spellEnd"/>
      <w:r w:rsidRPr="002B616F">
        <w:t xml:space="preserve">}} (\bm{\theta}_k), </w:t>
      </w:r>
    </w:p>
    <w:p w14:paraId="1A508DBB"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1F59F569" w14:textId="77777777" w:rsidR="00DA7F76" w:rsidRPr="002B616F" w:rsidRDefault="00DA7F76" w:rsidP="00DA7F76">
      <w:r w:rsidRPr="002B616F">
        <w:t>where $b &gt; 0$ is the batch size and $\</w:t>
      </w:r>
      <w:proofErr w:type="spellStart"/>
      <w:r w:rsidRPr="002B616F">
        <w:t>alpha_k</w:t>
      </w:r>
      <w:proofErr w:type="spellEnd"/>
      <w:r w:rsidRPr="002B616F">
        <w:t xml:space="preserve"> &gt; 0$ is the learning rate. For each iteration $k$, we can use $\bm{\</w:t>
      </w:r>
      <w:proofErr w:type="gramStart"/>
      <w:r w:rsidRPr="002B616F">
        <w:t>theta}_</w:t>
      </w:r>
      <w:proofErr w:type="gramEnd"/>
      <w:r w:rsidRPr="002B616F">
        <w:t>k$, $f_{</w:t>
      </w:r>
      <w:proofErr w:type="spellStart"/>
      <w:r w:rsidRPr="002B616F">
        <w:t>B_k</w:t>
      </w:r>
      <w:proofErr w:type="spellEnd"/>
      <w:r w:rsidRPr="002B616F">
        <w:t>}$, and $\</w:t>
      </w:r>
      <w:proofErr w:type="spellStart"/>
      <w:r w:rsidRPr="002B616F">
        <w:t>nabla</w:t>
      </w:r>
      <w:proofErr w:type="spellEnd"/>
      <w:r w:rsidRPr="002B616F">
        <w:t xml:space="preserve"> f_{</w:t>
      </w:r>
      <w:proofErr w:type="spellStart"/>
      <w:r w:rsidRPr="002B616F">
        <w:t>B_k</w:t>
      </w:r>
      <w:proofErr w:type="spellEnd"/>
      <w:r w:rsidRPr="002B616F">
        <w:t>}$. Hence, the Armijo condition \cite[(1</w:t>
      </w:r>
      <w:proofErr w:type="gramStart"/>
      <w:r w:rsidRPr="002B616F">
        <w:t>)]{</w:t>
      </w:r>
      <w:proofErr w:type="gramEnd"/>
      <w:r w:rsidRPr="002B616F">
        <w:t>NEURIPS2019_2557911c} at the $k$-</w:t>
      </w:r>
      <w:proofErr w:type="spellStart"/>
      <w:r w:rsidRPr="002B616F">
        <w:t>th</w:t>
      </w:r>
      <w:proofErr w:type="spellEnd"/>
      <w:r w:rsidRPr="002B616F">
        <w:t xml:space="preserve"> iteration for SGD can be obtained by replacing $f$ in (\ref{armijo_0}) with $f_{</w:t>
      </w:r>
      <w:proofErr w:type="spellStart"/>
      <w:r w:rsidRPr="002B616F">
        <w:t>B_k</w:t>
      </w:r>
      <w:proofErr w:type="spellEnd"/>
      <w:r w:rsidRPr="002B616F">
        <w:t>}$ and using $\bm{d}_k = - \</w:t>
      </w:r>
      <w:proofErr w:type="spellStart"/>
      <w:r w:rsidRPr="002B616F">
        <w:t>nabla</w:t>
      </w:r>
      <w:proofErr w:type="spellEnd"/>
      <w:r w:rsidRPr="002B616F">
        <w:t xml:space="preserve"> f_{</w:t>
      </w:r>
      <w:proofErr w:type="spellStart"/>
      <w:r w:rsidRPr="002B616F">
        <w:t>B_k</w:t>
      </w:r>
      <w:proofErr w:type="spellEnd"/>
      <w:r w:rsidRPr="002B616F">
        <w:t>}(\bm{\theta}_k)$:</w:t>
      </w:r>
    </w:p>
    <w:p w14:paraId="592872A4"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w:t>
      </w:r>
      <w:proofErr w:type="spellStart"/>
      <w:r w:rsidR="00DA7F76" w:rsidRPr="002B616F">
        <w:t>armijo</w:t>
      </w:r>
      <w:proofErr w:type="spellEnd"/>
      <w:r w:rsidR="00DA7F76" w:rsidRPr="002B616F">
        <w:t>}</w:t>
      </w:r>
    </w:p>
    <w:p w14:paraId="7FC2F1F0"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\bm{\theta}_k -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w:t>
      </w:r>
    </w:p>
    <w:p w14:paraId="74C887C2"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4C0D1C2E"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\bm{\theta}_k) - c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}(\bm{\theta}_k)\|^2.</w:t>
      </w:r>
    </w:p>
    <w:p w14:paraId="2DFEF08C"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285EEA8D" w14:textId="77777777" w:rsidR="00DA7F76" w:rsidRPr="002B616F" w:rsidRDefault="00DA7F76" w:rsidP="00DA7F76">
      <w:r w:rsidRPr="002B616F">
        <w:t>The Armijo condition (\ref{</w:t>
      </w:r>
      <w:proofErr w:type="spellStart"/>
      <w:r w:rsidRPr="002B616F">
        <w:t>armijo</w:t>
      </w:r>
      <w:proofErr w:type="spellEnd"/>
      <w:r w:rsidRPr="002B616F">
        <w:t>}) ensures that $f_{</w:t>
      </w:r>
      <w:proofErr w:type="spellStart"/>
      <w:r w:rsidRPr="002B616F">
        <w:t>B_k</w:t>
      </w:r>
      <w:proofErr w:type="spellEnd"/>
      <w:r w:rsidRPr="002B616F">
        <w:t>}(\bm{\theta}_{k+1}) = f_{</w:t>
      </w:r>
      <w:proofErr w:type="spellStart"/>
      <w:r w:rsidRPr="002B616F">
        <w:t>B_k</w:t>
      </w:r>
      <w:proofErr w:type="spellEnd"/>
      <w:r w:rsidRPr="002B616F">
        <w:t>}(\bm{\theta}_k -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 &lt; f_{</w:t>
      </w:r>
      <w:proofErr w:type="spellStart"/>
      <w:r w:rsidRPr="002B616F">
        <w:t>B_k</w:t>
      </w:r>
      <w:proofErr w:type="spellEnd"/>
      <w:r w:rsidRPr="002B616F">
        <w:t>}(\bm{\theta}_k)$; i.e., the Armijo condition (\ref{</w:t>
      </w:r>
      <w:proofErr w:type="spellStart"/>
      <w:r w:rsidRPr="002B616F">
        <w:t>armijo</w:t>
      </w:r>
      <w:proofErr w:type="spellEnd"/>
      <w:r w:rsidRPr="002B616F">
        <w:t>}) is appropriate in the sense of minimizing the estimated objective function $f_{</w:t>
      </w:r>
      <w:proofErr w:type="spellStart"/>
      <w:r w:rsidRPr="002B616F">
        <w:t>B_k</w:t>
      </w:r>
      <w:proofErr w:type="spellEnd"/>
      <w:r w:rsidRPr="002B616F">
        <w:t>}$ from the full objective function $f$. In fact, the numerical results in \</w:t>
      </w:r>
      <w:proofErr w:type="gramStart"/>
      <w:r w:rsidRPr="002B616F">
        <w:t>cite[</w:t>
      </w:r>
      <w:proofErr w:type="gramEnd"/>
      <w:r w:rsidRPr="002B616F">
        <w:t>Section 7]{NEURIPS2019_2557911c} indicate that SGD using the Armijo condition (\ref{</w:t>
      </w:r>
      <w:proofErr w:type="spellStart"/>
      <w:r w:rsidRPr="002B616F">
        <w:t>armijo</w:t>
      </w:r>
      <w:proofErr w:type="spellEnd"/>
      <w:r w:rsidRPr="002B616F">
        <w:t>}) is superior to using other deep-learning optimizers to train deep neural networks.</w:t>
      </w:r>
    </w:p>
    <w:p w14:paraId="5C58E5D5" w14:textId="77777777" w:rsidR="00DA7F76" w:rsidRPr="002B616F" w:rsidRDefault="00DA7F76" w:rsidP="00DA7F76"/>
    <w:p w14:paraId="59760893" w14:textId="77777777" w:rsidR="00DA7F76" w:rsidRPr="002B616F" w:rsidRDefault="00DA7F76" w:rsidP="00DA7F76">
      <w:r w:rsidRPr="002B616F">
        <w:t>Algorithm \ref{algo:1} is the SGD algorithm using the Armijo condition (\ref{</w:t>
      </w:r>
      <w:proofErr w:type="spellStart"/>
      <w:r w:rsidRPr="002B616F">
        <w:t>armijo</w:t>
      </w:r>
      <w:proofErr w:type="spellEnd"/>
      <w:r w:rsidRPr="002B616F">
        <w:t>}).</w:t>
      </w:r>
    </w:p>
    <w:p w14:paraId="2033D455" w14:textId="77777777" w:rsidR="00DA7F76" w:rsidRPr="002B616F" w:rsidRDefault="00DA7F76" w:rsidP="00DA7F76"/>
    <w:p w14:paraId="7F658E0D"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{algorithm}</w:t>
      </w:r>
    </w:p>
    <w:p w14:paraId="76078C5E" w14:textId="77777777" w:rsidR="00DA7F76" w:rsidRPr="002B616F" w:rsidRDefault="00907B38" w:rsidP="00DA7F76">
      <w:r w:rsidRPr="002B616F">
        <w:rPr>
          <w:color w:val="0070C0"/>
        </w:rPr>
        <w:t>\</w:t>
      </w:r>
      <w:proofErr w:type="gramStart"/>
      <w:r w:rsidRPr="002B616F">
        <w:rPr>
          <w:color w:val="0070C0"/>
        </w:rPr>
        <w:t>caption</w:t>
      </w:r>
      <w:r w:rsidR="00DA7F76" w:rsidRPr="002B616F">
        <w:t>{</w:t>
      </w:r>
      <w:proofErr w:type="gramEnd"/>
      <w:r w:rsidR="00DA7F76" w:rsidRPr="002B616F">
        <w:t>Stochastic gradient descent using Armijo line search}</w:t>
      </w:r>
    </w:p>
    <w:p w14:paraId="1AA0F7E6" w14:textId="77777777" w:rsidR="00DA7F76" w:rsidRPr="002B616F" w:rsidRDefault="00DA7F76" w:rsidP="00907B38">
      <w:pPr>
        <w:pStyle w:val="code"/>
      </w:pPr>
      <w:r w:rsidRPr="002B616F">
        <w:t>\</w:t>
      </w:r>
      <w:proofErr w:type="gramStart"/>
      <w:r w:rsidRPr="002B616F">
        <w:t>label</w:t>
      </w:r>
      <w:proofErr w:type="gramEnd"/>
      <w:r w:rsidRPr="002B616F">
        <w:t>{algo:1}</w:t>
      </w:r>
    </w:p>
    <w:p w14:paraId="2C52EEE0"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{algorithmic}</w:t>
      </w:r>
    </w:p>
    <w:p w14:paraId="04A2C352" w14:textId="77777777" w:rsidR="00DA7F76" w:rsidRPr="002B616F" w:rsidRDefault="00DA7F76" w:rsidP="00907B38">
      <w:pPr>
        <w:pStyle w:val="code"/>
      </w:pPr>
      <w:r w:rsidRPr="002B616F">
        <w:t>\REQUIRE</w:t>
      </w:r>
    </w:p>
    <w:p w14:paraId="732BE040" w14:textId="77777777" w:rsidR="00DA7F76" w:rsidRPr="002B616F" w:rsidRDefault="00DA7F76" w:rsidP="00907B38">
      <w:pPr>
        <w:pStyle w:val="code"/>
      </w:pPr>
      <w:r w:rsidRPr="002B616F">
        <w:t>$c \in (0,</w:t>
      </w:r>
      <w:proofErr w:type="gramStart"/>
      <w:r w:rsidRPr="002B616F">
        <w:t>1)$</w:t>
      </w:r>
      <w:proofErr w:type="gramEnd"/>
      <w:r w:rsidRPr="002B616F">
        <w:t xml:space="preserve"> (hyperparameter), $b &gt; 0$ (batch size), $\bm{\theta}_0 \in \</w:t>
      </w:r>
      <w:proofErr w:type="spellStart"/>
      <w:r w:rsidRPr="002B616F">
        <w:t>mathbb</w:t>
      </w:r>
      <w:proofErr w:type="spellEnd"/>
      <w:r w:rsidRPr="002B616F">
        <w:t>{R}^d$ (initial point), $K \</w:t>
      </w:r>
      <w:proofErr w:type="spellStart"/>
      <w:r w:rsidRPr="002B616F">
        <w:t>geq</w:t>
      </w:r>
      <w:proofErr w:type="spellEnd"/>
      <w:r w:rsidRPr="002B616F">
        <w:t xml:space="preserve"> 1$ (steps)</w:t>
      </w:r>
    </w:p>
    <w:p w14:paraId="7546F1AE" w14:textId="77777777" w:rsidR="00DA7F76" w:rsidRPr="002B616F" w:rsidRDefault="00DA7F76" w:rsidP="00907B38">
      <w:pPr>
        <w:pStyle w:val="code"/>
      </w:pPr>
      <w:r w:rsidRPr="002B616F">
        <w:t xml:space="preserve">\ENSURE </w:t>
      </w:r>
    </w:p>
    <w:p w14:paraId="3DB298EC" w14:textId="77777777" w:rsidR="00DA7F76" w:rsidRPr="002B616F" w:rsidRDefault="00DA7F76" w:rsidP="00907B38">
      <w:pPr>
        <w:pStyle w:val="code"/>
      </w:pPr>
      <w:r w:rsidRPr="002B616F">
        <w:t>$\bm{\</w:t>
      </w:r>
      <w:proofErr w:type="gramStart"/>
      <w:r w:rsidRPr="002B616F">
        <w:t>theta}_</w:t>
      </w:r>
      <w:proofErr w:type="gramEnd"/>
      <w:r w:rsidRPr="002B616F">
        <w:t>K \in \</w:t>
      </w:r>
      <w:proofErr w:type="spellStart"/>
      <w:r w:rsidRPr="002B616F">
        <w:t>mathbb</w:t>
      </w:r>
      <w:proofErr w:type="spellEnd"/>
      <w:r w:rsidRPr="002B616F">
        <w:t>{R}^d$</w:t>
      </w:r>
    </w:p>
    <w:p w14:paraId="07A16131" w14:textId="77777777" w:rsidR="00DA7F76" w:rsidRPr="002B616F" w:rsidRDefault="00DA7F76" w:rsidP="00907B38">
      <w:pPr>
        <w:pStyle w:val="code"/>
      </w:pPr>
      <w:r w:rsidRPr="002B616F">
        <w:t>\</w:t>
      </w:r>
      <w:proofErr w:type="gramStart"/>
      <w:r w:rsidRPr="002B616F">
        <w:t>STATE{</w:t>
      </w:r>
      <w:proofErr w:type="gramEnd"/>
      <w:r w:rsidRPr="002B616F">
        <w:t>$k \gets 0$}</w:t>
      </w:r>
    </w:p>
    <w:p w14:paraId="551A44E7" w14:textId="77777777" w:rsidR="00DA7F76" w:rsidRPr="002B616F" w:rsidRDefault="00DA7F76" w:rsidP="00907B38">
      <w:pPr>
        <w:pStyle w:val="code"/>
      </w:pPr>
      <w:r w:rsidRPr="002B616F">
        <w:t>\FOR{$k=0,</w:t>
      </w:r>
      <w:proofErr w:type="gramStart"/>
      <w:r w:rsidRPr="002B616F">
        <w:t>1,\</w:t>
      </w:r>
      <w:proofErr w:type="gramEnd"/>
      <w:r w:rsidRPr="002B616F">
        <w:t>ldots,K-1$}</w:t>
      </w:r>
    </w:p>
    <w:p w14:paraId="6BD24348" w14:textId="77777777" w:rsidR="00DA7F76" w:rsidRPr="002B616F" w:rsidRDefault="00DA7F76" w:rsidP="00907B38">
      <w:pPr>
        <w:pStyle w:val="code"/>
      </w:pPr>
      <w:r w:rsidRPr="002B616F">
        <w:t>\</w:t>
      </w:r>
      <w:proofErr w:type="gramStart"/>
      <w:r w:rsidRPr="002B616F">
        <w:t>STATE{</w:t>
      </w:r>
      <w:proofErr w:type="gramEnd"/>
      <w:r w:rsidRPr="002B616F">
        <w:t>Compute $\</w:t>
      </w:r>
      <w:proofErr w:type="spellStart"/>
      <w:r w:rsidRPr="002B616F">
        <w:t>alpha_k</w:t>
      </w:r>
      <w:proofErr w:type="spellEnd"/>
      <w:r w:rsidRPr="002B616F">
        <w:t xml:space="preserve"> &gt; 0$ satisfying</w:t>
      </w:r>
    </w:p>
    <w:p w14:paraId="7C6C1A89"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\bm{\theta}_k -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w:t>
      </w:r>
    </w:p>
    <w:p w14:paraId="5A4303DC"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57F80622"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\bm{\theta}_k) - c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}(\bm{\theta}_k)\|^2$ $\</w:t>
      </w:r>
      <w:proofErr w:type="spellStart"/>
      <w:r w:rsidRPr="002B616F">
        <w:t>triangleleft</w:t>
      </w:r>
      <w:proofErr w:type="spellEnd"/>
      <w:r w:rsidRPr="002B616F">
        <w:t>$ Algorithm \ref{algo:2}}</w:t>
      </w:r>
    </w:p>
    <w:p w14:paraId="61101FD0" w14:textId="77777777" w:rsidR="00DA7F76" w:rsidRPr="002B616F" w:rsidRDefault="00DA7F76" w:rsidP="00907B38">
      <w:pPr>
        <w:pStyle w:val="code"/>
      </w:pPr>
      <w:r w:rsidRPr="002B616F">
        <w:lastRenderedPageBreak/>
        <w:t>\</w:t>
      </w:r>
      <w:proofErr w:type="gramStart"/>
      <w:r w:rsidRPr="002B616F">
        <w:t>STATE{</w:t>
      </w:r>
      <w:proofErr w:type="gramEnd"/>
      <w:r w:rsidRPr="002B616F">
        <w:t>Compute $\bm{\theta}_{k+1} = \bm{\theta}_k -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w:t>
      </w:r>
    </w:p>
    <w:p w14:paraId="42A16A1F" w14:textId="77777777" w:rsidR="00DA7F76" w:rsidRPr="002B616F" w:rsidRDefault="00907B38" w:rsidP="00907B38">
      <w:pPr>
        <w:pStyle w:val="code"/>
      </w:pPr>
      <w:r w:rsidRPr="002B616F">
        <w:rPr>
          <w:color w:val="7030A0"/>
        </w:rPr>
        <w:t>\</w:t>
      </w:r>
      <w:proofErr w:type="spellStart"/>
      <w:r w:rsidRPr="002B616F">
        <w:rPr>
          <w:color w:val="7030A0"/>
        </w:rPr>
        <w:t>end</w:t>
      </w:r>
      <w:r w:rsidR="00DA7F76" w:rsidRPr="002B616F">
        <w:t>FOR</w:t>
      </w:r>
      <w:proofErr w:type="spellEnd"/>
    </w:p>
    <w:p w14:paraId="4570EEE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{algorithmic}</w:t>
      </w:r>
    </w:p>
    <w:p w14:paraId="1889938C"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{algorithm}</w:t>
      </w:r>
    </w:p>
    <w:p w14:paraId="70EE18DB" w14:textId="77777777" w:rsidR="00DA7F76" w:rsidRPr="002B616F" w:rsidRDefault="00DA7F76" w:rsidP="00DA7F76"/>
    <w:p w14:paraId="793C6FD5" w14:textId="77777777" w:rsidR="00DA7F76" w:rsidRPr="002B616F" w:rsidRDefault="00DA7F76" w:rsidP="00DA7F76">
      <w:r w:rsidRPr="002B616F">
        <w:t>The search direction of Algorithm \ref{algo:1} is $\bm{d}_k = - \</w:t>
      </w:r>
      <w:proofErr w:type="spellStart"/>
      <w:r w:rsidRPr="002B616F">
        <w:t>nabla</w:t>
      </w:r>
      <w:proofErr w:type="spellEnd"/>
      <w:r w:rsidRPr="002B616F">
        <w:t xml:space="preserve"> f_{</w:t>
      </w:r>
      <w:proofErr w:type="spellStart"/>
      <w:r w:rsidRPr="002B616F">
        <w:t>B_k</w:t>
      </w:r>
      <w:proofErr w:type="spellEnd"/>
      <w:r w:rsidRPr="002B616F">
        <w:t>}(\bm{\theta}_k)$ $(\</w:t>
      </w:r>
      <w:proofErr w:type="spellStart"/>
      <w:r w:rsidRPr="002B616F">
        <w:t>neq</w:t>
      </w:r>
      <w:proofErr w:type="spellEnd"/>
      <w:r w:rsidRPr="002B616F">
        <w:t xml:space="preserve"> \bm{0})$ which has the descent property defined by $\</w:t>
      </w:r>
      <w:proofErr w:type="spellStart"/>
      <w:r w:rsidRPr="002B616F">
        <w:t>langle</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 \bm{d}_k \</w:t>
      </w:r>
      <w:proofErr w:type="spellStart"/>
      <w:r w:rsidRPr="002B616F">
        <w:t>rangle</w:t>
      </w:r>
      <w:proofErr w:type="spellEnd"/>
      <w:r w:rsidRPr="002B616F">
        <w:t xml:space="preserve"> = - \|\</w:t>
      </w:r>
      <w:proofErr w:type="spellStart"/>
      <w:r w:rsidRPr="002B616F">
        <w:t>nabla</w:t>
      </w:r>
      <w:proofErr w:type="spellEnd"/>
      <w:r w:rsidRPr="002B616F">
        <w:t xml:space="preserve"> f_{</w:t>
      </w:r>
      <w:proofErr w:type="spellStart"/>
      <w:r w:rsidRPr="002B616F">
        <w:t>B_k</w:t>
      </w:r>
      <w:proofErr w:type="spellEnd"/>
      <w:r w:rsidRPr="002B616F">
        <w:t>}(\bm{\theta}_k)\|^2 &lt; 0$. Hence, from Proposition \ref{</w:t>
      </w:r>
      <w:proofErr w:type="spellStart"/>
      <w:r w:rsidRPr="002B616F">
        <w:t>existence_armijo</w:t>
      </w:r>
      <w:proofErr w:type="spellEnd"/>
      <w:r w:rsidRPr="002B616F">
        <w:t>}, there exists a learning rate $\</w:t>
      </w:r>
      <w:proofErr w:type="spellStart"/>
      <w:r w:rsidRPr="002B616F">
        <w:t>alpha_k</w:t>
      </w:r>
      <w:proofErr w:type="spellEnd"/>
      <w:r w:rsidRPr="002B616F">
        <w:t xml:space="preserve"> \in (</w:t>
      </w:r>
      <w:proofErr w:type="gramStart"/>
      <w:r w:rsidRPr="002B616F">
        <w:t>0,\</w:t>
      </w:r>
      <w:proofErr w:type="spellStart"/>
      <w:proofErr w:type="gramEnd"/>
      <w:r w:rsidRPr="002B616F">
        <w:t>gamma_k</w:t>
      </w:r>
      <w:proofErr w:type="spellEnd"/>
      <w:r w:rsidRPr="002B616F">
        <w:t>]$ satisfying the Armijo condition (\ref{</w:t>
      </w:r>
      <w:proofErr w:type="spellStart"/>
      <w:r w:rsidRPr="002B616F">
        <w:t>armijo</w:t>
      </w:r>
      <w:proofErr w:type="spellEnd"/>
      <w:r w:rsidRPr="002B616F">
        <w:t>}). Moreover, the proposition guarantees that the learning rate can be chosen to be sufficiently small, e.g., $\</w:t>
      </w:r>
      <w:proofErr w:type="spellStart"/>
      <w:r w:rsidRPr="002B616F">
        <w:t>liminf</w:t>
      </w:r>
      <w:proofErr w:type="spellEnd"/>
      <w:proofErr w:type="gramStart"/>
      <w:r w:rsidRPr="002B616F">
        <w:t>_{</w:t>
      </w:r>
      <w:proofErr w:type="gramEnd"/>
      <w:r w:rsidRPr="002B616F">
        <w:t>k \to + \</w:t>
      </w:r>
      <w:proofErr w:type="spellStart"/>
      <w:r w:rsidRPr="002B616F">
        <w:t>infty</w:t>
      </w:r>
      <w:proofErr w:type="spellEnd"/>
      <w:r w:rsidRPr="002B616F">
        <w:t>} \</w:t>
      </w:r>
      <w:proofErr w:type="spellStart"/>
      <w:r w:rsidRPr="002B616F">
        <w:t>alpha_k</w:t>
      </w:r>
      <w:proofErr w:type="spellEnd"/>
      <w:r w:rsidRPr="002B616F">
        <w:t xml:space="preserve"> = 0$.</w:t>
      </w:r>
    </w:p>
    <w:p w14:paraId="1E9B3C56" w14:textId="77777777" w:rsidR="00DA7F76" w:rsidRPr="002B616F" w:rsidRDefault="00DA7F76" w:rsidP="00DA7F76"/>
    <w:p w14:paraId="44666FC1" w14:textId="77777777" w:rsidR="00DA7F76" w:rsidRPr="002B616F" w:rsidRDefault="00DA7F76" w:rsidP="00DA7F76">
      <w:r w:rsidRPr="002B616F">
        <w:t>The convergence analyses of Algorithm \ref{algo:1} use a lower bound of $\</w:t>
      </w:r>
      <w:proofErr w:type="spellStart"/>
      <w:r w:rsidRPr="002B616F">
        <w:t>alpha_k</w:t>
      </w:r>
      <w:proofErr w:type="spellEnd"/>
      <w:r w:rsidRPr="002B616F">
        <w:t xml:space="preserve"> \in (</w:t>
      </w:r>
      <w:proofErr w:type="gramStart"/>
      <w:r w:rsidRPr="002B616F">
        <w:t>0,\</w:t>
      </w:r>
      <w:proofErr w:type="spellStart"/>
      <w:proofErr w:type="gramEnd"/>
      <w:r w:rsidRPr="002B616F">
        <w:t>gamma_k</w:t>
      </w:r>
      <w:proofErr w:type="spellEnd"/>
      <w:r w:rsidRPr="002B616F">
        <w:t>]$ satisfying the Armijo condition (\ref{</w:t>
      </w:r>
      <w:proofErr w:type="spellStart"/>
      <w:r w:rsidRPr="002B616F">
        <w:t>armijo</w:t>
      </w:r>
      <w:proofErr w:type="spellEnd"/>
      <w:r w:rsidRPr="002B616F">
        <w:t>}). To guarantee the existence of such a lower bound, we use the backtracking method (\</w:t>
      </w:r>
      <w:proofErr w:type="spellStart"/>
      <w:proofErr w:type="gramStart"/>
      <w:r w:rsidRPr="002B616F">
        <w:t>citep</w:t>
      </w:r>
      <w:proofErr w:type="spellEnd"/>
      <w:r w:rsidRPr="002B616F">
        <w:t>[</w:t>
      </w:r>
      <w:proofErr w:type="gramEnd"/>
      <w:r w:rsidRPr="002B616F">
        <w:t>Algorithm 3.1]{</w:t>
      </w:r>
      <w:proofErr w:type="spellStart"/>
      <w:r w:rsidRPr="002B616F">
        <w:t>noce</w:t>
      </w:r>
      <w:proofErr w:type="spellEnd"/>
      <w:r w:rsidRPr="002B616F">
        <w:t>} and \</w:t>
      </w:r>
      <w:proofErr w:type="spellStart"/>
      <w:r w:rsidRPr="002B616F">
        <w:t>citep</w:t>
      </w:r>
      <w:proofErr w:type="spellEnd"/>
      <w:r w:rsidRPr="002B616F">
        <w:t>[Algorithm 2]{NEURIPS2019_2557911c}) described in Algorithm \ref{algo:2}.</w:t>
      </w:r>
    </w:p>
    <w:p w14:paraId="28DA2804" w14:textId="77777777" w:rsidR="00DA7F76" w:rsidRPr="002B616F" w:rsidRDefault="00DA7F76" w:rsidP="00DA7F76"/>
    <w:p w14:paraId="543DE051"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{algorithm}</w:t>
      </w:r>
    </w:p>
    <w:p w14:paraId="64D36C79" w14:textId="77777777" w:rsidR="00DA7F76" w:rsidRPr="002B616F" w:rsidRDefault="00907B38" w:rsidP="00DA7F76">
      <w:r w:rsidRPr="002B616F">
        <w:rPr>
          <w:color w:val="0070C0"/>
        </w:rPr>
        <w:t>\</w:t>
      </w:r>
      <w:proofErr w:type="gramStart"/>
      <w:r w:rsidRPr="002B616F">
        <w:rPr>
          <w:color w:val="0070C0"/>
        </w:rPr>
        <w:t>caption</w:t>
      </w:r>
      <w:r w:rsidR="00DA7F76" w:rsidRPr="002B616F">
        <w:t>{</w:t>
      </w:r>
      <w:proofErr w:type="gramEnd"/>
      <w:r w:rsidR="00DA7F76" w:rsidRPr="002B616F">
        <w:t>Backtracking Armijo-line-search method \</w:t>
      </w:r>
      <w:proofErr w:type="spellStart"/>
      <w:r w:rsidR="00DA7F76" w:rsidRPr="002B616F">
        <w:t>citep</w:t>
      </w:r>
      <w:proofErr w:type="spellEnd"/>
      <w:r w:rsidR="00DA7F76" w:rsidRPr="002B616F">
        <w:t>[Algorithm 3.1]{</w:t>
      </w:r>
      <w:proofErr w:type="spellStart"/>
      <w:r w:rsidR="00DA7F76" w:rsidRPr="002B616F">
        <w:t>noce</w:t>
      </w:r>
      <w:proofErr w:type="spellEnd"/>
      <w:r w:rsidR="00DA7F76" w:rsidRPr="002B616F">
        <w:t>}}</w:t>
      </w:r>
    </w:p>
    <w:p w14:paraId="1DF55120" w14:textId="77777777" w:rsidR="00DA7F76" w:rsidRPr="002B616F" w:rsidRDefault="00DA7F76" w:rsidP="00907B38">
      <w:pPr>
        <w:pStyle w:val="code"/>
      </w:pPr>
      <w:r w:rsidRPr="002B616F">
        <w:t>\</w:t>
      </w:r>
      <w:proofErr w:type="gramStart"/>
      <w:r w:rsidRPr="002B616F">
        <w:t>label</w:t>
      </w:r>
      <w:proofErr w:type="gramEnd"/>
      <w:r w:rsidRPr="002B616F">
        <w:t>{algo:2}</w:t>
      </w:r>
    </w:p>
    <w:p w14:paraId="6735F311"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{algorithmic}</w:t>
      </w:r>
    </w:p>
    <w:p w14:paraId="1BBAC718" w14:textId="77777777" w:rsidR="00DA7F76" w:rsidRPr="002B616F" w:rsidRDefault="00DA7F76" w:rsidP="00907B38">
      <w:pPr>
        <w:pStyle w:val="code"/>
      </w:pPr>
      <w:r w:rsidRPr="002B616F">
        <w:t>\REQUIRE</w:t>
      </w:r>
    </w:p>
    <w:p w14:paraId="6774971E" w14:textId="77777777" w:rsidR="00DA7F76" w:rsidRPr="002B616F" w:rsidRDefault="00DA7F76" w:rsidP="00DA7F76">
      <w:r w:rsidRPr="002B616F">
        <w:t>$c, \delta, \frac{</w:t>
      </w:r>
      <w:proofErr w:type="gramStart"/>
      <w:r w:rsidRPr="002B616F">
        <w:t>1}{</w:t>
      </w:r>
      <w:proofErr w:type="gramEnd"/>
      <w:r w:rsidRPr="002B616F">
        <w:t xml:space="preserve">\gamma} \in (0,1)$ (hyperparameters), $\alpha = \gamma^{\frac{b}{n}} \alpha_{k-1}$ (initialization), </w:t>
      </w:r>
    </w:p>
    <w:p w14:paraId="7ED64AF6" w14:textId="77777777" w:rsidR="00DA7F76" w:rsidRPr="002B616F" w:rsidRDefault="00DA7F76" w:rsidP="00907B38">
      <w:pPr>
        <w:pStyle w:val="code"/>
      </w:pPr>
      <w:r w:rsidRPr="002B616F">
        <w:t>$\bm{\</w:t>
      </w:r>
      <w:proofErr w:type="gramStart"/>
      <w:r w:rsidRPr="002B616F">
        <w:t>theta}_</w:t>
      </w:r>
      <w:proofErr w:type="gramEnd"/>
      <w:r w:rsidRPr="002B616F">
        <w:t>k \in \</w:t>
      </w:r>
      <w:proofErr w:type="spellStart"/>
      <w:r w:rsidRPr="002B616F">
        <w:t>mathbb</w:t>
      </w:r>
      <w:proofErr w:type="spellEnd"/>
      <w:r w:rsidRPr="002B616F">
        <w:t>{R}^d$, $f_{</w:t>
      </w:r>
      <w:proofErr w:type="spellStart"/>
      <w:r w:rsidRPr="002B616F">
        <w:t>B_k</w:t>
      </w:r>
      <w:proofErr w:type="spellEnd"/>
      <w:r w:rsidRPr="002B616F">
        <w:t>} \colon \</w:t>
      </w:r>
      <w:proofErr w:type="spellStart"/>
      <w:r w:rsidRPr="002B616F">
        <w:t>mathbb</w:t>
      </w:r>
      <w:proofErr w:type="spellEnd"/>
      <w:r w:rsidRPr="002B616F">
        <w:t>{R}^d \to \</w:t>
      </w:r>
      <w:proofErr w:type="spellStart"/>
      <w:r w:rsidRPr="002B616F">
        <w:t>mathbb</w:t>
      </w:r>
      <w:proofErr w:type="spellEnd"/>
      <w:r w:rsidRPr="002B616F">
        <w:t>{R}$</w:t>
      </w:r>
    </w:p>
    <w:p w14:paraId="7E06C33D" w14:textId="77777777" w:rsidR="00DA7F76" w:rsidRPr="002B616F" w:rsidRDefault="00DA7F76" w:rsidP="00907B38">
      <w:pPr>
        <w:pStyle w:val="code"/>
      </w:pPr>
      <w:r w:rsidRPr="002B616F">
        <w:t>\ENSURE</w:t>
      </w:r>
    </w:p>
    <w:p w14:paraId="647CEF5F" w14:textId="77777777" w:rsidR="00DA7F76" w:rsidRPr="002B616F" w:rsidRDefault="00DA7F76" w:rsidP="00DA7F76">
      <w:r w:rsidRPr="002B616F">
        <w:t>$\</w:t>
      </w:r>
      <w:proofErr w:type="spellStart"/>
      <w:r w:rsidRPr="002B616F">
        <w:t>alpha_k</w:t>
      </w:r>
      <w:proofErr w:type="spellEnd"/>
      <w:r w:rsidRPr="002B616F">
        <w:t>$ satisfying $f_{</w:t>
      </w:r>
      <w:proofErr w:type="spellStart"/>
      <w:r w:rsidRPr="002B616F">
        <w:t>B_</w:t>
      </w:r>
      <w:proofErr w:type="gramStart"/>
      <w:r w:rsidRPr="002B616F">
        <w:t>k</w:t>
      </w:r>
      <w:proofErr w:type="spellEnd"/>
      <w:r w:rsidRPr="002B616F">
        <w:t>}(</w:t>
      </w:r>
      <w:proofErr w:type="gramEnd"/>
      <w:r w:rsidRPr="002B616F">
        <w:t>\bm{\theta}_k -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w:t>
      </w:r>
    </w:p>
    <w:p w14:paraId="27F8053A"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70ED4341"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\bm{\theta}_k) - c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}(\bm{\theta}_k)\|^2$</w:t>
      </w:r>
    </w:p>
    <w:p w14:paraId="593A15DD" w14:textId="77777777" w:rsidR="00DA7F76" w:rsidRPr="002B616F" w:rsidRDefault="00DA7F76" w:rsidP="00907B38">
      <w:pPr>
        <w:pStyle w:val="code"/>
      </w:pPr>
      <w:r w:rsidRPr="002B616F">
        <w:t>\REPEAT</w:t>
      </w:r>
    </w:p>
    <w:p w14:paraId="2465A5DD" w14:textId="77777777" w:rsidR="00DA7F76" w:rsidRPr="002B616F" w:rsidRDefault="00DA7F76" w:rsidP="00907B38">
      <w:pPr>
        <w:pStyle w:val="code"/>
      </w:pPr>
      <w:r w:rsidRPr="002B616F">
        <w:t>\</w:t>
      </w:r>
      <w:proofErr w:type="gramStart"/>
      <w:r w:rsidRPr="002B616F">
        <w:t>STATE{</w:t>
      </w:r>
      <w:proofErr w:type="gramEnd"/>
      <w:r w:rsidRPr="002B616F">
        <w:t>$\alpha \gets \delta \alpha$}</w:t>
      </w:r>
    </w:p>
    <w:p w14:paraId="6A98DC4F" w14:textId="77777777" w:rsidR="00DA7F76" w:rsidRPr="002B616F" w:rsidRDefault="00DA7F76" w:rsidP="00907B38">
      <w:pPr>
        <w:pStyle w:val="code"/>
      </w:pPr>
      <w:r w:rsidRPr="002B616F">
        <w:t>\UNTIL{$f_{</w:t>
      </w:r>
      <w:proofErr w:type="spellStart"/>
      <w:r w:rsidRPr="002B616F">
        <w:t>B_</w:t>
      </w:r>
      <w:proofErr w:type="gramStart"/>
      <w:r w:rsidRPr="002B616F">
        <w:t>k</w:t>
      </w:r>
      <w:proofErr w:type="spellEnd"/>
      <w:r w:rsidRPr="002B616F">
        <w:t>}(</w:t>
      </w:r>
      <w:proofErr w:type="gramEnd"/>
      <w:r w:rsidRPr="002B616F">
        <w:t>\bm{\theta}_k - \alpha \</w:t>
      </w:r>
      <w:proofErr w:type="spellStart"/>
      <w:r w:rsidRPr="002B616F">
        <w:t>nabla</w:t>
      </w:r>
      <w:proofErr w:type="spellEnd"/>
      <w:r w:rsidRPr="002B616F">
        <w:t xml:space="preserve"> f_{</w:t>
      </w:r>
      <w:proofErr w:type="spellStart"/>
      <w:r w:rsidRPr="002B616F">
        <w:t>B_k</w:t>
      </w:r>
      <w:proofErr w:type="spellEnd"/>
      <w:r w:rsidRPr="002B616F">
        <w:t>}(\bm{\theta}_k))</w:t>
      </w:r>
    </w:p>
    <w:p w14:paraId="0548B86A"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51D77BB2"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\bm{\theta}_k) - c \alpha \|\</w:t>
      </w:r>
      <w:proofErr w:type="spellStart"/>
      <w:r w:rsidRPr="002B616F">
        <w:t>nabla</w:t>
      </w:r>
      <w:proofErr w:type="spellEnd"/>
      <w:r w:rsidRPr="002B616F">
        <w:t xml:space="preserve"> f_{</w:t>
      </w:r>
      <w:proofErr w:type="spellStart"/>
      <w:r w:rsidRPr="002B616F">
        <w:t>B_k</w:t>
      </w:r>
      <w:proofErr w:type="spellEnd"/>
      <w:r w:rsidRPr="002B616F">
        <w:t>}(\bm{\theta}_k)\|^2$}</w:t>
      </w:r>
    </w:p>
    <w:p w14:paraId="52B1368D"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{algorithmic}</w:t>
      </w:r>
    </w:p>
    <w:p w14:paraId="7386A5B9"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{algorithm}</w:t>
      </w:r>
    </w:p>
    <w:p w14:paraId="0F9096A2" w14:textId="77777777" w:rsidR="00DA7F76" w:rsidRPr="002B616F" w:rsidRDefault="00DA7F76" w:rsidP="00DA7F76"/>
    <w:p w14:paraId="38EF7209" w14:textId="77777777" w:rsidR="00DA7F76" w:rsidRPr="002B616F" w:rsidRDefault="00DA7F76" w:rsidP="00DA7F76">
      <w:r w:rsidRPr="002B616F">
        <w:t>The following lemma guarantees the existence of a lower bound on the learning rates computed by Algorithm \ref{algo:2}. The proof is given in Appendix \ref{a1}.</w:t>
      </w:r>
    </w:p>
    <w:p w14:paraId="54F68B0D" w14:textId="77777777" w:rsidR="00DA7F76" w:rsidRPr="002B616F" w:rsidRDefault="00DA7F76" w:rsidP="00DA7F76"/>
    <w:p w14:paraId="11414C04"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lem</w:t>
      </w:r>
      <w:proofErr w:type="spellEnd"/>
      <w:r w:rsidR="00DA7F76" w:rsidRPr="002B616F">
        <w:t>}\label{lem:1}</w:t>
      </w:r>
    </w:p>
    <w:p w14:paraId="110DE436" w14:textId="77777777" w:rsidR="00DA7F76" w:rsidRPr="002B616F" w:rsidRDefault="00DA7F76" w:rsidP="00DA7F76">
      <w:r w:rsidRPr="002B616F">
        <w:t>Consider Algorithm \ref{algo:1} under Assumption \ref{assum:1} for solving Problem \ref{prob:1}. Let $\</w:t>
      </w:r>
      <w:proofErr w:type="spellStart"/>
      <w:r w:rsidRPr="002B616F">
        <w:t>alpha_k</w:t>
      </w:r>
      <w:proofErr w:type="spellEnd"/>
      <w:r w:rsidRPr="002B616F">
        <w:t>$ be a learning rate satisfying the Armijo condition (\ref{</w:t>
      </w:r>
      <w:proofErr w:type="spellStart"/>
      <w:r w:rsidRPr="002B616F">
        <w:t>armijo</w:t>
      </w:r>
      <w:proofErr w:type="spellEnd"/>
      <w:r w:rsidRPr="002B616F">
        <w:t>}) (whose existence is guaranteed by Proposition \ref{</w:t>
      </w:r>
      <w:proofErr w:type="spellStart"/>
      <w:r w:rsidRPr="002B616F">
        <w:t>existence_armijo</w:t>
      </w:r>
      <w:proofErr w:type="spellEnd"/>
      <w:r w:rsidRPr="002B616F">
        <w:t>}), let $L_{</w:t>
      </w:r>
      <w:proofErr w:type="spellStart"/>
      <w:r w:rsidRPr="002B616F">
        <w:t>B_</w:t>
      </w:r>
      <w:proofErr w:type="gramStart"/>
      <w:r w:rsidRPr="002B616F">
        <w:t>k</w:t>
      </w:r>
      <w:proofErr w:type="spellEnd"/>
      <w:r w:rsidRPr="002B616F">
        <w:t>}$</w:t>
      </w:r>
      <w:proofErr w:type="gramEnd"/>
      <w:r w:rsidRPr="002B616F">
        <w:t xml:space="preserve"> be the Lipschitz constant of $\</w:t>
      </w:r>
      <w:proofErr w:type="spellStart"/>
      <w:r w:rsidRPr="002B616F">
        <w:t>nabla</w:t>
      </w:r>
      <w:proofErr w:type="spellEnd"/>
      <w:r w:rsidRPr="002B616F">
        <w:t xml:space="preserve"> f_{</w:t>
      </w:r>
      <w:proofErr w:type="spellStart"/>
      <w:r w:rsidRPr="002B616F">
        <w:t>B_k</w:t>
      </w:r>
      <w:proofErr w:type="spellEnd"/>
      <w:r w:rsidRPr="002B616F">
        <w:t>}$, and let $L$ be the maximum value of the Lipschitz constant $</w:t>
      </w:r>
      <w:proofErr w:type="spellStart"/>
      <w:r w:rsidRPr="002B616F">
        <w:t>L_i</w:t>
      </w:r>
      <w:proofErr w:type="spellEnd"/>
      <w:r w:rsidRPr="002B616F">
        <w:t>$ of $\</w:t>
      </w:r>
      <w:proofErr w:type="spellStart"/>
      <w:r w:rsidRPr="002B616F">
        <w:t>nabla</w:t>
      </w:r>
      <w:proofErr w:type="spellEnd"/>
      <w:r w:rsidRPr="002B616F">
        <w:t xml:space="preserve"> </w:t>
      </w:r>
      <w:proofErr w:type="spellStart"/>
      <w:r w:rsidRPr="002B616F">
        <w:t>f_i</w:t>
      </w:r>
      <w:proofErr w:type="spellEnd"/>
      <w:r w:rsidRPr="002B616F">
        <w:t xml:space="preserve">$. Then, the following hold. </w:t>
      </w:r>
    </w:p>
    <w:p w14:paraId="5CF8AC47"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{enumerate}</w:t>
      </w:r>
    </w:p>
    <w:p w14:paraId="4AF616A1" w14:textId="77777777" w:rsidR="00DA7F76" w:rsidRPr="002B616F" w:rsidRDefault="00907B38" w:rsidP="00DA7F76">
      <w:r w:rsidRPr="002B616F">
        <w:rPr>
          <w:color w:val="0070C0"/>
        </w:rPr>
        <w:t>\</w:t>
      </w:r>
      <w:proofErr w:type="gramStart"/>
      <w:r w:rsidRPr="002B616F">
        <w:rPr>
          <w:color w:val="0070C0"/>
        </w:rPr>
        <w:t>item</w:t>
      </w:r>
      <w:r w:rsidR="00DA7F76" w:rsidRPr="002B616F">
        <w:t>[</w:t>
      </w:r>
      <w:proofErr w:type="gramEnd"/>
      <w:r w:rsidR="00DA7F76" w:rsidRPr="002B616F">
        <w:t>{\</w:t>
      </w:r>
      <w:proofErr w:type="spellStart"/>
      <w:r w:rsidR="00DA7F76" w:rsidRPr="002B616F">
        <w:t>em</w:t>
      </w:r>
      <w:proofErr w:type="spellEnd"/>
      <w:r w:rsidR="00DA7F76" w:rsidRPr="002B616F">
        <w:t xml:space="preserve"> (</w:t>
      </w:r>
      <w:proofErr w:type="spellStart"/>
      <w:r w:rsidR="00DA7F76" w:rsidRPr="002B616F">
        <w:t>i</w:t>
      </w:r>
      <w:proofErr w:type="spellEnd"/>
      <w:r w:rsidR="00DA7F76" w:rsidRPr="002B616F">
        <w:t>)}] {\</w:t>
      </w:r>
      <w:proofErr w:type="spellStart"/>
      <w:r w:rsidR="00DA7F76" w:rsidRPr="002B616F">
        <w:t>em</w:t>
      </w:r>
      <w:proofErr w:type="spellEnd"/>
      <w:r w:rsidR="00DA7F76" w:rsidRPr="002B616F">
        <w:t xml:space="preserve"> [Counter-example of \cite[Lemma 1]{NEURIPS2019_2557911c}]} There exists Problem \ref{prob:1} such that $\</w:t>
      </w:r>
      <w:proofErr w:type="spellStart"/>
      <w:r w:rsidR="00DA7F76" w:rsidRPr="002B616F">
        <w:t>alpha_k</w:t>
      </w:r>
      <w:proofErr w:type="spellEnd"/>
      <w:r w:rsidR="00DA7F76" w:rsidRPr="002B616F">
        <w:t>$ does not satisfy $\min\{ \frac{2 (1-c)}{L_{</w:t>
      </w:r>
      <w:proofErr w:type="spellStart"/>
      <w:r w:rsidR="00DA7F76" w:rsidRPr="002B616F">
        <w:t>B_k</w:t>
      </w:r>
      <w:proofErr w:type="spellEnd"/>
      <w:r w:rsidR="00DA7F76" w:rsidRPr="002B616F">
        <w:t>}}, \overline{\alpha} \} \</w:t>
      </w:r>
      <w:proofErr w:type="spellStart"/>
      <w:r w:rsidR="00DA7F76" w:rsidRPr="002B616F">
        <w:t>leq</w:t>
      </w:r>
      <w:proofErr w:type="spellEnd"/>
      <w:r w:rsidR="00DA7F76" w:rsidRPr="002B616F">
        <w:t xml:space="preserve"> \</w:t>
      </w:r>
      <w:proofErr w:type="spellStart"/>
      <w:r w:rsidR="00DA7F76" w:rsidRPr="002B616F">
        <w:t>alpha_k</w:t>
      </w:r>
      <w:proofErr w:type="spellEnd"/>
      <w:r w:rsidR="00DA7F76" w:rsidRPr="002B616F">
        <w:t>$, where $\overline{\alpha}$ is an upper bound of $\</w:t>
      </w:r>
      <w:proofErr w:type="spellStart"/>
      <w:r w:rsidR="00DA7F76" w:rsidRPr="002B616F">
        <w:t>alpha_k</w:t>
      </w:r>
      <w:proofErr w:type="spellEnd"/>
      <w:r w:rsidR="00DA7F76" w:rsidRPr="002B616F">
        <w:t xml:space="preserve">$. </w:t>
      </w:r>
    </w:p>
    <w:p w14:paraId="5DCEFB79" w14:textId="77777777" w:rsidR="00DA7F76" w:rsidRPr="002B616F" w:rsidRDefault="00907B38" w:rsidP="00DA7F76">
      <w:r w:rsidRPr="002B616F">
        <w:rPr>
          <w:color w:val="0070C0"/>
        </w:rPr>
        <w:t>\item</w:t>
      </w:r>
      <w:r w:rsidR="00DA7F76" w:rsidRPr="002B616F">
        <w:t>[{\</w:t>
      </w:r>
      <w:proofErr w:type="spellStart"/>
      <w:r w:rsidR="00DA7F76" w:rsidRPr="002B616F">
        <w:t>em</w:t>
      </w:r>
      <w:proofErr w:type="spellEnd"/>
      <w:r w:rsidR="00DA7F76" w:rsidRPr="002B616F">
        <w:t xml:space="preserve"> (ii)}] {\</w:t>
      </w:r>
      <w:proofErr w:type="spellStart"/>
      <w:r w:rsidR="00DA7F76" w:rsidRPr="002B616F">
        <w:t>em</w:t>
      </w:r>
      <w:proofErr w:type="spellEnd"/>
      <w:r w:rsidR="00DA7F76" w:rsidRPr="002B616F">
        <w:t xml:space="preserve"> [Lower bound on learning rate determined by backtracking line search method]} If $\</w:t>
      </w:r>
      <w:proofErr w:type="spellStart"/>
      <w:r w:rsidR="00DA7F76" w:rsidRPr="002B616F">
        <w:t>alpha_k</w:t>
      </w:r>
      <w:proofErr w:type="spellEnd"/>
      <w:r w:rsidR="00DA7F76" w:rsidRPr="002B616F">
        <w:t>$ can be computed by Algorithm \ref{algo:2}, then there exists a lower bound of $\</w:t>
      </w:r>
      <w:proofErr w:type="spellStart"/>
      <w:r w:rsidR="00DA7F76" w:rsidRPr="002B616F">
        <w:t>alpha_k</w:t>
      </w:r>
      <w:proofErr w:type="spellEnd"/>
      <w:r w:rsidR="00DA7F76" w:rsidRPr="002B616F">
        <w:t>$ such that $0 &lt; \underline{\alpha} := \frac{2 \delta (1-c)}{L} \</w:t>
      </w:r>
      <w:proofErr w:type="spellStart"/>
      <w:r w:rsidR="00DA7F76" w:rsidRPr="002B616F">
        <w:t>leq</w:t>
      </w:r>
      <w:proofErr w:type="spellEnd"/>
      <w:r w:rsidR="00DA7F76" w:rsidRPr="002B616F">
        <w:t xml:space="preserve"> \frac{2 \delta (1-c)}{L_{</w:t>
      </w:r>
      <w:proofErr w:type="spellStart"/>
      <w:r w:rsidR="00DA7F76" w:rsidRPr="002B616F">
        <w:t>B_k</w:t>
      </w:r>
      <w:proofErr w:type="spellEnd"/>
      <w:r w:rsidR="00DA7F76" w:rsidRPr="002B616F">
        <w:t>}} \</w:t>
      </w:r>
      <w:proofErr w:type="spellStart"/>
      <w:r w:rsidR="00DA7F76" w:rsidRPr="002B616F">
        <w:t>leq</w:t>
      </w:r>
      <w:proofErr w:type="spellEnd"/>
      <w:r w:rsidR="00DA7F76" w:rsidRPr="002B616F">
        <w:t xml:space="preserve"> \</w:t>
      </w:r>
      <w:proofErr w:type="spellStart"/>
      <w:r w:rsidR="00DA7F76" w:rsidRPr="002B616F">
        <w:t>alpha_k</w:t>
      </w:r>
      <w:proofErr w:type="spellEnd"/>
      <w:r w:rsidR="00DA7F76" w:rsidRPr="002B616F">
        <w:t xml:space="preserve">$. </w:t>
      </w:r>
    </w:p>
    <w:p w14:paraId="68923AC1"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{enumerate}</w:t>
      </w:r>
    </w:p>
    <w:p w14:paraId="4CE4EA3C"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lem</w:t>
      </w:r>
      <w:proofErr w:type="spellEnd"/>
      <w:r w:rsidR="00DA7F76" w:rsidRPr="002B616F">
        <w:t>}</w:t>
      </w:r>
    </w:p>
    <w:p w14:paraId="04FADDC3" w14:textId="77777777" w:rsidR="00DA7F76" w:rsidRPr="002B616F" w:rsidRDefault="00DA7F76" w:rsidP="00DA7F76"/>
    <w:p w14:paraId="271A2CC7" w14:textId="77777777" w:rsidR="00DA7F76" w:rsidRPr="002B616F" w:rsidRDefault="00907B38" w:rsidP="00907B38">
      <w:pPr>
        <w:pStyle w:val="1"/>
      </w:pPr>
      <w:r w:rsidRPr="002B616F">
        <w:t>\</w:t>
      </w:r>
      <w:proofErr w:type="gramStart"/>
      <w:r w:rsidRPr="002B616F">
        <w:t>section</w:t>
      </w:r>
      <w:r w:rsidR="00DA7F76" w:rsidRPr="002B616F">
        <w:t>{</w:t>
      </w:r>
      <w:proofErr w:type="gramEnd"/>
      <w:r w:rsidR="00DA7F76" w:rsidRPr="002B616F">
        <w:t>Analysis of SGD using Armijo Line Search}</w:t>
      </w:r>
    </w:p>
    <w:p w14:paraId="323484D8"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Convergence analysis of Algorithm \ref{algo:1}}</w:t>
      </w:r>
    </w:p>
    <w:p w14:paraId="23D90EF0" w14:textId="77777777" w:rsidR="00DA7F76" w:rsidRPr="002B616F" w:rsidRDefault="00DA7F76" w:rsidP="00907B38">
      <w:pPr>
        <w:pStyle w:val="code"/>
      </w:pPr>
      <w:r w:rsidRPr="002B616F">
        <w:t>\</w:t>
      </w:r>
      <w:proofErr w:type="gramStart"/>
      <w:r w:rsidRPr="002B616F">
        <w:t>label</w:t>
      </w:r>
      <w:proofErr w:type="gramEnd"/>
      <w:r w:rsidRPr="002B616F">
        <w:t>{subsec:3.1}</w:t>
      </w:r>
    </w:p>
    <w:p w14:paraId="591ED711" w14:textId="77777777" w:rsidR="00DA7F76" w:rsidRPr="002B616F" w:rsidRDefault="00DA7F76" w:rsidP="00DA7F76">
      <w:r w:rsidRPr="002B616F">
        <w:t>Here, we present a convergence analysis of Algorithm \ref{algo:1}. The proof of Theorem \ref{thm:1} is given in Appendix \ref{a2}.</w:t>
      </w:r>
    </w:p>
    <w:p w14:paraId="0F2D84C4" w14:textId="77777777" w:rsidR="00DA7F76" w:rsidRPr="002B616F" w:rsidRDefault="00DA7F76" w:rsidP="00DA7F76"/>
    <w:p w14:paraId="604B01A8"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thm</w:t>
      </w:r>
      <w:proofErr w:type="spellEnd"/>
      <w:r w:rsidR="00DA7F76" w:rsidRPr="002B616F">
        <w:t>}</w:t>
      </w:r>
    </w:p>
    <w:p w14:paraId="388B7B8C" w14:textId="77777777" w:rsidR="00DA7F76" w:rsidRPr="002B616F" w:rsidRDefault="00DA7F76" w:rsidP="00DA7F76">
      <w:r w:rsidRPr="002B616F">
        <w:t>[Upper bound of the squared norm of the full gradient]\label{thm:1} Consider the sequence $(\bm{\theta}_k)_{k\in \</w:t>
      </w:r>
      <w:proofErr w:type="spellStart"/>
      <w:r w:rsidRPr="002B616F">
        <w:t>mathbb</w:t>
      </w:r>
      <w:proofErr w:type="spellEnd"/>
      <w:r w:rsidRPr="002B616F">
        <w:t>{N}}$ generated by Algorithm \ref{algo:1} under Assumption \ref{assum:1} for solving Problem \ref{prob:1} and suppose that the learning rate $\</w:t>
      </w:r>
      <w:proofErr w:type="spellStart"/>
      <w:r w:rsidRPr="002B616F">
        <w:t>alpha_k</w:t>
      </w:r>
      <w:proofErr w:type="spellEnd"/>
      <w:r w:rsidRPr="002B616F">
        <w:t xml:space="preserve"> \in [\underline{\alpha}, \overline{\alpha}]$ is computed by Algorithm \ref{algo:2}. Then, for all $K \</w:t>
      </w:r>
      <w:proofErr w:type="spellStart"/>
      <w:r w:rsidRPr="002B616F">
        <w:t>geq</w:t>
      </w:r>
      <w:proofErr w:type="spellEnd"/>
      <w:r w:rsidRPr="002B616F">
        <w:t xml:space="preserve"> 1$,</w:t>
      </w:r>
    </w:p>
    <w:p w14:paraId="5A0F8AD1"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214D4F6A" w14:textId="77777777" w:rsidR="00DA7F76" w:rsidRPr="002B616F" w:rsidRDefault="00DA7F76" w:rsidP="00907B38">
      <w:pPr>
        <w:pStyle w:val="code"/>
      </w:pPr>
      <w:r w:rsidRPr="002B616F">
        <w:t>\min</w:t>
      </w:r>
      <w:proofErr w:type="gramStart"/>
      <w:r w:rsidRPr="002B616F">
        <w:t>_{</w:t>
      </w:r>
      <w:proofErr w:type="gramEnd"/>
      <w:r w:rsidRPr="002B616F">
        <w:t>k\in [0:K-1]} \</w:t>
      </w:r>
      <w:proofErr w:type="spellStart"/>
      <w:r w:rsidRPr="002B616F">
        <w:t>mathbb</w:t>
      </w:r>
      <w:proofErr w:type="spellEnd"/>
      <w:r w:rsidRPr="002B616F">
        <w:t>{E}\left[ \| \</w:t>
      </w:r>
      <w:proofErr w:type="spellStart"/>
      <w:r w:rsidRPr="002B616F">
        <w:t>nabla</w:t>
      </w:r>
      <w:proofErr w:type="spellEnd"/>
      <w:r w:rsidRPr="002B616F">
        <w:t xml:space="preserve"> f(\bm{\theta}_k)\|^2 \right]</w:t>
      </w:r>
    </w:p>
    <w:p w14:paraId="2DEC6708"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6139695B" w14:textId="77777777" w:rsidR="00DA7F76" w:rsidRPr="002B616F" w:rsidRDefault="00DA7F76" w:rsidP="00907B38">
      <w:pPr>
        <w:pStyle w:val="code"/>
      </w:pPr>
      <w:r w:rsidRPr="002B616F">
        <w:t>\underbrace{\overbrace{\frac{\</w:t>
      </w:r>
      <w:proofErr w:type="spellStart"/>
      <w:r w:rsidRPr="002B616F">
        <w:t>textcolor</w:t>
      </w:r>
      <w:proofErr w:type="spellEnd"/>
      <w:r w:rsidRPr="002B616F">
        <w:t>{red}{(1+</w:t>
      </w:r>
      <w:proofErr w:type="gramStart"/>
      <w:r w:rsidRPr="002B616F">
        <w:t>t)L</w:t>
      </w:r>
      <w:proofErr w:type="gramEnd"/>
      <w:r w:rsidRPr="002B616F">
        <w:t xml:space="preserve"> (f(\bm{\theta}_{0}) - f_*)}}{\delta (1-c)(2 - </w:t>
      </w:r>
      <w:proofErr w:type="spellStart"/>
      <w:r w:rsidRPr="002B616F">
        <w:t>L_n</w:t>
      </w:r>
      <w:proofErr w:type="spellEnd"/>
      <w:r w:rsidRPr="002B616F">
        <w:t>\overline{\alpha})}}^{C_1}</w:t>
      </w:r>
    </w:p>
    <w:p w14:paraId="728BC4E3" w14:textId="77777777" w:rsidR="00DA7F76" w:rsidRPr="002B616F" w:rsidRDefault="00DA7F76" w:rsidP="00907B38">
      <w:pPr>
        <w:pStyle w:val="code"/>
      </w:pPr>
      <w:r w:rsidRPr="002B616F">
        <w:t>\frac{1}{K</w:t>
      </w:r>
      <w:proofErr w:type="gramStart"/>
      <w:r w:rsidRPr="002B616F">
        <w:t>}}_</w:t>
      </w:r>
      <w:proofErr w:type="gramEnd"/>
      <w:r w:rsidRPr="002B616F">
        <w:t xml:space="preserve">{B(\bm{\theta}_0, K)} </w:t>
      </w:r>
    </w:p>
    <w:p w14:paraId="770D29D4" w14:textId="77777777" w:rsidR="00DA7F76" w:rsidRPr="002B616F" w:rsidRDefault="00DA7F76" w:rsidP="00907B38">
      <w:pPr>
        <w:pStyle w:val="code"/>
      </w:pPr>
      <w:r w:rsidRPr="002B616F">
        <w:t xml:space="preserve">+ </w:t>
      </w:r>
    </w:p>
    <w:p w14:paraId="4F0AA379" w14:textId="77777777" w:rsidR="00DA7F76" w:rsidRPr="002B616F" w:rsidRDefault="00DA7F76" w:rsidP="00907B38">
      <w:pPr>
        <w:pStyle w:val="code"/>
      </w:pPr>
      <w:r w:rsidRPr="002B616F">
        <w:t>\</w:t>
      </w:r>
      <w:proofErr w:type="gramStart"/>
      <w:r w:rsidRPr="002B616F">
        <w:t>underbrace{</w:t>
      </w:r>
      <w:proofErr w:type="gramEnd"/>
      <w:r w:rsidRPr="002B616F">
        <w:t>\overbrace{\frac{</w:t>
      </w:r>
      <w:proofErr w:type="spellStart"/>
      <w:r w:rsidRPr="002B616F">
        <w:t>L_n</w:t>
      </w:r>
      <w:proofErr w:type="spellEnd"/>
      <w:r w:rsidRPr="002B616F">
        <w:t xml:space="preserve"> \overline{\alpha} \sigma^2}{2-L_n \overline{\alpha}}}^{C_2} \frac{1}{b}}_{V(\sigma^2, b)},</w:t>
      </w:r>
    </w:p>
    <w:p w14:paraId="662E43BA"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17E9308E" w14:textId="575E28D8" w:rsidR="00DA7F76" w:rsidRPr="002B616F" w:rsidRDefault="00DA7F76" w:rsidP="00DA7F76">
      <w:r w:rsidRPr="002B616F">
        <w:lastRenderedPageBreak/>
        <w:t>where $\delta, c \in (0,1)$, $L := \max_{</w:t>
      </w:r>
      <w:proofErr w:type="spellStart"/>
      <w:r w:rsidRPr="002B616F">
        <w:t>i</w:t>
      </w:r>
      <w:proofErr w:type="spellEnd"/>
      <w:r w:rsidRPr="002B616F">
        <w:t xml:space="preserve">\in [n]} </w:t>
      </w:r>
      <w:proofErr w:type="spellStart"/>
      <w:r w:rsidRPr="002B616F">
        <w:t>L_i</w:t>
      </w:r>
      <w:proofErr w:type="spellEnd"/>
      <w:r w:rsidRPr="002B616F">
        <w:t>$, $</w:t>
      </w:r>
      <w:proofErr w:type="spellStart"/>
      <w:r w:rsidRPr="002B616F">
        <w:t>L_n</w:t>
      </w:r>
      <w:proofErr w:type="spellEnd"/>
      <w:r w:rsidRPr="002B616F">
        <w:t xml:space="preserve"> := \frac{1}{n} \sum_{</w:t>
      </w:r>
      <w:proofErr w:type="spellStart"/>
      <w:r w:rsidRPr="002B616F">
        <w:t>i</w:t>
      </w:r>
      <w:proofErr w:type="spellEnd"/>
      <w:r w:rsidRPr="002B616F">
        <w:t xml:space="preserve">\in [n]} </w:t>
      </w:r>
      <w:proofErr w:type="spellStart"/>
      <w:r w:rsidRPr="002B616F">
        <w:t>L_i</w:t>
      </w:r>
      <w:proofErr w:type="spellEnd"/>
      <w:r w:rsidRPr="002B616F">
        <w:t>$ $(\</w:t>
      </w:r>
      <w:proofErr w:type="spellStart"/>
      <w:r w:rsidRPr="002B616F">
        <w:t>leq</w:t>
      </w:r>
      <w:proofErr w:type="spellEnd"/>
      <w:r w:rsidRPr="002B616F">
        <w:t xml:space="preserve"> L)$, $f_* := \frac{1}{n} \sum_{</w:t>
      </w:r>
      <w:proofErr w:type="spellStart"/>
      <w:r w:rsidRPr="002B616F">
        <w:t>i</w:t>
      </w:r>
      <w:proofErr w:type="spellEnd"/>
      <w:r w:rsidRPr="002B616F">
        <w:t>\in [n]} f_{</w:t>
      </w:r>
      <w:proofErr w:type="spellStart"/>
      <w:r w:rsidRPr="002B616F">
        <w:t>i</w:t>
      </w:r>
      <w:proofErr w:type="spellEnd"/>
      <w:r w:rsidRPr="002B616F">
        <w:t>,*}$, $\underline{\alpha} := \frac{2 \delta (1-c)}{L}$ $(&lt; \frac{2}{</w:t>
      </w:r>
      <w:proofErr w:type="spellStart"/>
      <w:r w:rsidRPr="002B616F">
        <w:t>L_n</w:t>
      </w:r>
      <w:proofErr w:type="spellEnd"/>
      <w:r w:rsidRPr="002B616F">
        <w:t>})$, $\overline{\alpha} &lt; \frac{2}{</w:t>
      </w:r>
      <w:proofErr w:type="spellStart"/>
      <w:r w:rsidRPr="002B616F">
        <w:t>L_n</w:t>
      </w:r>
      <w:proofErr w:type="spellEnd"/>
      <w:r w:rsidRPr="002B616F">
        <w:t>}$,</w:t>
      </w:r>
      <w:r w:rsidR="002155B5">
        <w:t xml:space="preserve"> </w:t>
      </w:r>
      <w:r w:rsidRPr="002B616F">
        <w:t>\</w:t>
      </w:r>
      <w:proofErr w:type="spellStart"/>
      <w:r w:rsidRPr="002B616F">
        <w:t>textcolor</w:t>
      </w:r>
      <w:proofErr w:type="spellEnd"/>
      <w:r w:rsidRPr="002B616F">
        <w:t>{red}{</w:t>
      </w:r>
      <w:r w:rsidRPr="00462A6A">
        <w:rPr>
          <w:color w:val="FF0000"/>
        </w:rPr>
        <w:t>$t := \# \{k \in [0:K-1] \colon f(\bm{\theta}_{k}) - f(\bm{\theta}_{k +1}) \</w:t>
      </w:r>
      <w:proofErr w:type="spellStart"/>
      <w:r w:rsidRPr="00462A6A">
        <w:rPr>
          <w:color w:val="FF0000"/>
        </w:rPr>
        <w:t>leq</w:t>
      </w:r>
      <w:proofErr w:type="spellEnd"/>
      <w:r w:rsidRPr="00462A6A">
        <w:rPr>
          <w:color w:val="FF0000"/>
        </w:rPr>
        <w:t xml:space="preserve"> 0 \}$ $(\</w:t>
      </w:r>
      <w:proofErr w:type="spellStart"/>
      <w:r w:rsidRPr="00462A6A">
        <w:rPr>
          <w:color w:val="FF0000"/>
        </w:rPr>
        <w:t>geq</w:t>
      </w:r>
      <w:proofErr w:type="spellEnd"/>
      <w:r w:rsidRPr="00462A6A">
        <w:rPr>
          <w:color w:val="FF0000"/>
        </w:rPr>
        <w:t xml:space="preserve"> 0)$, and we assume that</w:t>
      </w:r>
      <w:r w:rsidR="00ED7AA5">
        <w:rPr>
          <w:color w:val="FF0000"/>
        </w:rPr>
        <w:t xml:space="preserve"> </w:t>
      </w:r>
      <w:r w:rsidR="00ED7AA5" w:rsidRPr="00462A6A">
        <w:rPr>
          <w:color w:val="FF0000"/>
        </w:rPr>
        <w:t>$f(\bm{\theta}_k) \</w:t>
      </w:r>
      <w:proofErr w:type="spellStart"/>
      <w:r w:rsidR="00ED7AA5" w:rsidRPr="00462A6A">
        <w:rPr>
          <w:color w:val="FF0000"/>
        </w:rPr>
        <w:t>leq</w:t>
      </w:r>
      <w:proofErr w:type="spellEnd"/>
      <w:r w:rsidR="00ED7AA5" w:rsidRPr="00462A6A">
        <w:rPr>
          <w:color w:val="FF0000"/>
        </w:rPr>
        <w:t xml:space="preserve"> f(\bm{\theta}_0)</w:t>
      </w:r>
      <w:r w:rsidR="00ED7AA5" w:rsidRPr="002B616F">
        <w:t>$</w:t>
      </w:r>
      <w:r w:rsidRPr="00462A6A">
        <w:rPr>
          <w:color w:val="FF0000"/>
        </w:rPr>
        <w:t xml:space="preserve"> for all $k\in \</w:t>
      </w:r>
      <w:proofErr w:type="spellStart"/>
      <w:r w:rsidRPr="00462A6A">
        <w:rPr>
          <w:color w:val="FF0000"/>
        </w:rPr>
        <w:t>mathbb</w:t>
      </w:r>
      <w:proofErr w:type="spellEnd"/>
      <w:r w:rsidRPr="00462A6A">
        <w:rPr>
          <w:color w:val="FF0000"/>
        </w:rPr>
        <w:t xml:space="preserve">{N}$ </w:t>
      </w:r>
      <w:r w:rsidRPr="002B616F">
        <w:t>}.</w:t>
      </w:r>
    </w:p>
    <w:p w14:paraId="67F8865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thm</w:t>
      </w:r>
      <w:proofErr w:type="spellEnd"/>
      <w:r w:rsidR="00DA7F76" w:rsidRPr="002B616F">
        <w:t>}</w:t>
      </w:r>
    </w:p>
    <w:p w14:paraId="44466769" w14:textId="77777777" w:rsidR="00DA7F76" w:rsidRPr="002B616F" w:rsidRDefault="00DA7F76" w:rsidP="00DA7F76"/>
    <w:p w14:paraId="5BF9FCA3" w14:textId="77777777" w:rsidR="00DA7F76" w:rsidRPr="002B616F" w:rsidRDefault="00DA7F76" w:rsidP="00DA7F76">
      <w:r w:rsidRPr="002B616F">
        <w:t>Theorem \ref{thm:1} indicates that the upper bound of the minimum value of $\</w:t>
      </w:r>
      <w:proofErr w:type="spellStart"/>
      <w:r w:rsidRPr="002B616F">
        <w:t>mathbb</w:t>
      </w:r>
      <w:proofErr w:type="spellEnd"/>
      <w:r w:rsidRPr="002B616F">
        <w:t>{E</w:t>
      </w:r>
      <w:proofErr w:type="gramStart"/>
      <w:r w:rsidRPr="002B616F">
        <w:t>}[</w:t>
      </w:r>
      <w:proofErr w:type="gramEnd"/>
      <w:r w:rsidRPr="002B616F">
        <w:t xml:space="preserve"> \| \</w:t>
      </w:r>
      <w:proofErr w:type="spellStart"/>
      <w:r w:rsidRPr="002B616F">
        <w:t>nabla</w:t>
      </w:r>
      <w:proofErr w:type="spellEnd"/>
      <w:r w:rsidRPr="002B616F">
        <w:t xml:space="preserve"> f(\bm{\theta}_k)\|^2 ]$ consists of a bias term $B(\bm{\theta}_0,K)$ and variance term $V(\sigma^2, b)$. When the number of steps $K$ is large and the batch size $b$ is large, $B(\bm{\</w:t>
      </w:r>
      <w:proofErr w:type="gramStart"/>
      <w:r w:rsidRPr="002B616F">
        <w:t>theta}_</w:t>
      </w:r>
      <w:proofErr w:type="gramEnd"/>
      <w:r w:rsidRPr="002B616F">
        <w:t>0,K)$ and $V(\sigma^2, b)$ become small. Therefore, we need to set $K$ large and $b$ large so that Algorithm \ref{algo:1} will approximate a local minimizer of $f$.</w:t>
      </w:r>
    </w:p>
    <w:p w14:paraId="205DDCB9" w14:textId="77777777" w:rsidR="00DA7F76" w:rsidRPr="002B616F" w:rsidRDefault="00DA7F76" w:rsidP="00DA7F76"/>
    <w:p w14:paraId="4BE96113" w14:textId="269319A1" w:rsidR="00DA7F76" w:rsidRPr="00462A6A" w:rsidRDefault="00DA7F76" w:rsidP="00DA7F76">
      <w:pPr>
        <w:rPr>
          <w:color w:val="FF0000"/>
        </w:rPr>
      </w:pPr>
      <w:r w:rsidRPr="002B616F">
        <w:t>\</w:t>
      </w:r>
      <w:proofErr w:type="spellStart"/>
      <w:r w:rsidRPr="002B616F">
        <w:t>textcolor</w:t>
      </w:r>
      <w:proofErr w:type="spellEnd"/>
      <w:r w:rsidRPr="002B616F">
        <w:t>{red</w:t>
      </w:r>
      <w:proofErr w:type="gramStart"/>
      <w:r w:rsidRPr="002B616F">
        <w:t>}{</w:t>
      </w:r>
      <w:proofErr w:type="gramEnd"/>
      <w:r w:rsidRPr="00462A6A">
        <w:rPr>
          <w:color w:val="FF0000"/>
        </w:rPr>
        <w:t xml:space="preserve">For the sake of convenience, we list </w:t>
      </w:r>
      <w:r w:rsidR="002D5654">
        <w:rPr>
          <w:color w:val="FF0000"/>
        </w:rPr>
        <w:t xml:space="preserve">below </w:t>
      </w:r>
      <w:r w:rsidRPr="00462A6A">
        <w:rPr>
          <w:color w:val="FF0000"/>
        </w:rPr>
        <w:t xml:space="preserve">all assumptions </w:t>
      </w:r>
      <w:r w:rsidR="002D5654" w:rsidRPr="00462A6A">
        <w:rPr>
          <w:color w:val="FF0000"/>
        </w:rPr>
        <w:t xml:space="preserve">considered </w:t>
      </w:r>
      <w:r w:rsidRPr="00462A6A">
        <w:rPr>
          <w:color w:val="FF0000"/>
        </w:rPr>
        <w:t>in Theorem \ref{thm:1}:</w:t>
      </w:r>
    </w:p>
    <w:p w14:paraId="533DF4C3"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{enumerate}</w:t>
      </w:r>
    </w:p>
    <w:p w14:paraId="0AE3B509" w14:textId="77777777" w:rsidR="00DA7F76" w:rsidRPr="00462A6A" w:rsidRDefault="00907B38" w:rsidP="00DA7F76">
      <w:pPr>
        <w:rPr>
          <w:color w:val="FF0000"/>
        </w:rPr>
      </w:pPr>
      <w:r w:rsidRPr="002B616F">
        <w:rPr>
          <w:color w:val="0070C0"/>
        </w:rPr>
        <w:t>\</w:t>
      </w:r>
      <w:proofErr w:type="gramStart"/>
      <w:r w:rsidRPr="002B616F">
        <w:rPr>
          <w:color w:val="0070C0"/>
        </w:rPr>
        <w:t>item</w:t>
      </w:r>
      <w:r w:rsidR="00DA7F76" w:rsidRPr="00462A6A">
        <w:rPr>
          <w:color w:val="FF0000"/>
        </w:rPr>
        <w:t>[</w:t>
      </w:r>
      <w:proofErr w:type="gramEnd"/>
      <w:r w:rsidR="00DA7F76" w:rsidRPr="00462A6A">
        <w:rPr>
          <w:color w:val="FF0000"/>
        </w:rPr>
        <w:t>(1)]</w:t>
      </w:r>
      <w:r w:rsidR="002B616F" w:rsidRPr="00462A6A">
        <w:rPr>
          <w:color w:val="FF0000"/>
        </w:rPr>
        <w:t xml:space="preserve"> </w:t>
      </w:r>
      <w:r w:rsidR="00DA7F76" w:rsidRPr="00462A6A">
        <w:rPr>
          <w:color w:val="FF0000"/>
        </w:rPr>
        <w:t>[Smoothness of loss functions]</w:t>
      </w:r>
      <w:r w:rsidR="002155B5" w:rsidRPr="00462A6A">
        <w:rPr>
          <w:color w:val="FF0000"/>
        </w:rPr>
        <w:t xml:space="preserve"> </w:t>
      </w:r>
      <w:r w:rsidR="00DA7F76" w:rsidRPr="00462A6A">
        <w:rPr>
          <w:color w:val="FF0000"/>
        </w:rPr>
        <w:t>$</w:t>
      </w:r>
      <w:proofErr w:type="spellStart"/>
      <w:r w:rsidR="00DA7F76" w:rsidRPr="00462A6A">
        <w:rPr>
          <w:color w:val="FF0000"/>
        </w:rPr>
        <w:t>f_i</w:t>
      </w:r>
      <w:proofErr w:type="spellEnd"/>
      <w:r w:rsidR="00DA7F76" w:rsidRPr="00462A6A">
        <w:rPr>
          <w:color w:val="FF0000"/>
        </w:rPr>
        <w:t xml:space="preserve"> \colon \</w:t>
      </w:r>
      <w:proofErr w:type="spellStart"/>
      <w:r w:rsidR="00DA7F76" w:rsidRPr="00462A6A">
        <w:rPr>
          <w:color w:val="FF0000"/>
        </w:rPr>
        <w:t>mathbb</w:t>
      </w:r>
      <w:proofErr w:type="spellEnd"/>
      <w:r w:rsidR="00DA7F76" w:rsidRPr="00462A6A">
        <w:rPr>
          <w:color w:val="FF0000"/>
        </w:rPr>
        <w:t>{R}^d \to \</w:t>
      </w:r>
      <w:proofErr w:type="spellStart"/>
      <w:r w:rsidR="00DA7F76" w:rsidRPr="00462A6A">
        <w:rPr>
          <w:color w:val="FF0000"/>
        </w:rPr>
        <w:t>mathbb</w:t>
      </w:r>
      <w:proofErr w:type="spellEnd"/>
      <w:r w:rsidR="00DA7F76" w:rsidRPr="00462A6A">
        <w:rPr>
          <w:color w:val="FF0000"/>
        </w:rPr>
        <w:t>{R}$ $(</w:t>
      </w:r>
      <w:proofErr w:type="spellStart"/>
      <w:r w:rsidR="00DA7F76" w:rsidRPr="00462A6A">
        <w:rPr>
          <w:color w:val="FF0000"/>
        </w:rPr>
        <w:t>i</w:t>
      </w:r>
      <w:proofErr w:type="spellEnd"/>
      <w:r w:rsidR="00DA7F76" w:rsidRPr="00462A6A">
        <w:rPr>
          <w:color w:val="FF0000"/>
        </w:rPr>
        <w:t>\in [n])$ is $</w:t>
      </w:r>
      <w:proofErr w:type="spellStart"/>
      <w:r w:rsidR="00DA7F76" w:rsidRPr="00462A6A">
        <w:rPr>
          <w:color w:val="FF0000"/>
        </w:rPr>
        <w:t>L_i</w:t>
      </w:r>
      <w:proofErr w:type="spellEnd"/>
      <w:r w:rsidR="00DA7F76" w:rsidRPr="00462A6A">
        <w:rPr>
          <w:color w:val="FF0000"/>
        </w:rPr>
        <w:t>$--smooth and bounded below by $f_{</w:t>
      </w:r>
      <w:proofErr w:type="spellStart"/>
      <w:r w:rsidR="00DA7F76" w:rsidRPr="00462A6A">
        <w:rPr>
          <w:color w:val="FF0000"/>
        </w:rPr>
        <w:t>i</w:t>
      </w:r>
      <w:proofErr w:type="spellEnd"/>
      <w:r w:rsidR="00DA7F76" w:rsidRPr="00462A6A">
        <w:rPr>
          <w:color w:val="FF0000"/>
        </w:rPr>
        <w:t>,*}$ (see Problem \ref{prob:1}).</w:t>
      </w:r>
      <w:r w:rsidR="002155B5" w:rsidRPr="00462A6A">
        <w:rPr>
          <w:color w:val="FF0000"/>
        </w:rPr>
        <w:t xml:space="preserve"> </w:t>
      </w:r>
      <w:r w:rsidR="00DA7F76" w:rsidRPr="00462A6A">
        <w:rPr>
          <w:color w:val="FF0000"/>
        </w:rPr>
        <w:t>This implies that $</w:t>
      </w:r>
      <w:proofErr w:type="gramStart"/>
      <w:r w:rsidR="00DA7F76" w:rsidRPr="00462A6A">
        <w:rPr>
          <w:color w:val="FF0000"/>
        </w:rPr>
        <w:t>f :</w:t>
      </w:r>
      <w:proofErr w:type="gramEnd"/>
      <w:r w:rsidR="00DA7F76" w:rsidRPr="00462A6A">
        <w:rPr>
          <w:color w:val="FF0000"/>
        </w:rPr>
        <w:t>= \frac{1}{n} \sum_{</w:t>
      </w:r>
      <w:proofErr w:type="spellStart"/>
      <w:r w:rsidR="00DA7F76" w:rsidRPr="00462A6A">
        <w:rPr>
          <w:color w:val="FF0000"/>
        </w:rPr>
        <w:t>i</w:t>
      </w:r>
      <w:proofErr w:type="spellEnd"/>
      <w:r w:rsidR="00DA7F76" w:rsidRPr="00462A6A">
        <w:rPr>
          <w:color w:val="FF0000"/>
        </w:rPr>
        <w:t xml:space="preserve">\in [n]} </w:t>
      </w:r>
      <w:proofErr w:type="spellStart"/>
      <w:r w:rsidR="00DA7F76" w:rsidRPr="00462A6A">
        <w:rPr>
          <w:color w:val="FF0000"/>
        </w:rPr>
        <w:t>f_i</w:t>
      </w:r>
      <w:proofErr w:type="spellEnd"/>
      <w:r w:rsidR="00DA7F76" w:rsidRPr="00462A6A">
        <w:rPr>
          <w:color w:val="FF0000"/>
        </w:rPr>
        <w:t>$ is $</w:t>
      </w:r>
      <w:proofErr w:type="spellStart"/>
      <w:r w:rsidR="00DA7F76" w:rsidRPr="00462A6A">
        <w:rPr>
          <w:color w:val="FF0000"/>
        </w:rPr>
        <w:t>L_n</w:t>
      </w:r>
      <w:proofErr w:type="spellEnd"/>
      <w:r w:rsidR="00DA7F76" w:rsidRPr="00462A6A">
        <w:rPr>
          <w:color w:val="FF0000"/>
        </w:rPr>
        <w:t xml:space="preserve">$--smooth. </w:t>
      </w:r>
    </w:p>
    <w:p w14:paraId="5CA4C5BA" w14:textId="77777777" w:rsidR="00DA7F76" w:rsidRPr="00462A6A" w:rsidRDefault="00907B38" w:rsidP="00DA7F76">
      <w:pPr>
        <w:rPr>
          <w:color w:val="FF0000"/>
        </w:rPr>
      </w:pPr>
      <w:r w:rsidRPr="002B616F">
        <w:rPr>
          <w:color w:val="0070C0"/>
        </w:rPr>
        <w:t>\</w:t>
      </w:r>
      <w:proofErr w:type="gramStart"/>
      <w:r w:rsidRPr="002B616F">
        <w:rPr>
          <w:color w:val="0070C0"/>
        </w:rPr>
        <w:t>item</w:t>
      </w:r>
      <w:r w:rsidR="00DA7F76" w:rsidRPr="00462A6A">
        <w:rPr>
          <w:color w:val="FF0000"/>
        </w:rPr>
        <w:t>[</w:t>
      </w:r>
      <w:proofErr w:type="gramEnd"/>
      <w:r w:rsidR="00DA7F76" w:rsidRPr="00462A6A">
        <w:rPr>
          <w:color w:val="FF0000"/>
        </w:rPr>
        <w:t>(2)]</w:t>
      </w:r>
      <w:r w:rsidR="002B616F" w:rsidRPr="00462A6A">
        <w:rPr>
          <w:color w:val="FF0000"/>
        </w:rPr>
        <w:t xml:space="preserve"> </w:t>
      </w:r>
      <w:r w:rsidR="00DA7F76" w:rsidRPr="00462A6A">
        <w:rPr>
          <w:color w:val="FF0000"/>
        </w:rPr>
        <w:t>[Conditions of stochastic gradient]</w:t>
      </w:r>
      <w:r w:rsidR="002155B5" w:rsidRPr="00462A6A">
        <w:rPr>
          <w:color w:val="FF0000"/>
        </w:rPr>
        <w:t xml:space="preserve"> </w:t>
      </w:r>
      <w:r w:rsidR="00DA7F76" w:rsidRPr="00462A6A">
        <w:rPr>
          <w:color w:val="FF0000"/>
        </w:rPr>
        <w:t>Let $\bm{\theta}_k$ be the $k$-</w:t>
      </w:r>
      <w:proofErr w:type="spellStart"/>
      <w:r w:rsidR="00DA7F76" w:rsidRPr="00462A6A">
        <w:rPr>
          <w:color w:val="FF0000"/>
        </w:rPr>
        <w:t>th</w:t>
      </w:r>
      <w:proofErr w:type="spellEnd"/>
      <w:r w:rsidR="00DA7F76" w:rsidRPr="00462A6A">
        <w:rPr>
          <w:color w:val="FF0000"/>
        </w:rPr>
        <w:t xml:space="preserve"> iteration generated by SGD and let</w:t>
      </w:r>
      <w:r w:rsidR="002B616F" w:rsidRPr="00462A6A">
        <w:rPr>
          <w:color w:val="FF0000"/>
        </w:rPr>
        <w:t xml:space="preserve"> </w:t>
      </w:r>
      <w:r w:rsidR="00DA7F76" w:rsidRPr="00462A6A">
        <w:rPr>
          <w:color w:val="FF0000"/>
        </w:rPr>
        <w:t>$\</w:t>
      </w:r>
      <w:proofErr w:type="spellStart"/>
      <w:r w:rsidR="00DA7F76" w:rsidRPr="00462A6A">
        <w:rPr>
          <w:color w:val="FF0000"/>
        </w:rPr>
        <w:t>mathsf</w:t>
      </w:r>
      <w:proofErr w:type="spellEnd"/>
      <w:r w:rsidR="00DA7F76" w:rsidRPr="00462A6A">
        <w:rPr>
          <w:color w:val="FF0000"/>
        </w:rPr>
        <w:t>{G}_{\</w:t>
      </w:r>
      <w:proofErr w:type="spellStart"/>
      <w:r w:rsidR="00DA7F76" w:rsidRPr="00462A6A">
        <w:rPr>
          <w:color w:val="FF0000"/>
        </w:rPr>
        <w:t>xi_k</w:t>
      </w:r>
      <w:proofErr w:type="spellEnd"/>
      <w:r w:rsidR="00DA7F76" w:rsidRPr="00462A6A">
        <w:rPr>
          <w:color w:val="FF0000"/>
        </w:rPr>
        <w:t>}(\bm{\theta}_k)$ be the stochastic gradient of $f$.</w:t>
      </w:r>
    </w:p>
    <w:p w14:paraId="384257E6"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{enumerate}</w:t>
      </w:r>
    </w:p>
    <w:p w14:paraId="6432D889" w14:textId="77777777" w:rsidR="00DA7F76" w:rsidRPr="00462A6A" w:rsidRDefault="00907B38" w:rsidP="00DA7F76">
      <w:pPr>
        <w:rPr>
          <w:color w:val="FF0000"/>
        </w:rPr>
      </w:pPr>
      <w:r w:rsidRPr="002B616F">
        <w:rPr>
          <w:color w:val="0070C0"/>
        </w:rPr>
        <w:t>\item</w:t>
      </w:r>
      <w:r w:rsidR="00DA7F76" w:rsidRPr="00462A6A">
        <w:rPr>
          <w:color w:val="FF0000"/>
        </w:rPr>
        <w:t>[(a)]</w:t>
      </w:r>
      <w:r w:rsidR="002B616F" w:rsidRPr="00462A6A">
        <w:rPr>
          <w:color w:val="FF0000"/>
        </w:rPr>
        <w:t xml:space="preserve"> </w:t>
      </w:r>
      <w:r w:rsidR="00DA7F76" w:rsidRPr="00462A6A">
        <w:rPr>
          <w:color w:val="FF0000"/>
        </w:rPr>
        <w:t>[Unbiased estimator]</w:t>
      </w:r>
      <w:r w:rsidR="002B616F" w:rsidRPr="00462A6A">
        <w:rPr>
          <w:color w:val="FF0000"/>
        </w:rPr>
        <w:t xml:space="preserve"> </w:t>
      </w:r>
      <w:r w:rsidR="00DA7F76" w:rsidRPr="00462A6A">
        <w:rPr>
          <w:color w:val="FF0000"/>
        </w:rPr>
        <w:t>$\</w:t>
      </w:r>
      <w:proofErr w:type="spellStart"/>
      <w:r w:rsidR="00DA7F76" w:rsidRPr="00462A6A">
        <w:rPr>
          <w:color w:val="FF0000"/>
        </w:rPr>
        <w:t>mathbb</w:t>
      </w:r>
      <w:proofErr w:type="spellEnd"/>
      <w:r w:rsidR="00DA7F76" w:rsidRPr="00462A6A">
        <w:rPr>
          <w:color w:val="FF0000"/>
        </w:rPr>
        <w:t>{E}_{\</w:t>
      </w:r>
      <w:proofErr w:type="spellStart"/>
      <w:r w:rsidR="00DA7F76" w:rsidRPr="00462A6A">
        <w:rPr>
          <w:color w:val="FF0000"/>
        </w:rPr>
        <w:t>xi_</w:t>
      </w:r>
      <w:proofErr w:type="gramStart"/>
      <w:r w:rsidR="00DA7F76" w:rsidRPr="00462A6A">
        <w:rPr>
          <w:color w:val="FF0000"/>
        </w:rPr>
        <w:t>k</w:t>
      </w:r>
      <w:proofErr w:type="spellEnd"/>
      <w:r w:rsidR="00DA7F76" w:rsidRPr="00462A6A">
        <w:rPr>
          <w:color w:val="FF0000"/>
        </w:rPr>
        <w:t>}\</w:t>
      </w:r>
      <w:proofErr w:type="gramEnd"/>
      <w:r w:rsidR="00DA7F76" w:rsidRPr="00462A6A">
        <w:rPr>
          <w:color w:val="FF0000"/>
        </w:rPr>
        <w:t>left[ \</w:t>
      </w:r>
      <w:proofErr w:type="spellStart"/>
      <w:r w:rsidR="00DA7F76" w:rsidRPr="00462A6A">
        <w:rPr>
          <w:color w:val="FF0000"/>
        </w:rPr>
        <w:t>mathsf</w:t>
      </w:r>
      <w:proofErr w:type="spellEnd"/>
      <w:r w:rsidR="00DA7F76" w:rsidRPr="00462A6A">
        <w:rPr>
          <w:color w:val="FF0000"/>
        </w:rPr>
        <w:t>{G}_{\</w:t>
      </w:r>
      <w:proofErr w:type="spellStart"/>
      <w:r w:rsidR="00DA7F76" w:rsidRPr="00462A6A">
        <w:rPr>
          <w:color w:val="FF0000"/>
        </w:rPr>
        <w:t>xi_k</w:t>
      </w:r>
      <w:proofErr w:type="spellEnd"/>
      <w:r w:rsidR="00DA7F76" w:rsidRPr="00462A6A">
        <w:rPr>
          <w:color w:val="FF0000"/>
        </w:rPr>
        <w:t>}(\bm{\theta}_k) \right] = \</w:t>
      </w:r>
      <w:proofErr w:type="spellStart"/>
      <w:r w:rsidR="00DA7F76" w:rsidRPr="00462A6A">
        <w:rPr>
          <w:color w:val="FF0000"/>
        </w:rPr>
        <w:t>nabla</w:t>
      </w:r>
      <w:proofErr w:type="spellEnd"/>
      <w:r w:rsidR="00DA7F76" w:rsidRPr="00462A6A">
        <w:rPr>
          <w:color w:val="FF0000"/>
        </w:rPr>
        <w:t xml:space="preserve"> f(\bm{\theta}_k)$ (see (\ref{gradient}) in Assumption \ref{assum:1}(A1)).</w:t>
      </w:r>
    </w:p>
    <w:p w14:paraId="0DA9F2A3" w14:textId="77777777" w:rsidR="00DA7F76" w:rsidRPr="00462A6A" w:rsidRDefault="00907B38" w:rsidP="00DA7F76">
      <w:pPr>
        <w:rPr>
          <w:color w:val="FF0000"/>
        </w:rPr>
      </w:pPr>
      <w:r w:rsidRPr="002B616F">
        <w:rPr>
          <w:color w:val="0070C0"/>
        </w:rPr>
        <w:t>\item</w:t>
      </w:r>
      <w:r w:rsidR="00DA7F76" w:rsidRPr="00462A6A">
        <w:rPr>
          <w:color w:val="FF0000"/>
        </w:rPr>
        <w:t>[(b)]</w:t>
      </w:r>
      <w:r w:rsidR="002B616F" w:rsidRPr="00462A6A">
        <w:rPr>
          <w:color w:val="FF0000"/>
        </w:rPr>
        <w:t xml:space="preserve"> </w:t>
      </w:r>
      <w:r w:rsidR="00DA7F76" w:rsidRPr="00462A6A">
        <w:rPr>
          <w:color w:val="FF0000"/>
        </w:rPr>
        <w:t>[Bounded variance]</w:t>
      </w:r>
      <w:r w:rsidR="002B616F" w:rsidRPr="00462A6A">
        <w:rPr>
          <w:color w:val="FF0000"/>
        </w:rPr>
        <w:t xml:space="preserve"> </w:t>
      </w:r>
      <w:r w:rsidR="00DA7F76" w:rsidRPr="00462A6A">
        <w:rPr>
          <w:color w:val="FF0000"/>
        </w:rPr>
        <w:t>$\</w:t>
      </w:r>
      <w:proofErr w:type="spellStart"/>
      <w:r w:rsidR="00DA7F76" w:rsidRPr="00462A6A">
        <w:rPr>
          <w:color w:val="FF0000"/>
        </w:rPr>
        <w:t>mathbb</w:t>
      </w:r>
      <w:proofErr w:type="spellEnd"/>
      <w:r w:rsidR="00DA7F76" w:rsidRPr="00462A6A">
        <w:rPr>
          <w:color w:val="FF0000"/>
        </w:rPr>
        <w:t>{E}_{\</w:t>
      </w:r>
      <w:proofErr w:type="spellStart"/>
      <w:r w:rsidR="00DA7F76" w:rsidRPr="00462A6A">
        <w:rPr>
          <w:color w:val="FF0000"/>
        </w:rPr>
        <w:t>xi_k</w:t>
      </w:r>
      <w:proofErr w:type="spellEnd"/>
      <w:r w:rsidR="00DA7F76" w:rsidRPr="00462A6A">
        <w:rPr>
          <w:color w:val="FF0000"/>
        </w:rPr>
        <w:t>} \</w:t>
      </w:r>
      <w:proofErr w:type="gramStart"/>
      <w:r w:rsidR="00DA7F76" w:rsidRPr="00462A6A">
        <w:rPr>
          <w:color w:val="FF0000"/>
        </w:rPr>
        <w:t>left[</w:t>
      </w:r>
      <w:proofErr w:type="gramEnd"/>
      <w:r w:rsidR="00DA7F76" w:rsidRPr="00462A6A">
        <w:rPr>
          <w:color w:val="FF0000"/>
        </w:rPr>
        <w:t xml:space="preserve"> \|\</w:t>
      </w:r>
      <w:proofErr w:type="spellStart"/>
      <w:r w:rsidR="00DA7F76" w:rsidRPr="00462A6A">
        <w:rPr>
          <w:color w:val="FF0000"/>
        </w:rPr>
        <w:t>mathsf</w:t>
      </w:r>
      <w:proofErr w:type="spellEnd"/>
      <w:r w:rsidR="00DA7F76" w:rsidRPr="00462A6A">
        <w:rPr>
          <w:color w:val="FF0000"/>
        </w:rPr>
        <w:t>{G}_{\</w:t>
      </w:r>
      <w:proofErr w:type="spellStart"/>
      <w:r w:rsidR="00DA7F76" w:rsidRPr="00462A6A">
        <w:rPr>
          <w:color w:val="FF0000"/>
        </w:rPr>
        <w:t>xi_k</w:t>
      </w:r>
      <w:proofErr w:type="spellEnd"/>
      <w:r w:rsidR="00DA7F76" w:rsidRPr="00462A6A">
        <w:rPr>
          <w:color w:val="FF0000"/>
        </w:rPr>
        <w:t>}(\bm{\theta}_k) -</w:t>
      </w:r>
      <w:r w:rsidR="002155B5" w:rsidRPr="00462A6A">
        <w:rPr>
          <w:color w:val="FF0000"/>
        </w:rPr>
        <w:t xml:space="preserve"> </w:t>
      </w:r>
      <w:r w:rsidR="00DA7F76" w:rsidRPr="00462A6A">
        <w:rPr>
          <w:color w:val="FF0000"/>
        </w:rPr>
        <w:t>\</w:t>
      </w:r>
      <w:proofErr w:type="spellStart"/>
      <w:r w:rsidR="00DA7F76" w:rsidRPr="00462A6A">
        <w:rPr>
          <w:color w:val="FF0000"/>
        </w:rPr>
        <w:t>nabla</w:t>
      </w:r>
      <w:proofErr w:type="spellEnd"/>
      <w:r w:rsidR="00DA7F76" w:rsidRPr="00462A6A">
        <w:rPr>
          <w:color w:val="FF0000"/>
        </w:rPr>
        <w:t xml:space="preserve"> f(\bm{\theta}_k) \|^2 \right] \</w:t>
      </w:r>
      <w:proofErr w:type="spellStart"/>
      <w:r w:rsidR="00DA7F76" w:rsidRPr="00462A6A">
        <w:rPr>
          <w:color w:val="FF0000"/>
        </w:rPr>
        <w:t>leq</w:t>
      </w:r>
      <w:proofErr w:type="spellEnd"/>
      <w:r w:rsidR="00DA7F76" w:rsidRPr="00462A6A">
        <w:rPr>
          <w:color w:val="FF0000"/>
        </w:rPr>
        <w:t xml:space="preserve"> \sigma^2$ (see (\ref{sigma}) in Assumption \ref{assum:1}(A1)).</w:t>
      </w:r>
    </w:p>
    <w:p w14:paraId="4BCE1C26" w14:textId="77777777" w:rsidR="00DA7F76" w:rsidRPr="00462A6A" w:rsidRDefault="00907B38" w:rsidP="00DA7F76">
      <w:pPr>
        <w:rPr>
          <w:color w:val="FF0000"/>
        </w:rPr>
      </w:pPr>
      <w:r w:rsidRPr="002B616F">
        <w:rPr>
          <w:color w:val="0070C0"/>
        </w:rPr>
        <w:t>\item</w:t>
      </w:r>
      <w:r w:rsidR="00DA7F76" w:rsidRPr="00462A6A">
        <w:rPr>
          <w:color w:val="FF0000"/>
        </w:rPr>
        <w:t>[(c)]</w:t>
      </w:r>
      <w:r w:rsidR="002B616F" w:rsidRPr="00462A6A">
        <w:rPr>
          <w:color w:val="FF0000"/>
        </w:rPr>
        <w:t xml:space="preserve"> </w:t>
      </w:r>
      <w:r w:rsidR="00DA7F76" w:rsidRPr="00462A6A">
        <w:rPr>
          <w:color w:val="FF0000"/>
        </w:rPr>
        <w:t>[Mini-batch stochastic gradient]</w:t>
      </w:r>
      <w:r w:rsidR="002B616F" w:rsidRPr="00462A6A">
        <w:rPr>
          <w:color w:val="FF0000"/>
        </w:rPr>
        <w:t xml:space="preserve"> </w:t>
      </w:r>
      <w:r w:rsidR="00DA7F76" w:rsidRPr="00462A6A">
        <w:rPr>
          <w:color w:val="FF0000"/>
        </w:rPr>
        <w:t>$\</w:t>
      </w:r>
      <w:proofErr w:type="spellStart"/>
      <w:r w:rsidR="00DA7F76" w:rsidRPr="00462A6A">
        <w:rPr>
          <w:color w:val="FF0000"/>
        </w:rPr>
        <w:t>nabla</w:t>
      </w:r>
      <w:proofErr w:type="spellEnd"/>
      <w:r w:rsidR="00DA7F76" w:rsidRPr="00462A6A">
        <w:rPr>
          <w:color w:val="FF0000"/>
        </w:rPr>
        <w:t xml:space="preserve"> f_{</w:t>
      </w:r>
      <w:proofErr w:type="spellStart"/>
      <w:r w:rsidR="00DA7F76" w:rsidRPr="00462A6A">
        <w:rPr>
          <w:color w:val="FF0000"/>
        </w:rPr>
        <w:t>B_k</w:t>
      </w:r>
      <w:proofErr w:type="spellEnd"/>
      <w:r w:rsidR="00DA7F76" w:rsidRPr="00462A6A">
        <w:rPr>
          <w:color w:val="FF0000"/>
        </w:rPr>
        <w:t>} (\bm{\theta}_k)</w:t>
      </w:r>
      <w:r w:rsidR="002B616F" w:rsidRPr="00462A6A">
        <w:rPr>
          <w:color w:val="FF0000"/>
        </w:rPr>
        <w:t xml:space="preserve"> </w:t>
      </w:r>
      <w:r w:rsidR="00DA7F76" w:rsidRPr="00462A6A">
        <w:rPr>
          <w:color w:val="FF0000"/>
        </w:rPr>
        <w:t>:= \frac{1}{b} \sum_{</w:t>
      </w:r>
      <w:proofErr w:type="spellStart"/>
      <w:r w:rsidR="00DA7F76" w:rsidRPr="00462A6A">
        <w:rPr>
          <w:color w:val="FF0000"/>
        </w:rPr>
        <w:t>i</w:t>
      </w:r>
      <w:proofErr w:type="spellEnd"/>
      <w:r w:rsidR="00DA7F76" w:rsidRPr="00462A6A">
        <w:rPr>
          <w:color w:val="FF0000"/>
        </w:rPr>
        <w:t>\in [b]} \</w:t>
      </w:r>
      <w:proofErr w:type="spellStart"/>
      <w:r w:rsidR="00DA7F76" w:rsidRPr="00462A6A">
        <w:rPr>
          <w:color w:val="FF0000"/>
        </w:rPr>
        <w:t>mathsf</w:t>
      </w:r>
      <w:proofErr w:type="spellEnd"/>
      <w:r w:rsidR="00DA7F76" w:rsidRPr="00462A6A">
        <w:rPr>
          <w:color w:val="FF0000"/>
        </w:rPr>
        <w:t>{G}_{\xi_{</w:t>
      </w:r>
      <w:proofErr w:type="spellStart"/>
      <w:r w:rsidR="00DA7F76" w:rsidRPr="00462A6A">
        <w:rPr>
          <w:color w:val="FF0000"/>
        </w:rPr>
        <w:t>k,i</w:t>
      </w:r>
      <w:proofErr w:type="spellEnd"/>
      <w:r w:rsidR="00DA7F76" w:rsidRPr="00462A6A">
        <w:rPr>
          <w:color w:val="FF0000"/>
        </w:rPr>
        <w:t>}}(\bm{\theta}_k)</w:t>
      </w:r>
      <w:r w:rsidR="002B616F" w:rsidRPr="00462A6A">
        <w:rPr>
          <w:color w:val="FF0000"/>
        </w:rPr>
        <w:t xml:space="preserve"> </w:t>
      </w:r>
      <w:r w:rsidR="00DA7F76" w:rsidRPr="00462A6A">
        <w:rPr>
          <w:color w:val="FF0000"/>
        </w:rPr>
        <w:t>= \frac{1}{b} \sum_{</w:t>
      </w:r>
      <w:proofErr w:type="spellStart"/>
      <w:r w:rsidR="00DA7F76" w:rsidRPr="00462A6A">
        <w:rPr>
          <w:color w:val="FF0000"/>
        </w:rPr>
        <w:t>i</w:t>
      </w:r>
      <w:proofErr w:type="spellEnd"/>
      <w:r w:rsidR="00DA7F76" w:rsidRPr="00462A6A">
        <w:rPr>
          <w:color w:val="FF0000"/>
        </w:rPr>
        <w:t>\in [b]} \</w:t>
      </w:r>
      <w:proofErr w:type="spellStart"/>
      <w:r w:rsidR="00DA7F76" w:rsidRPr="00462A6A">
        <w:rPr>
          <w:color w:val="FF0000"/>
        </w:rPr>
        <w:t>nabla</w:t>
      </w:r>
      <w:proofErr w:type="spellEnd"/>
      <w:r w:rsidR="00DA7F76" w:rsidRPr="00462A6A">
        <w:rPr>
          <w:color w:val="FF0000"/>
        </w:rPr>
        <w:t xml:space="preserve"> f_{\xi_{</w:t>
      </w:r>
      <w:proofErr w:type="spellStart"/>
      <w:r w:rsidR="00DA7F76" w:rsidRPr="00462A6A">
        <w:rPr>
          <w:color w:val="FF0000"/>
        </w:rPr>
        <w:t>k,i</w:t>
      </w:r>
      <w:proofErr w:type="spellEnd"/>
      <w:r w:rsidR="00DA7F76" w:rsidRPr="00462A6A">
        <w:rPr>
          <w:color w:val="FF0000"/>
        </w:rPr>
        <w:t>}}(\bm{\theta}_k)$ (see Assumption \ref{assum:1}(A2)).</w:t>
      </w:r>
    </w:p>
    <w:p w14:paraId="3D1ABBD7"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{enumerate}</w:t>
      </w:r>
    </w:p>
    <w:p w14:paraId="45A4FF5F" w14:textId="77777777" w:rsidR="00DA7F76" w:rsidRPr="00462A6A" w:rsidRDefault="00907B38" w:rsidP="00DA7F76">
      <w:pPr>
        <w:rPr>
          <w:color w:val="FF0000"/>
        </w:rPr>
      </w:pPr>
      <w:r w:rsidRPr="002B616F">
        <w:rPr>
          <w:color w:val="0070C0"/>
        </w:rPr>
        <w:lastRenderedPageBreak/>
        <w:t>\</w:t>
      </w:r>
      <w:proofErr w:type="gramStart"/>
      <w:r w:rsidRPr="002B616F">
        <w:rPr>
          <w:color w:val="0070C0"/>
        </w:rPr>
        <w:t>item</w:t>
      </w:r>
      <w:r w:rsidR="00DA7F76" w:rsidRPr="00462A6A">
        <w:rPr>
          <w:color w:val="FF0000"/>
        </w:rPr>
        <w:t>[</w:t>
      </w:r>
      <w:proofErr w:type="gramEnd"/>
      <w:r w:rsidR="00DA7F76" w:rsidRPr="00462A6A">
        <w:rPr>
          <w:color w:val="FF0000"/>
        </w:rPr>
        <w:t>(3)]</w:t>
      </w:r>
      <w:r w:rsidR="002B616F" w:rsidRPr="00462A6A">
        <w:rPr>
          <w:color w:val="FF0000"/>
        </w:rPr>
        <w:t xml:space="preserve"> </w:t>
      </w:r>
      <w:r w:rsidR="00DA7F76" w:rsidRPr="00462A6A">
        <w:rPr>
          <w:color w:val="FF0000"/>
        </w:rPr>
        <w:t>[Armijo-line-search learning rate]</w:t>
      </w:r>
      <w:r w:rsidR="002B616F" w:rsidRPr="00462A6A">
        <w:rPr>
          <w:color w:val="FF0000"/>
        </w:rPr>
        <w:t xml:space="preserve"> </w:t>
      </w:r>
      <w:r w:rsidR="00DA7F76" w:rsidRPr="00462A6A">
        <w:rPr>
          <w:color w:val="FF0000"/>
        </w:rPr>
        <w:t>Let $\</w:t>
      </w:r>
      <w:proofErr w:type="spellStart"/>
      <w:r w:rsidR="00DA7F76" w:rsidRPr="00462A6A">
        <w:rPr>
          <w:color w:val="FF0000"/>
        </w:rPr>
        <w:t>alpha_k</w:t>
      </w:r>
      <w:proofErr w:type="spellEnd"/>
      <w:r w:rsidR="00DA7F76" w:rsidRPr="00462A6A">
        <w:rPr>
          <w:color w:val="FF0000"/>
        </w:rPr>
        <w:t>$ be a learning rate satisfying the Armijo condition (\ref{</w:t>
      </w:r>
      <w:proofErr w:type="spellStart"/>
      <w:r w:rsidR="00DA7F76" w:rsidRPr="00462A6A">
        <w:rPr>
          <w:color w:val="FF0000"/>
        </w:rPr>
        <w:t>armijo</w:t>
      </w:r>
      <w:proofErr w:type="spellEnd"/>
      <w:r w:rsidR="00DA7F76" w:rsidRPr="00462A6A">
        <w:rPr>
          <w:color w:val="FF0000"/>
        </w:rPr>
        <w:t>})</w:t>
      </w:r>
      <w:r w:rsidR="002B616F" w:rsidRPr="00462A6A">
        <w:rPr>
          <w:color w:val="FF0000"/>
        </w:rPr>
        <w:t xml:space="preserve"> </w:t>
      </w:r>
      <w:r w:rsidR="00DA7F76" w:rsidRPr="00462A6A">
        <w:rPr>
          <w:color w:val="FF0000"/>
        </w:rPr>
        <w:t>(whose existence is guaranteed by Proposition \ref{</w:t>
      </w:r>
      <w:proofErr w:type="spellStart"/>
      <w:r w:rsidR="00DA7F76" w:rsidRPr="00462A6A">
        <w:rPr>
          <w:color w:val="FF0000"/>
        </w:rPr>
        <w:t>existence_armijo</w:t>
      </w:r>
      <w:proofErr w:type="spellEnd"/>
      <w:r w:rsidR="00DA7F76" w:rsidRPr="00462A6A">
        <w:rPr>
          <w:color w:val="FF0000"/>
        </w:rPr>
        <w:t>}).</w:t>
      </w:r>
    </w:p>
    <w:p w14:paraId="65E5B84D"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{enumerate}</w:t>
      </w:r>
    </w:p>
    <w:p w14:paraId="38DC452E" w14:textId="77777777" w:rsidR="00DA7F76" w:rsidRPr="00462A6A" w:rsidRDefault="00907B38" w:rsidP="00DA7F76">
      <w:pPr>
        <w:rPr>
          <w:color w:val="FF0000"/>
        </w:rPr>
      </w:pPr>
      <w:r w:rsidRPr="002B616F">
        <w:rPr>
          <w:color w:val="0070C0"/>
        </w:rPr>
        <w:t>\</w:t>
      </w:r>
      <w:proofErr w:type="gramStart"/>
      <w:r w:rsidRPr="002B616F">
        <w:rPr>
          <w:color w:val="0070C0"/>
        </w:rPr>
        <w:t>item</w:t>
      </w:r>
      <w:proofErr w:type="gramEnd"/>
      <w:r w:rsidR="00DA7F76" w:rsidRPr="00462A6A">
        <w:rPr>
          <w:color w:val="FF0000"/>
        </w:rPr>
        <w:t>[(a)]</w:t>
      </w:r>
      <w:r w:rsidR="002B616F" w:rsidRPr="00462A6A">
        <w:rPr>
          <w:color w:val="FF0000"/>
        </w:rPr>
        <w:t xml:space="preserve"> </w:t>
      </w:r>
      <w:r w:rsidR="00DA7F76" w:rsidRPr="00462A6A">
        <w:rPr>
          <w:color w:val="FF0000"/>
        </w:rPr>
        <w:t>[Computability]</w:t>
      </w:r>
      <w:r w:rsidR="002B616F" w:rsidRPr="00462A6A">
        <w:rPr>
          <w:color w:val="FF0000"/>
        </w:rPr>
        <w:t xml:space="preserve"> </w:t>
      </w:r>
      <w:r w:rsidR="00DA7F76" w:rsidRPr="00462A6A">
        <w:rPr>
          <w:color w:val="FF0000"/>
        </w:rPr>
        <w:t>We assume that $\</w:t>
      </w:r>
      <w:proofErr w:type="spellStart"/>
      <w:r w:rsidR="00DA7F76" w:rsidRPr="00462A6A">
        <w:rPr>
          <w:color w:val="FF0000"/>
        </w:rPr>
        <w:t>alpha_k</w:t>
      </w:r>
      <w:proofErr w:type="spellEnd"/>
      <w:r w:rsidR="00DA7F76" w:rsidRPr="00462A6A">
        <w:rPr>
          <w:color w:val="FF0000"/>
        </w:rPr>
        <w:t>$ can be computed by</w:t>
      </w:r>
      <w:r w:rsidR="00ED7AA5">
        <w:rPr>
          <w:color w:val="FF0000"/>
        </w:rPr>
        <w:t xml:space="preserve"> using</w:t>
      </w:r>
      <w:r w:rsidR="00DA7F76" w:rsidRPr="00462A6A">
        <w:rPr>
          <w:color w:val="FF0000"/>
        </w:rPr>
        <w:t xml:space="preserve"> the backtracking Armijo-line-search method (Algorithm \ref{algo:2}).</w:t>
      </w:r>
      <w:r w:rsidR="002B616F" w:rsidRPr="00462A6A">
        <w:rPr>
          <w:color w:val="FF0000"/>
        </w:rPr>
        <w:t xml:space="preserve"> </w:t>
      </w:r>
      <w:r w:rsidR="00DA7F76" w:rsidRPr="00462A6A">
        <w:rPr>
          <w:color w:val="FF0000"/>
        </w:rPr>
        <w:t>Lemma \ref{lem:</w:t>
      </w:r>
      <w:proofErr w:type="gramStart"/>
      <w:r w:rsidR="00DA7F76" w:rsidRPr="00462A6A">
        <w:rPr>
          <w:color w:val="FF0000"/>
        </w:rPr>
        <w:t>1}(</w:t>
      </w:r>
      <w:proofErr w:type="gramEnd"/>
      <w:r w:rsidR="00DA7F76" w:rsidRPr="00462A6A">
        <w:rPr>
          <w:color w:val="FF0000"/>
        </w:rPr>
        <w:t>ii) thus guarantees the existence of a lower bound $\underline{\alpha} := \frac{2 \delta (1-c)}{L}$ $(&lt; \frac{2}{</w:t>
      </w:r>
      <w:proofErr w:type="spellStart"/>
      <w:r w:rsidR="00DA7F76" w:rsidRPr="00462A6A">
        <w:rPr>
          <w:color w:val="FF0000"/>
        </w:rPr>
        <w:t>L_n</w:t>
      </w:r>
      <w:proofErr w:type="spellEnd"/>
      <w:r w:rsidR="00DA7F76" w:rsidRPr="00462A6A">
        <w:rPr>
          <w:color w:val="FF0000"/>
        </w:rPr>
        <w:t>})$ of $\</w:t>
      </w:r>
      <w:proofErr w:type="spellStart"/>
      <w:r w:rsidR="00DA7F76" w:rsidRPr="00462A6A">
        <w:rPr>
          <w:color w:val="FF0000"/>
        </w:rPr>
        <w:t>alpha_k</w:t>
      </w:r>
      <w:proofErr w:type="spellEnd"/>
      <w:r w:rsidR="00DA7F76" w:rsidRPr="00462A6A">
        <w:rPr>
          <w:color w:val="FF0000"/>
        </w:rPr>
        <w:t>$.</w:t>
      </w:r>
      <w:r w:rsidR="002B616F" w:rsidRPr="00462A6A">
        <w:rPr>
          <w:color w:val="FF0000"/>
        </w:rPr>
        <w:t xml:space="preserve"> </w:t>
      </w:r>
      <w:r w:rsidR="00DA7F76" w:rsidRPr="00462A6A">
        <w:rPr>
          <w:color w:val="FF0000"/>
        </w:rPr>
        <w:t>The existence of a upper bound $\overline{\</w:t>
      </w:r>
      <w:proofErr w:type="gramStart"/>
      <w:r w:rsidR="00DA7F76" w:rsidRPr="00462A6A">
        <w:rPr>
          <w:color w:val="FF0000"/>
        </w:rPr>
        <w:t>alpha}$</w:t>
      </w:r>
      <w:proofErr w:type="gramEnd"/>
      <w:r w:rsidR="00DA7F76" w:rsidRPr="00462A6A">
        <w:rPr>
          <w:color w:val="FF0000"/>
        </w:rPr>
        <w:t xml:space="preserve"> of $\</w:t>
      </w:r>
      <w:proofErr w:type="spellStart"/>
      <w:r w:rsidR="00DA7F76" w:rsidRPr="00462A6A">
        <w:rPr>
          <w:color w:val="FF0000"/>
        </w:rPr>
        <w:t>alpha_k</w:t>
      </w:r>
      <w:proofErr w:type="spellEnd"/>
      <w:r w:rsidR="00DA7F76" w:rsidRPr="00462A6A">
        <w:rPr>
          <w:color w:val="FF0000"/>
        </w:rPr>
        <w:t>$ is guaranteed by Proposition \ref{</w:t>
      </w:r>
      <w:proofErr w:type="spellStart"/>
      <w:r w:rsidR="00DA7F76" w:rsidRPr="00462A6A">
        <w:rPr>
          <w:color w:val="FF0000"/>
        </w:rPr>
        <w:t>existence_armijo</w:t>
      </w:r>
      <w:proofErr w:type="spellEnd"/>
      <w:r w:rsidR="00DA7F76" w:rsidRPr="00462A6A">
        <w:rPr>
          <w:color w:val="FF0000"/>
        </w:rPr>
        <w:t xml:space="preserve">}. </w:t>
      </w:r>
    </w:p>
    <w:p w14:paraId="7556BC11" w14:textId="77777777" w:rsidR="00DA7F76" w:rsidRPr="00462A6A" w:rsidRDefault="00907B38" w:rsidP="00DA7F76">
      <w:pPr>
        <w:rPr>
          <w:color w:val="FF0000"/>
        </w:rPr>
      </w:pPr>
      <w:r w:rsidRPr="002B616F">
        <w:rPr>
          <w:color w:val="0070C0"/>
        </w:rPr>
        <w:t>\item</w:t>
      </w:r>
      <w:r w:rsidR="00DA7F76" w:rsidRPr="00462A6A">
        <w:rPr>
          <w:color w:val="FF0000"/>
        </w:rPr>
        <w:t>[(b)]</w:t>
      </w:r>
      <w:r w:rsidR="002B616F" w:rsidRPr="00462A6A">
        <w:rPr>
          <w:color w:val="FF0000"/>
        </w:rPr>
        <w:t xml:space="preserve"> </w:t>
      </w:r>
      <w:r w:rsidR="00DA7F76" w:rsidRPr="00462A6A">
        <w:rPr>
          <w:color w:val="FF0000"/>
        </w:rPr>
        <w:t>[Condition of upper bound]</w:t>
      </w:r>
      <w:r w:rsidR="002B616F" w:rsidRPr="00462A6A">
        <w:rPr>
          <w:color w:val="FF0000"/>
        </w:rPr>
        <w:t xml:space="preserve"> </w:t>
      </w:r>
      <w:r w:rsidR="00DA7F76" w:rsidRPr="00462A6A">
        <w:rPr>
          <w:color w:val="FF0000"/>
        </w:rPr>
        <w:t>We assume that $\overline{\alpha} &lt; \frac{</w:t>
      </w:r>
      <w:proofErr w:type="gramStart"/>
      <w:r w:rsidR="00DA7F76" w:rsidRPr="00462A6A">
        <w:rPr>
          <w:color w:val="FF0000"/>
        </w:rPr>
        <w:t>2}{</w:t>
      </w:r>
      <w:proofErr w:type="spellStart"/>
      <w:proofErr w:type="gramEnd"/>
      <w:r w:rsidR="00DA7F76" w:rsidRPr="00462A6A">
        <w:rPr>
          <w:color w:val="FF0000"/>
        </w:rPr>
        <w:t>L_n</w:t>
      </w:r>
      <w:proofErr w:type="spellEnd"/>
      <w:r w:rsidR="00DA7F76" w:rsidRPr="00462A6A">
        <w:rPr>
          <w:color w:val="FF0000"/>
        </w:rPr>
        <w:t>}$ to ensure that $C_1$ and $C_2$ are positive (see Theorem \ref{thm:1} for the definitions of $C_1$ and $C_2$).</w:t>
      </w:r>
    </w:p>
    <w:p w14:paraId="1B79C786"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{enumerate}</w:t>
      </w:r>
    </w:p>
    <w:p w14:paraId="29E81029" w14:textId="4E5A7170" w:rsidR="00DA7F76" w:rsidRPr="00462A6A" w:rsidRDefault="00907B38" w:rsidP="00DA7F76">
      <w:pPr>
        <w:rPr>
          <w:color w:val="FF0000"/>
        </w:rPr>
      </w:pPr>
      <w:r w:rsidRPr="002B616F">
        <w:rPr>
          <w:color w:val="0070C0"/>
        </w:rPr>
        <w:t>\</w:t>
      </w:r>
      <w:proofErr w:type="gramStart"/>
      <w:r w:rsidRPr="002B616F">
        <w:rPr>
          <w:color w:val="0070C0"/>
        </w:rPr>
        <w:t>item</w:t>
      </w:r>
      <w:r w:rsidR="00DA7F76" w:rsidRPr="00462A6A">
        <w:rPr>
          <w:color w:val="FF0000"/>
        </w:rPr>
        <w:t>[</w:t>
      </w:r>
      <w:proofErr w:type="gramEnd"/>
      <w:r w:rsidR="00DA7F76" w:rsidRPr="00462A6A">
        <w:rPr>
          <w:color w:val="FF0000"/>
        </w:rPr>
        <w:t>(4)]</w:t>
      </w:r>
      <w:r w:rsidR="002B616F" w:rsidRPr="00462A6A">
        <w:rPr>
          <w:color w:val="FF0000"/>
        </w:rPr>
        <w:t xml:space="preserve"> </w:t>
      </w:r>
      <w:r w:rsidR="00DA7F76" w:rsidRPr="00462A6A">
        <w:rPr>
          <w:color w:val="FF0000"/>
        </w:rPr>
        <w:t>[Condition of function value]</w:t>
      </w:r>
      <w:r w:rsidR="002B616F" w:rsidRPr="00462A6A">
        <w:rPr>
          <w:color w:val="FF0000"/>
        </w:rPr>
        <w:t xml:space="preserve"> </w:t>
      </w:r>
      <w:r w:rsidR="00ED7AA5">
        <w:rPr>
          <w:color w:val="FF0000"/>
        </w:rPr>
        <w:t xml:space="preserve">In order </w:t>
      </w:r>
      <w:r w:rsidR="00ED7AA5" w:rsidRPr="00462A6A">
        <w:rPr>
          <w:color w:val="FF0000"/>
        </w:rPr>
        <w:t xml:space="preserve">to compare the analysis of SGD with </w:t>
      </w:r>
      <w:r w:rsidR="00ED7AA5">
        <w:rPr>
          <w:color w:val="FF0000"/>
        </w:rPr>
        <w:t xml:space="preserve">a </w:t>
      </w:r>
      <w:r w:rsidR="00ED7AA5" w:rsidRPr="00462A6A">
        <w:rPr>
          <w:color w:val="FF0000"/>
        </w:rPr>
        <w:t>constant learning rate (see (\ref{</w:t>
      </w:r>
      <w:proofErr w:type="spellStart"/>
      <w:r w:rsidR="00ED7AA5" w:rsidRPr="00462A6A">
        <w:rPr>
          <w:color w:val="FF0000"/>
        </w:rPr>
        <w:t>sgd_c</w:t>
      </w:r>
      <w:proofErr w:type="spellEnd"/>
      <w:r w:rsidR="00ED7AA5" w:rsidRPr="00462A6A">
        <w:rPr>
          <w:color w:val="FF0000"/>
        </w:rPr>
        <w:t>})) with the one with the Armijo-line-search learning rate</w:t>
      </w:r>
      <w:r w:rsidR="00ED7AA5">
        <w:rPr>
          <w:color w:val="FF0000"/>
        </w:rPr>
        <w:t>,</w:t>
      </w:r>
      <w:r w:rsidR="00ED7AA5" w:rsidRPr="00462A6A">
        <w:rPr>
          <w:color w:val="FF0000"/>
        </w:rPr>
        <w:t xml:space="preserve"> </w:t>
      </w:r>
      <w:r w:rsidR="00ED7AA5">
        <w:rPr>
          <w:color w:val="FF0000"/>
        </w:rPr>
        <w:t>w</w:t>
      </w:r>
      <w:r w:rsidR="00ED7AA5" w:rsidRPr="00462A6A">
        <w:rPr>
          <w:color w:val="FF0000"/>
        </w:rPr>
        <w:t xml:space="preserve">e </w:t>
      </w:r>
      <w:r w:rsidR="00DA7F76" w:rsidRPr="00462A6A">
        <w:rPr>
          <w:color w:val="FF0000"/>
        </w:rPr>
        <w:t>assume that</w:t>
      </w:r>
      <w:r w:rsidR="00ED7AA5">
        <w:rPr>
          <w:color w:val="FF0000"/>
        </w:rPr>
        <w:t xml:space="preserve"> </w:t>
      </w:r>
      <w:r w:rsidR="00DA7F76" w:rsidRPr="00462A6A">
        <w:rPr>
          <w:color w:val="FF0000"/>
        </w:rPr>
        <w:t>$f(\bm{\theta}_k) \</w:t>
      </w:r>
      <w:proofErr w:type="spellStart"/>
      <w:r w:rsidR="00DA7F76" w:rsidRPr="00462A6A">
        <w:rPr>
          <w:color w:val="FF0000"/>
        </w:rPr>
        <w:t>leq</w:t>
      </w:r>
      <w:proofErr w:type="spellEnd"/>
      <w:r w:rsidR="00DA7F76" w:rsidRPr="00462A6A">
        <w:rPr>
          <w:color w:val="FF0000"/>
        </w:rPr>
        <w:t xml:space="preserve"> f(\bm{\theta}_0)$ </w:t>
      </w:r>
      <w:r w:rsidR="00ED7AA5">
        <w:rPr>
          <w:color w:val="FF0000"/>
        </w:rPr>
        <w:t>for all $k\in\</w:t>
      </w:r>
      <w:proofErr w:type="spellStart"/>
      <w:r w:rsidR="00ED7AA5">
        <w:rPr>
          <w:color w:val="FF0000"/>
        </w:rPr>
        <w:t>mathbb</w:t>
      </w:r>
      <w:proofErr w:type="spellEnd"/>
      <w:r w:rsidR="00ED7AA5">
        <w:rPr>
          <w:color w:val="FF0000"/>
        </w:rPr>
        <w:t>{N}$</w:t>
      </w:r>
      <w:r w:rsidR="00DA7F76" w:rsidRPr="00462A6A">
        <w:rPr>
          <w:color w:val="FF0000"/>
        </w:rPr>
        <w:t xml:space="preserve">. </w:t>
      </w:r>
    </w:p>
    <w:p w14:paraId="46C0BC60"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{enumerate}</w:t>
      </w:r>
    </w:p>
    <w:p w14:paraId="6B0793A7" w14:textId="77777777" w:rsidR="00DA7F76" w:rsidRPr="002B616F" w:rsidRDefault="00DA7F76" w:rsidP="00907B38">
      <w:pPr>
        <w:pStyle w:val="code"/>
      </w:pPr>
      <w:r w:rsidRPr="002B616F">
        <w:t>}</w:t>
      </w:r>
    </w:p>
    <w:p w14:paraId="1CB85346" w14:textId="77777777" w:rsidR="00DA7F76" w:rsidRPr="002B616F" w:rsidRDefault="00DA7F76" w:rsidP="00DA7F76"/>
    <w:p w14:paraId="665F6398" w14:textId="77777777" w:rsidR="00DA7F76" w:rsidRPr="002B616F" w:rsidRDefault="00DA7F76" w:rsidP="00DA7F76">
      <w:r w:rsidRPr="002B616F">
        <w:t>Here, we compare Theorem \ref{thm:1} with the convergence analysis of SGD using a constant learning rate. SGD using a constant learning rate $\alpha \in (</w:t>
      </w:r>
      <w:proofErr w:type="gramStart"/>
      <w:r w:rsidRPr="002B616F">
        <w:t>0,\</w:t>
      </w:r>
      <w:proofErr w:type="gramEnd"/>
      <w:r w:rsidRPr="002B616F">
        <w:t>frac{2}{</w:t>
      </w:r>
      <w:proofErr w:type="spellStart"/>
      <w:r w:rsidRPr="002B616F">
        <w:t>L_n</w:t>
      </w:r>
      <w:proofErr w:type="spellEnd"/>
      <w:r w:rsidRPr="002B616F">
        <w:t>})$ satisfies that</w:t>
      </w:r>
    </w:p>
    <w:p w14:paraId="747C9CC6"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w:t>
      </w:r>
      <w:proofErr w:type="spellStart"/>
      <w:r w:rsidR="00DA7F76" w:rsidRPr="002B616F">
        <w:t>sgd_c</w:t>
      </w:r>
      <w:proofErr w:type="spellEnd"/>
      <w:r w:rsidR="00DA7F76" w:rsidRPr="002B616F">
        <w:t>}</w:t>
      </w:r>
    </w:p>
    <w:p w14:paraId="6B9760F9" w14:textId="77777777" w:rsidR="00DA7F76" w:rsidRPr="002B616F" w:rsidRDefault="00DA7F76" w:rsidP="00907B38">
      <w:pPr>
        <w:pStyle w:val="code"/>
      </w:pPr>
      <w:r w:rsidRPr="002B616F">
        <w:t>\min</w:t>
      </w:r>
      <w:proofErr w:type="gramStart"/>
      <w:r w:rsidRPr="002B616F">
        <w:t>_{</w:t>
      </w:r>
      <w:proofErr w:type="gramEnd"/>
      <w:r w:rsidRPr="002B616F">
        <w:t>k\in [0:K-1]} \</w:t>
      </w:r>
      <w:proofErr w:type="spellStart"/>
      <w:r w:rsidRPr="002B616F">
        <w:t>mathbb</w:t>
      </w:r>
      <w:proofErr w:type="spellEnd"/>
      <w:r w:rsidRPr="002B616F">
        <w:t>{E}\left[ \| \</w:t>
      </w:r>
      <w:proofErr w:type="spellStart"/>
      <w:r w:rsidRPr="002B616F">
        <w:t>nabla</w:t>
      </w:r>
      <w:proofErr w:type="spellEnd"/>
      <w:r w:rsidRPr="002B616F">
        <w:t xml:space="preserve"> f(\bm{\theta}_k)\|^2 \right]</w:t>
      </w:r>
    </w:p>
    <w:p w14:paraId="297012D7"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4B8F889D" w14:textId="77777777" w:rsidR="00DA7F76" w:rsidRPr="002B616F" w:rsidRDefault="00DA7F76" w:rsidP="00907B38">
      <w:pPr>
        <w:pStyle w:val="code"/>
      </w:pPr>
      <w:r w:rsidRPr="002B616F">
        <w:t>\</w:t>
      </w:r>
      <w:proofErr w:type="gramStart"/>
      <w:r w:rsidRPr="002B616F">
        <w:t>frac{</w:t>
      </w:r>
      <w:proofErr w:type="gramEnd"/>
      <w:r w:rsidRPr="002B616F">
        <w:t xml:space="preserve">2 (f(\bm{\theta}_0) - f_*)}{(2 - </w:t>
      </w:r>
      <w:proofErr w:type="spellStart"/>
      <w:r w:rsidRPr="002B616F">
        <w:t>L_n</w:t>
      </w:r>
      <w:proofErr w:type="spellEnd"/>
      <w:r w:rsidRPr="002B616F">
        <w:t xml:space="preserve"> \alpha) \alpha}</w:t>
      </w:r>
    </w:p>
    <w:p w14:paraId="5C78C5F3" w14:textId="77777777" w:rsidR="00DA7F76" w:rsidRPr="002B616F" w:rsidRDefault="00DA7F76" w:rsidP="00907B38">
      <w:pPr>
        <w:pStyle w:val="code"/>
      </w:pPr>
      <w:r w:rsidRPr="002B616F">
        <w:t>\</w:t>
      </w:r>
      <w:proofErr w:type="gramStart"/>
      <w:r w:rsidRPr="002B616F">
        <w:t>frac</w:t>
      </w:r>
      <w:proofErr w:type="gramEnd"/>
      <w:r w:rsidRPr="002B616F">
        <w:t xml:space="preserve">{1}{K} </w:t>
      </w:r>
    </w:p>
    <w:p w14:paraId="204EF018" w14:textId="77777777" w:rsidR="00DA7F76" w:rsidRPr="002B616F" w:rsidRDefault="00DA7F76" w:rsidP="00907B38">
      <w:pPr>
        <w:pStyle w:val="code"/>
      </w:pPr>
      <w:r w:rsidRPr="002B616F">
        <w:t xml:space="preserve">+ </w:t>
      </w:r>
    </w:p>
    <w:p w14:paraId="0F5D8304" w14:textId="77777777" w:rsidR="00DA7F76" w:rsidRPr="002B616F" w:rsidRDefault="00DA7F76" w:rsidP="00907B38">
      <w:pPr>
        <w:pStyle w:val="code"/>
      </w:pPr>
      <w:r w:rsidRPr="002B616F">
        <w:t>\</w:t>
      </w:r>
      <w:proofErr w:type="gramStart"/>
      <w:r w:rsidRPr="002B616F">
        <w:t>frac{</w:t>
      </w:r>
      <w:proofErr w:type="spellStart"/>
      <w:proofErr w:type="gramEnd"/>
      <w:r w:rsidRPr="002B616F">
        <w:t>L_n</w:t>
      </w:r>
      <w:proofErr w:type="spellEnd"/>
      <w:r w:rsidRPr="002B616F">
        <w:t xml:space="preserve"> \alpha \sigma^2}{2-L_n \alpha}\frac{1}{b}</w:t>
      </w:r>
    </w:p>
    <w:p w14:paraId="1177F012"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41419E2F" w14:textId="77777777" w:rsidR="00DA7F76" w:rsidRPr="002B616F" w:rsidRDefault="00DA7F76" w:rsidP="00DA7F76">
      <w:r w:rsidRPr="002B616F">
        <w:t>(The proof of (\ref{</w:t>
      </w:r>
      <w:proofErr w:type="spellStart"/>
      <w:r w:rsidRPr="002B616F">
        <w:t>sgd_c</w:t>
      </w:r>
      <w:proofErr w:type="spellEnd"/>
      <w:r w:rsidRPr="002B616F">
        <w:t>}) is given in Appendix \ref{a5}). We need to set a constant learning rate $\alpha \in (</w:t>
      </w:r>
      <w:proofErr w:type="gramStart"/>
      <w:r w:rsidRPr="002B616F">
        <w:t>0,\</w:t>
      </w:r>
      <w:proofErr w:type="gramEnd"/>
      <w:r w:rsidRPr="002B616F">
        <w:t>frac{2}{</w:t>
      </w:r>
      <w:proofErr w:type="spellStart"/>
      <w:r w:rsidRPr="002B616F">
        <w:t>L_n</w:t>
      </w:r>
      <w:proofErr w:type="spellEnd"/>
      <w:r w:rsidRPr="002B616F">
        <w:t>})$ depending on the Lipschitz constant $</w:t>
      </w:r>
      <w:proofErr w:type="spellStart"/>
      <w:r w:rsidRPr="002B616F">
        <w:t>L_n</w:t>
      </w:r>
      <w:proofErr w:type="spellEnd"/>
      <w:r w:rsidRPr="002B616F">
        <w:t>$ of $\</w:t>
      </w:r>
      <w:proofErr w:type="spellStart"/>
      <w:r w:rsidRPr="002B616F">
        <w:t>nabla</w:t>
      </w:r>
      <w:proofErr w:type="spellEnd"/>
      <w:r w:rsidRPr="002B616F">
        <w:t xml:space="preserve"> f$. However, since computing $</w:t>
      </w:r>
      <w:proofErr w:type="spellStart"/>
      <w:r w:rsidRPr="002B616F">
        <w:t>L_n</w:t>
      </w:r>
      <w:proofErr w:type="spellEnd"/>
      <w:r w:rsidRPr="002B616F">
        <w:t>$ is NP-hard \</w:t>
      </w:r>
      <w:proofErr w:type="spellStart"/>
      <w:proofErr w:type="gramStart"/>
      <w:r w:rsidRPr="002B616F">
        <w:t>citep</w:t>
      </w:r>
      <w:proofErr w:type="spellEnd"/>
      <w:r w:rsidRPr="002B616F">
        <w:t>{</w:t>
      </w:r>
      <w:proofErr w:type="gramEnd"/>
      <w:r w:rsidRPr="002B616F">
        <w:t>NEURIPS2018_d54e99a6}, it is difficult to set $\alpha \in (0,\frac{2}{</w:t>
      </w:r>
      <w:proofErr w:type="spellStart"/>
      <w:r w:rsidRPr="002B616F">
        <w:t>L_n</w:t>
      </w:r>
      <w:proofErr w:type="spellEnd"/>
      <w:r w:rsidRPr="002B616F">
        <w:t>})$. Meanwhile, it is sufficient to set $</w:t>
      </w:r>
      <w:proofErr w:type="gramStart"/>
      <w:r w:rsidRPr="002B616F">
        <w:t>c,\</w:t>
      </w:r>
      <w:proofErr w:type="gramEnd"/>
      <w:r w:rsidRPr="002B616F">
        <w:t>delta \in (0,1)$ in Algorithms \ref{algo:1} and \ref{algo:2} without computing the Lipschitz constant of $\</w:t>
      </w:r>
      <w:proofErr w:type="spellStart"/>
      <w:r w:rsidRPr="002B616F">
        <w:t>nabla</w:t>
      </w:r>
      <w:proofErr w:type="spellEnd"/>
      <w:r w:rsidRPr="002B616F">
        <w:t xml:space="preserve"> f$.</w:t>
      </w:r>
    </w:p>
    <w:p w14:paraId="0D5E3B08" w14:textId="77777777" w:rsidR="00DA7F76" w:rsidRPr="002B616F" w:rsidRDefault="00DA7F76" w:rsidP="00DA7F76"/>
    <w:p w14:paraId="730B6018" w14:textId="77777777" w:rsidR="00DA7F76" w:rsidRPr="002B616F" w:rsidRDefault="00DA7F76" w:rsidP="00DA7F76">
      <w:r w:rsidRPr="002B616F">
        <w:t>We also compare Theorem \ref{thm:1} with Theorem 3 in \</w:t>
      </w:r>
      <w:proofErr w:type="spellStart"/>
      <w:proofErr w:type="gramStart"/>
      <w:r w:rsidRPr="002B616F">
        <w:t>citep</w:t>
      </w:r>
      <w:proofErr w:type="spellEnd"/>
      <w:r w:rsidRPr="002B616F">
        <w:t>{</w:t>
      </w:r>
      <w:proofErr w:type="gramEnd"/>
      <w:r w:rsidRPr="002B616F">
        <w:t>NEURIPS2019_2557911c}. Theorem 3 in \</w:t>
      </w:r>
      <w:proofErr w:type="spellStart"/>
      <w:proofErr w:type="gramStart"/>
      <w:r w:rsidRPr="002B616F">
        <w:t>citep</w:t>
      </w:r>
      <w:proofErr w:type="spellEnd"/>
      <w:r w:rsidRPr="002B616F">
        <w:t>{</w:t>
      </w:r>
      <w:proofErr w:type="gramEnd"/>
      <w:r w:rsidRPr="002B616F">
        <w:t xml:space="preserve">NEURIPS2019_2557911c} indicates that, under a strong growth condition with a constant $\rho$ (i.e., </w:t>
      </w:r>
      <w:r w:rsidRPr="002B616F">
        <w:lastRenderedPageBreak/>
        <w:t>$\</w:t>
      </w:r>
      <w:proofErr w:type="spellStart"/>
      <w:r w:rsidRPr="002B616F">
        <w:t>mathbb</w:t>
      </w:r>
      <w:proofErr w:type="spellEnd"/>
      <w:r w:rsidRPr="002B616F">
        <w:t>{E}_</w:t>
      </w:r>
      <w:proofErr w:type="spellStart"/>
      <w:r w:rsidRPr="002B616F">
        <w:t>i</w:t>
      </w:r>
      <w:proofErr w:type="spellEnd"/>
      <w:r w:rsidRPr="002B616F">
        <w:t xml:space="preserve"> [\|\</w:t>
      </w:r>
      <w:proofErr w:type="spellStart"/>
      <w:r w:rsidRPr="002B616F">
        <w:t>nabla</w:t>
      </w:r>
      <w:proofErr w:type="spellEnd"/>
      <w:r w:rsidRPr="002B616F">
        <w:t xml:space="preserve"> </w:t>
      </w:r>
      <w:proofErr w:type="spellStart"/>
      <w:r w:rsidRPr="002B616F">
        <w:t>f_i</w:t>
      </w:r>
      <w:proofErr w:type="spellEnd"/>
      <w:r w:rsidRPr="002B616F">
        <w:t xml:space="preserve"> (\bm{\theta})\|^2] \</w:t>
      </w:r>
      <w:proofErr w:type="spellStart"/>
      <w:r w:rsidRPr="002B616F">
        <w:t>leq</w:t>
      </w:r>
      <w:proofErr w:type="spellEnd"/>
      <w:r w:rsidRPr="002B616F">
        <w:t xml:space="preserve"> \rho \| \</w:t>
      </w:r>
      <w:proofErr w:type="spellStart"/>
      <w:r w:rsidRPr="002B616F">
        <w:t>nabla</w:t>
      </w:r>
      <w:proofErr w:type="spellEnd"/>
      <w:r w:rsidRPr="002B616F">
        <w:t xml:space="preserve"> f(\bm{\theta})\|^2$ $(\bm{\theta} \in \</w:t>
      </w:r>
      <w:proofErr w:type="spellStart"/>
      <w:r w:rsidRPr="002B616F">
        <w:t>mathbb</w:t>
      </w:r>
      <w:proofErr w:type="spellEnd"/>
      <w:r w:rsidRPr="002B616F">
        <w:t>{R}^d)$) and the Armijo condition, SGD satisfies that</w:t>
      </w:r>
    </w:p>
    <w:p w14:paraId="16726FC8"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3F371742" w14:textId="77777777" w:rsidR="00DA7F76" w:rsidRPr="002B616F" w:rsidRDefault="00DA7F76" w:rsidP="00907B38">
      <w:pPr>
        <w:pStyle w:val="code"/>
      </w:pPr>
      <w:r w:rsidRPr="002B616F">
        <w:t>\min</w:t>
      </w:r>
      <w:proofErr w:type="gramStart"/>
      <w:r w:rsidRPr="002B616F">
        <w:t>_{</w:t>
      </w:r>
      <w:proofErr w:type="gramEnd"/>
      <w:r w:rsidRPr="002B616F">
        <w:t>k\in [0:K-1]} \</w:t>
      </w:r>
      <w:proofErr w:type="spellStart"/>
      <w:r w:rsidRPr="002B616F">
        <w:t>mathbb</w:t>
      </w:r>
      <w:proofErr w:type="spellEnd"/>
      <w:r w:rsidRPr="002B616F">
        <w:t>{E}\left[ \| \</w:t>
      </w:r>
      <w:proofErr w:type="spellStart"/>
      <w:r w:rsidRPr="002B616F">
        <w:t>nabla</w:t>
      </w:r>
      <w:proofErr w:type="spellEnd"/>
      <w:r w:rsidRPr="002B616F">
        <w:t xml:space="preserve"> f(\bm{\theta}_k)\|^2 \right]</w:t>
      </w:r>
    </w:p>
    <w:p w14:paraId="3F842361" w14:textId="77777777" w:rsidR="00DA7F76" w:rsidRPr="002B616F" w:rsidRDefault="00DA7F76" w:rsidP="00907B38">
      <w:pPr>
        <w:pStyle w:val="code"/>
      </w:pPr>
      <w:r w:rsidRPr="002B616F">
        <w:t>\</w:t>
      </w:r>
      <w:proofErr w:type="spellStart"/>
      <w:r w:rsidRPr="002B616F">
        <w:t>leq</w:t>
      </w:r>
      <w:proofErr w:type="spellEnd"/>
      <w:r w:rsidRPr="002B616F">
        <w:t xml:space="preserve"> \frac{f(\bm{\</w:t>
      </w:r>
      <w:proofErr w:type="gramStart"/>
      <w:r w:rsidRPr="002B616F">
        <w:t>theta}_</w:t>
      </w:r>
      <w:proofErr w:type="gramEnd"/>
      <w:r w:rsidRPr="002B616F">
        <w:t>0) - f(\bm{\theta}^\star)}{\Delta K},</w:t>
      </w:r>
    </w:p>
    <w:p w14:paraId="4B4E295D"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1095A88F" w14:textId="77777777" w:rsidR="00DA7F76" w:rsidRPr="002B616F" w:rsidRDefault="00DA7F76" w:rsidP="00DA7F76">
      <w:r w:rsidRPr="002B616F">
        <w:t xml:space="preserve">where $c &gt; 1 - \frac{L}{\rho </w:t>
      </w:r>
      <w:proofErr w:type="spellStart"/>
      <w:r w:rsidRPr="002B616F">
        <w:t>L_n</w:t>
      </w:r>
      <w:proofErr w:type="spellEnd"/>
      <w:r w:rsidRPr="002B616F">
        <w:t xml:space="preserve">}$, $\overline{\alpha} &lt; \frac{2}{\rho </w:t>
      </w:r>
      <w:proofErr w:type="spellStart"/>
      <w:r w:rsidRPr="002B616F">
        <w:t>L_n</w:t>
      </w:r>
      <w:proofErr w:type="spellEnd"/>
      <w:r w:rsidRPr="002B616F">
        <w:t xml:space="preserve">}$, $\Delta := (\overline{\alpha} + \frac{2(1-c)}{L}) - \rho (\overline{\alpha} - \frac{2(1-c)}{L} + </w:t>
      </w:r>
      <w:proofErr w:type="spellStart"/>
      <w:r w:rsidRPr="002B616F">
        <w:t>L_n</w:t>
      </w:r>
      <w:proofErr w:type="spellEnd"/>
      <w:r w:rsidRPr="002B616F">
        <w:t xml:space="preserve"> \overline{\alpha}^2)$, and $\bm{\theta}^\star$ is a local minimizer of $f$. Theorem \ref{thm:1} is a convergence analysis of Algorithm \ref{algo:1} without assuming the strong growth condition or limiting the hyperparameter $c$. Moreover, Theorem \ref{thm:1} shows that using large batch size is appropriate for SGD using the Armijo line search (Algorithm \ref{algo:1}).</w:t>
      </w:r>
    </w:p>
    <w:p w14:paraId="58702C45" w14:textId="77777777" w:rsidR="00DA7F76" w:rsidRPr="002B616F" w:rsidRDefault="00DA7F76" w:rsidP="00DA7F76"/>
    <w:p w14:paraId="625F475A"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Steps needed for $\epsilon$--approximation}</w:t>
      </w:r>
    </w:p>
    <w:p w14:paraId="7C41444C" w14:textId="77777777" w:rsidR="00DA7F76" w:rsidRPr="002B616F" w:rsidRDefault="00DA7F76" w:rsidP="00DA7F76">
      <w:r w:rsidRPr="002B616F">
        <w:t>To investigate the relationship between the number of steps $K$ needed for nonconvex optimization and the batch size $b$, we consider an $\epsilon$--approximation of Algorithm \ref{algo:1} defined as follows:</w:t>
      </w:r>
    </w:p>
    <w:p w14:paraId="6EE61A6F"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{align}\label{epsilon}</w:t>
      </w:r>
    </w:p>
    <w:p w14:paraId="0C90F3DC" w14:textId="77777777" w:rsidR="00DA7F76" w:rsidRPr="002B616F" w:rsidRDefault="00DA7F76" w:rsidP="00907B38">
      <w:pPr>
        <w:pStyle w:val="code"/>
      </w:pPr>
      <w:r w:rsidRPr="002B616F">
        <w:t>\min</w:t>
      </w:r>
      <w:proofErr w:type="gramStart"/>
      <w:r w:rsidRPr="002B616F">
        <w:t>_{</w:t>
      </w:r>
      <w:proofErr w:type="gramEnd"/>
      <w:r w:rsidRPr="002B616F">
        <w:t>k\in [0:K-1]} \</w:t>
      </w:r>
      <w:proofErr w:type="spellStart"/>
      <w:r w:rsidRPr="002B616F">
        <w:t>mathbb</w:t>
      </w:r>
      <w:proofErr w:type="spellEnd"/>
      <w:r w:rsidRPr="002B616F">
        <w:t>{E}\left[ \| \</w:t>
      </w:r>
      <w:proofErr w:type="spellStart"/>
      <w:r w:rsidRPr="002B616F">
        <w:t>nabla</w:t>
      </w:r>
      <w:proofErr w:type="spellEnd"/>
      <w:r w:rsidRPr="002B616F">
        <w:t xml:space="preserve"> f(\bm{\theta}_k)\|^2 \right]</w:t>
      </w:r>
    </w:p>
    <w:p w14:paraId="2FE8092D" w14:textId="77777777" w:rsidR="00DA7F76" w:rsidRPr="002B616F" w:rsidRDefault="00DA7F76" w:rsidP="00907B38">
      <w:pPr>
        <w:pStyle w:val="code"/>
      </w:pPr>
      <w:r w:rsidRPr="002B616F">
        <w:t>\</w:t>
      </w:r>
      <w:proofErr w:type="spellStart"/>
      <w:r w:rsidRPr="002B616F">
        <w:t>leq</w:t>
      </w:r>
      <w:proofErr w:type="spellEnd"/>
      <w:r w:rsidRPr="002B616F">
        <w:t xml:space="preserve"> \epsilon^2,</w:t>
      </w:r>
    </w:p>
    <w:p w14:paraId="73B4DD69"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7C9EEBB8" w14:textId="77777777" w:rsidR="00DA7F76" w:rsidRPr="002B616F" w:rsidRDefault="00DA7F76" w:rsidP="00DA7F76">
      <w:r w:rsidRPr="002B616F">
        <w:t>where $\epsilon &gt; 0$ is the precision.</w:t>
      </w:r>
    </w:p>
    <w:p w14:paraId="77C5E54E" w14:textId="77777777" w:rsidR="00DA7F76" w:rsidRPr="002B616F" w:rsidRDefault="00DA7F76" w:rsidP="00DA7F76"/>
    <w:p w14:paraId="7DFADE17" w14:textId="77777777" w:rsidR="00DA7F76" w:rsidRPr="002B616F" w:rsidRDefault="00DA7F76" w:rsidP="00DA7F76">
      <w:r w:rsidRPr="002B616F">
        <w:t>Theorem \ref{thm:1} leads to the following theorem indicating the relationship between $b$ and the values of $K$ that achieves an $\epsilon$--approximation. The proof of Theorem \ref{thm:2} is given in Appendix \ref{a3}.</w:t>
      </w:r>
    </w:p>
    <w:p w14:paraId="1C2702D5" w14:textId="77777777" w:rsidR="00DA7F76" w:rsidRPr="002B616F" w:rsidRDefault="00DA7F76" w:rsidP="00DA7F76"/>
    <w:p w14:paraId="1FA45D34"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thm</w:t>
      </w:r>
      <w:proofErr w:type="spellEnd"/>
      <w:r w:rsidR="00DA7F76" w:rsidRPr="002B616F">
        <w:t>}</w:t>
      </w:r>
    </w:p>
    <w:p w14:paraId="7F9853BA" w14:textId="77777777" w:rsidR="00DA7F76" w:rsidRPr="002B616F" w:rsidRDefault="00DA7F76" w:rsidP="00DA7F76">
      <w:r w:rsidRPr="002B616F">
        <w:t xml:space="preserve">[Steps needed for nonconvex optimization of SGD using Armijo line </w:t>
      </w:r>
      <w:proofErr w:type="gramStart"/>
      <w:r w:rsidRPr="002B616F">
        <w:t>search]\</w:t>
      </w:r>
      <w:proofErr w:type="gramEnd"/>
      <w:r w:rsidRPr="002B616F">
        <w:t>label{thm:2}</w:t>
      </w:r>
    </w:p>
    <w:p w14:paraId="11D0FD7C" w14:textId="77777777" w:rsidR="00DA7F76" w:rsidRPr="002B616F" w:rsidRDefault="00DA7F76" w:rsidP="00DA7F76">
      <w:r w:rsidRPr="002B616F">
        <w:t>Suppose that the assumptions in Theorem \ref{thm:1} hold. Define $K \colon \</w:t>
      </w:r>
      <w:proofErr w:type="spellStart"/>
      <w:r w:rsidRPr="002B616F">
        <w:t>mathbb</w:t>
      </w:r>
      <w:proofErr w:type="spellEnd"/>
      <w:r w:rsidRPr="002B616F">
        <w:t>{R} \to \</w:t>
      </w:r>
      <w:proofErr w:type="spellStart"/>
      <w:r w:rsidRPr="002B616F">
        <w:t>mathbb</w:t>
      </w:r>
      <w:proofErr w:type="spellEnd"/>
      <w:r w:rsidRPr="002B616F">
        <w:t>{R}$ for all $b &gt; \frac{C_</w:t>
      </w:r>
      <w:proofErr w:type="gramStart"/>
      <w:r w:rsidRPr="002B616F">
        <w:t>2}{</w:t>
      </w:r>
      <w:proofErr w:type="gramEnd"/>
      <w:r w:rsidRPr="002B616F">
        <w:t xml:space="preserve">\epsilon^2}$ by </w:t>
      </w:r>
    </w:p>
    <w:p w14:paraId="19993BB7"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{align}\label{K}</w:t>
      </w:r>
    </w:p>
    <w:p w14:paraId="2694A1C4" w14:textId="77777777" w:rsidR="00DA7F76" w:rsidRPr="002B616F" w:rsidRDefault="00DA7F76" w:rsidP="00907B38">
      <w:pPr>
        <w:pStyle w:val="code"/>
      </w:pPr>
      <w:r w:rsidRPr="002B616F">
        <w:t>K(b) = \</w:t>
      </w:r>
      <w:proofErr w:type="gramStart"/>
      <w:r w:rsidRPr="002B616F">
        <w:t>frac{</w:t>
      </w:r>
      <w:proofErr w:type="gramEnd"/>
      <w:r w:rsidRPr="002B616F">
        <w:t>C_1 b}{\epsilon^2 b - C_2},</w:t>
      </w:r>
    </w:p>
    <w:p w14:paraId="2F0E9E37"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5ED87ECB" w14:textId="77777777" w:rsidR="00DA7F76" w:rsidRPr="002B616F" w:rsidRDefault="00DA7F76" w:rsidP="00DA7F76">
      <w:r w:rsidRPr="002B616F">
        <w:t>where the positive constants $C_1$ and $C_2$ are defined as in Theorem \ref{thm:1}. Then, the following hold:</w:t>
      </w:r>
    </w:p>
    <w:p w14:paraId="32851148"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{enumerate}</w:t>
      </w:r>
    </w:p>
    <w:p w14:paraId="35F4C156" w14:textId="77777777" w:rsidR="00DA7F76" w:rsidRPr="002B616F" w:rsidRDefault="00907B38" w:rsidP="00DA7F76">
      <w:r w:rsidRPr="002B616F">
        <w:rPr>
          <w:color w:val="0070C0"/>
        </w:rPr>
        <w:lastRenderedPageBreak/>
        <w:t>\</w:t>
      </w:r>
      <w:proofErr w:type="gramStart"/>
      <w:r w:rsidRPr="002B616F">
        <w:rPr>
          <w:color w:val="0070C0"/>
        </w:rPr>
        <w:t>item</w:t>
      </w:r>
      <w:r w:rsidR="00DA7F76" w:rsidRPr="002B616F">
        <w:t>[</w:t>
      </w:r>
      <w:proofErr w:type="gramEnd"/>
      <w:r w:rsidR="00DA7F76" w:rsidRPr="002B616F">
        <w:t>{\</w:t>
      </w:r>
      <w:proofErr w:type="spellStart"/>
      <w:r w:rsidR="00DA7F76" w:rsidRPr="002B616F">
        <w:t>em</w:t>
      </w:r>
      <w:proofErr w:type="spellEnd"/>
      <w:r w:rsidR="00DA7F76" w:rsidRPr="002B616F">
        <w:t xml:space="preserve"> (</w:t>
      </w:r>
      <w:proofErr w:type="spellStart"/>
      <w:r w:rsidR="00DA7F76" w:rsidRPr="002B616F">
        <w:t>i</w:t>
      </w:r>
      <w:proofErr w:type="spellEnd"/>
      <w:r w:rsidR="00DA7F76" w:rsidRPr="002B616F">
        <w:t>)}] {\</w:t>
      </w:r>
      <w:proofErr w:type="spellStart"/>
      <w:r w:rsidR="00DA7F76" w:rsidRPr="002B616F">
        <w:t>em</w:t>
      </w:r>
      <w:proofErr w:type="spellEnd"/>
      <w:r w:rsidR="00DA7F76" w:rsidRPr="002B616F">
        <w:t xml:space="preserve"> [Steps needed for nonconvex optimization]} $K$ defined by (\ref{K}) achieves an $\epsilon$--approximation (\ref{epsilon}).</w:t>
      </w:r>
    </w:p>
    <w:p w14:paraId="09A9D357" w14:textId="77777777" w:rsidR="00DA7F76" w:rsidRPr="002B616F" w:rsidRDefault="00907B38" w:rsidP="00DA7F76">
      <w:r w:rsidRPr="002B616F">
        <w:rPr>
          <w:color w:val="0070C0"/>
        </w:rPr>
        <w:t>\</w:t>
      </w:r>
      <w:proofErr w:type="gramStart"/>
      <w:r w:rsidRPr="002B616F">
        <w:rPr>
          <w:color w:val="0070C0"/>
        </w:rPr>
        <w:t>item</w:t>
      </w:r>
      <w:r w:rsidR="00DA7F76" w:rsidRPr="002B616F">
        <w:t>[</w:t>
      </w:r>
      <w:proofErr w:type="gramEnd"/>
      <w:r w:rsidR="00DA7F76" w:rsidRPr="002B616F">
        <w:t>{\</w:t>
      </w:r>
      <w:proofErr w:type="spellStart"/>
      <w:r w:rsidR="00DA7F76" w:rsidRPr="002B616F">
        <w:t>em</w:t>
      </w:r>
      <w:proofErr w:type="spellEnd"/>
      <w:r w:rsidR="00DA7F76" w:rsidRPr="002B616F">
        <w:t xml:space="preserve"> (ii)}] {\</w:t>
      </w:r>
      <w:proofErr w:type="spellStart"/>
      <w:r w:rsidR="00DA7F76" w:rsidRPr="002B616F">
        <w:t>em</w:t>
      </w:r>
      <w:proofErr w:type="spellEnd"/>
      <w:r w:rsidR="00DA7F76" w:rsidRPr="002B616F">
        <w:t xml:space="preserve"> [Properties of the steps]} $K$ defined by (\ref{K}) is monotone decreasing and convex for $b &gt; \frac{C_2}{\epsilon^2}$.</w:t>
      </w:r>
    </w:p>
    <w:p w14:paraId="531D74F0"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{enumerate}</w:t>
      </w:r>
    </w:p>
    <w:p w14:paraId="2C1C0E34"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thm</w:t>
      </w:r>
      <w:proofErr w:type="spellEnd"/>
      <w:r w:rsidR="00DA7F76" w:rsidRPr="002B616F">
        <w:t>}</w:t>
      </w:r>
    </w:p>
    <w:p w14:paraId="4B59B3C3" w14:textId="77777777" w:rsidR="00DA7F76" w:rsidRPr="002B616F" w:rsidRDefault="00DA7F76" w:rsidP="00DA7F76"/>
    <w:p w14:paraId="4B5215A2" w14:textId="77777777" w:rsidR="00DA7F76" w:rsidRPr="002B616F" w:rsidRDefault="00DA7F76" w:rsidP="00DA7F76">
      <w:r w:rsidRPr="002B616F">
        <w:t>Theorem \ref{thm:2} ensures that the number of steps $K$ needed for SGD using the Armijo line search to be an $\epsilon$--approximation is small when the batch size $b$ is large. Therefore, it is useful to set a sufficiently large batch size in the sense of minimizing the steps needed for an $\epsilon$--approximation of SGD using the Armijo line search.</w:t>
      </w:r>
    </w:p>
    <w:p w14:paraId="2714C0DE" w14:textId="77777777" w:rsidR="00DA7F76" w:rsidRPr="002B616F" w:rsidRDefault="00DA7F76" w:rsidP="00DA7F76"/>
    <w:p w14:paraId="6237D665" w14:textId="77777777" w:rsidR="00DA7F76" w:rsidRPr="002B616F" w:rsidRDefault="00DA7F76" w:rsidP="00907B38">
      <w:pPr>
        <w:pStyle w:val="code"/>
      </w:pPr>
      <w:r w:rsidRPr="002B616F">
        <w:t>\</w:t>
      </w:r>
      <w:proofErr w:type="spellStart"/>
      <w:r w:rsidRPr="002B616F">
        <w:t>textcolor</w:t>
      </w:r>
      <w:proofErr w:type="spellEnd"/>
      <w:r w:rsidRPr="002B616F">
        <w:t>{red</w:t>
      </w:r>
      <w:proofErr w:type="gramStart"/>
      <w:r w:rsidRPr="002B616F">
        <w:t>}{</w:t>
      </w:r>
      <w:proofErr w:type="gramEnd"/>
    </w:p>
    <w:p w14:paraId="1328C10D" w14:textId="77777777" w:rsidR="00DA7F76" w:rsidRPr="00462A6A" w:rsidRDefault="00DA7F76" w:rsidP="00DA7F76">
      <w:pPr>
        <w:rPr>
          <w:color w:val="FF0000"/>
        </w:rPr>
      </w:pPr>
      <w:r w:rsidRPr="00462A6A">
        <w:rPr>
          <w:color w:val="FF0000"/>
        </w:rPr>
        <w:t>We also consider setting small batch sizes, e.g., $b = 1$.</w:t>
      </w:r>
      <w:r w:rsidR="002B616F" w:rsidRPr="00462A6A">
        <w:rPr>
          <w:color w:val="FF0000"/>
        </w:rPr>
        <w:t xml:space="preserve"> </w:t>
      </w:r>
      <w:r w:rsidRPr="00462A6A">
        <w:rPr>
          <w:color w:val="FF0000"/>
        </w:rPr>
        <w:t xml:space="preserve">From the condition of the domain of $K$, we need to satisfy </w:t>
      </w:r>
    </w:p>
    <w:p w14:paraId="1D82D9D4"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w:t>
      </w:r>
      <w:proofErr w:type="spellStart"/>
      <w:r w:rsidR="00DA7F76" w:rsidRPr="002B616F">
        <w:t>condition_upper</w:t>
      </w:r>
      <w:proofErr w:type="spellEnd"/>
      <w:r w:rsidR="00DA7F76" w:rsidRPr="002B616F">
        <w:t>}</w:t>
      </w:r>
    </w:p>
    <w:p w14:paraId="3FEB6625" w14:textId="77777777" w:rsidR="00DA7F76" w:rsidRPr="002B616F" w:rsidRDefault="00DA7F76" w:rsidP="00907B38">
      <w:pPr>
        <w:pStyle w:val="code"/>
      </w:pPr>
      <w:r w:rsidRPr="002B616F">
        <w:t>b = 1 &gt; \frac{C_</w:t>
      </w:r>
      <w:proofErr w:type="gramStart"/>
      <w:r w:rsidRPr="002B616F">
        <w:t>2}{</w:t>
      </w:r>
      <w:proofErr w:type="gramEnd"/>
      <w:r w:rsidRPr="002B616F">
        <w:t xml:space="preserve">\epsilon^2} \text{ </w:t>
      </w:r>
      <w:proofErr w:type="spellStart"/>
      <w:r w:rsidRPr="002B616F">
        <w:t>iff</w:t>
      </w:r>
      <w:proofErr w:type="spellEnd"/>
      <w:r w:rsidRPr="002B616F">
        <w:t xml:space="preserve"> } </w:t>
      </w:r>
    </w:p>
    <w:p w14:paraId="44BA61E6" w14:textId="77777777" w:rsidR="00DA7F76" w:rsidRPr="002B616F" w:rsidRDefault="00DA7F76" w:rsidP="00907B38">
      <w:pPr>
        <w:pStyle w:val="code"/>
      </w:pPr>
      <w:r w:rsidRPr="002B616F">
        <w:t>\overline{\alpha} &lt; \</w:t>
      </w:r>
      <w:proofErr w:type="gramStart"/>
      <w:r w:rsidRPr="002B616F">
        <w:t>frac{</w:t>
      </w:r>
      <w:proofErr w:type="gramEnd"/>
      <w:r w:rsidRPr="002B616F">
        <w:t>2 \epsilon^2}{</w:t>
      </w:r>
      <w:proofErr w:type="spellStart"/>
      <w:r w:rsidRPr="002B616F">
        <w:t>L_n</w:t>
      </w:r>
      <w:proofErr w:type="spellEnd"/>
      <w:r w:rsidRPr="002B616F">
        <w:t xml:space="preserve"> (\sigma^2 + \epsilon^2)} \text{ } </w:t>
      </w:r>
    </w:p>
    <w:p w14:paraId="3D4A80D5" w14:textId="77777777" w:rsidR="00DA7F76" w:rsidRPr="002B616F" w:rsidRDefault="00DA7F76" w:rsidP="00907B38">
      <w:pPr>
        <w:pStyle w:val="code"/>
      </w:pPr>
      <w:r w:rsidRPr="002B616F">
        <w:t>\</w:t>
      </w:r>
      <w:proofErr w:type="gramStart"/>
      <w:r w:rsidRPr="002B616F">
        <w:t>left(</w:t>
      </w:r>
      <w:proofErr w:type="gramEnd"/>
      <w:r w:rsidRPr="002B616F">
        <w:t>&lt; \frac{2}{</w:t>
      </w:r>
      <w:proofErr w:type="spellStart"/>
      <w:r w:rsidRPr="002B616F">
        <w:t>L_n</w:t>
      </w:r>
      <w:proofErr w:type="spellEnd"/>
      <w:r w:rsidRPr="002B616F">
        <w:t>} \right)</w:t>
      </w:r>
    </w:p>
    <w:p w14:paraId="6E3D41C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3F110CF7" w14:textId="77777777" w:rsidR="00DA7F76" w:rsidRPr="00462A6A" w:rsidRDefault="00DA7F76" w:rsidP="00DA7F76">
      <w:pPr>
        <w:rPr>
          <w:color w:val="FF0000"/>
        </w:rPr>
      </w:pPr>
      <w:r w:rsidRPr="00462A6A">
        <w:rPr>
          <w:color w:val="FF0000"/>
        </w:rPr>
        <w:t>to ensure the results in Theorem \ref{thm:2}.</w:t>
      </w:r>
      <w:r w:rsidR="002B616F" w:rsidRPr="00462A6A">
        <w:rPr>
          <w:color w:val="FF0000"/>
        </w:rPr>
        <w:t xml:space="preserve"> </w:t>
      </w:r>
      <w:r w:rsidRPr="00462A6A">
        <w:rPr>
          <w:color w:val="FF0000"/>
        </w:rPr>
        <w:t>If the upper bound $\overline{\</w:t>
      </w:r>
      <w:proofErr w:type="gramStart"/>
      <w:r w:rsidRPr="00462A6A">
        <w:rPr>
          <w:color w:val="FF0000"/>
        </w:rPr>
        <w:t>alpha}$</w:t>
      </w:r>
      <w:proofErr w:type="gramEnd"/>
      <w:r w:rsidRPr="00462A6A">
        <w:rPr>
          <w:color w:val="FF0000"/>
        </w:rPr>
        <w:t xml:space="preserve"> satisfies the more restricted condition (\ref{</w:t>
      </w:r>
      <w:proofErr w:type="spellStart"/>
      <w:r w:rsidRPr="00462A6A">
        <w:rPr>
          <w:color w:val="FF0000"/>
        </w:rPr>
        <w:t>condition_upper</w:t>
      </w:r>
      <w:proofErr w:type="spellEnd"/>
      <w:r w:rsidRPr="00462A6A">
        <w:rPr>
          <w:color w:val="FF0000"/>
        </w:rPr>
        <w:t>}) than $\overline{\alpha} &lt; \frac{2}{</w:t>
      </w:r>
      <w:proofErr w:type="spellStart"/>
      <w:r w:rsidRPr="00462A6A">
        <w:rPr>
          <w:color w:val="FF0000"/>
        </w:rPr>
        <w:t>L_n</w:t>
      </w:r>
      <w:proofErr w:type="spellEnd"/>
      <w:r w:rsidRPr="00462A6A">
        <w:rPr>
          <w:color w:val="FF0000"/>
        </w:rPr>
        <w:t>}$,</w:t>
      </w:r>
      <w:r w:rsidR="002155B5" w:rsidRPr="00462A6A">
        <w:rPr>
          <w:color w:val="FF0000"/>
        </w:rPr>
        <w:t xml:space="preserve"> </w:t>
      </w:r>
      <w:r w:rsidRPr="00462A6A">
        <w:rPr>
          <w:color w:val="FF0000"/>
        </w:rPr>
        <w:t>then SGD using the Armijo line search with $b=1$ and $K(1) = \frac{C_1}{\epsilon^2 - C_2}$ is an $\epsilon$--approximation (\ref{epsilon}).</w:t>
      </w:r>
      <w:r w:rsidR="002155B5" w:rsidRPr="00462A6A">
        <w:rPr>
          <w:color w:val="FF0000"/>
        </w:rPr>
        <w:t xml:space="preserve"> </w:t>
      </w:r>
    </w:p>
    <w:p w14:paraId="0C2B36E0" w14:textId="77777777" w:rsidR="00DA7F76" w:rsidRPr="002B616F" w:rsidRDefault="00DA7F76" w:rsidP="00907B38">
      <w:pPr>
        <w:pStyle w:val="code"/>
      </w:pPr>
      <w:r w:rsidRPr="002B616F">
        <w:t>}</w:t>
      </w:r>
    </w:p>
    <w:p w14:paraId="70E4EC5D" w14:textId="77777777" w:rsidR="00DA7F76" w:rsidRPr="002B616F" w:rsidRDefault="00DA7F76" w:rsidP="00DA7F76"/>
    <w:p w14:paraId="194CA672"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Critical batch size minimizing SFO complexity}\label{sec:3.3}</w:t>
      </w:r>
    </w:p>
    <w:p w14:paraId="2C9A243B" w14:textId="77777777" w:rsidR="00DA7F76" w:rsidRPr="002B616F" w:rsidRDefault="00DA7F76" w:rsidP="00DA7F76">
      <w:r w:rsidRPr="002B616F">
        <w:t xml:space="preserve">The following theorem shows the existence of a critical batch size for SGD using the Armijo line search. The proof of Theorem \ref{thm:3} is given in Appendix \ref{a4}. </w:t>
      </w:r>
    </w:p>
    <w:p w14:paraId="306CA37B" w14:textId="77777777" w:rsidR="00DA7F76" w:rsidRPr="002B616F" w:rsidRDefault="00DA7F76" w:rsidP="00DA7F76">
      <w:r w:rsidRPr="002B616F">
        <w:t xml:space="preserve"> </w:t>
      </w:r>
    </w:p>
    <w:p w14:paraId="52C87A6D"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thm</w:t>
      </w:r>
      <w:proofErr w:type="spellEnd"/>
      <w:r w:rsidR="00DA7F76" w:rsidRPr="002B616F">
        <w:t>}</w:t>
      </w:r>
    </w:p>
    <w:p w14:paraId="700D9225" w14:textId="77777777" w:rsidR="00DA7F76" w:rsidRPr="002B616F" w:rsidRDefault="00DA7F76" w:rsidP="00DA7F76">
      <w:r w:rsidRPr="002B616F">
        <w:t xml:space="preserve">[Existence of critical batch size for SGD using Armijo line </w:t>
      </w:r>
      <w:proofErr w:type="gramStart"/>
      <w:r w:rsidRPr="002B616F">
        <w:t>search]\</w:t>
      </w:r>
      <w:proofErr w:type="gramEnd"/>
      <w:r w:rsidRPr="002B616F">
        <w:t>label{thm:3} Suppose that the assumptions in Theorem \ref{thm:1} hold. Define SFO complexity $N \colon \</w:t>
      </w:r>
      <w:proofErr w:type="spellStart"/>
      <w:r w:rsidRPr="002B616F">
        <w:t>mathbb</w:t>
      </w:r>
      <w:proofErr w:type="spellEnd"/>
      <w:r w:rsidRPr="002B616F">
        <w:t>{R} \to \</w:t>
      </w:r>
      <w:proofErr w:type="spellStart"/>
      <w:r w:rsidRPr="002B616F">
        <w:t>mathbb</w:t>
      </w:r>
      <w:proofErr w:type="spellEnd"/>
      <w:r w:rsidRPr="002B616F">
        <w:t>{R}$ for the number of steps $K$, defined by (\ref{K}), needed for an $\epsilon$--approximation (\ref{epsilon}) and for a batch size $b &gt; \frac{C_</w:t>
      </w:r>
      <w:proofErr w:type="gramStart"/>
      <w:r w:rsidRPr="002B616F">
        <w:t>2}{</w:t>
      </w:r>
      <w:proofErr w:type="gramEnd"/>
      <w:r w:rsidRPr="002B616F">
        <w:t xml:space="preserve">\epsilon^2}$ by </w:t>
      </w:r>
    </w:p>
    <w:p w14:paraId="53AC7A85" w14:textId="77777777" w:rsidR="00DA7F76" w:rsidRPr="002B616F" w:rsidRDefault="00907B38" w:rsidP="00907B38">
      <w:pPr>
        <w:pStyle w:val="code"/>
      </w:pPr>
      <w:r w:rsidRPr="002B616F">
        <w:rPr>
          <w:color w:val="7030A0"/>
        </w:rPr>
        <w:t>\begin</w:t>
      </w:r>
      <w:r w:rsidR="00DA7F76" w:rsidRPr="002B616F">
        <w:t>{align}\</w:t>
      </w:r>
      <w:proofErr w:type="gramStart"/>
      <w:r w:rsidR="00DA7F76" w:rsidRPr="002B616F">
        <w:t>label{</w:t>
      </w:r>
      <w:proofErr w:type="gramEnd"/>
      <w:r w:rsidR="00DA7F76" w:rsidRPr="002B616F">
        <w:t>SFOC}</w:t>
      </w:r>
    </w:p>
    <w:p w14:paraId="1AE51B82" w14:textId="77777777" w:rsidR="00DA7F76" w:rsidRPr="002B616F" w:rsidRDefault="00DA7F76" w:rsidP="00907B38">
      <w:pPr>
        <w:pStyle w:val="code"/>
      </w:pPr>
      <w:r w:rsidRPr="002B616F">
        <w:t>N(b) = K(b) b = \</w:t>
      </w:r>
      <w:proofErr w:type="gramStart"/>
      <w:r w:rsidRPr="002B616F">
        <w:t>frac{</w:t>
      </w:r>
      <w:proofErr w:type="gramEnd"/>
      <w:r w:rsidRPr="002B616F">
        <w:t>C_1 b^2}{\epsilon^2 b - C_2},</w:t>
      </w:r>
    </w:p>
    <w:p w14:paraId="625CFFE0"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24D11050" w14:textId="77777777" w:rsidR="00DA7F76" w:rsidRPr="002B616F" w:rsidRDefault="00DA7F76" w:rsidP="00DA7F76">
      <w:r w:rsidRPr="002B616F">
        <w:lastRenderedPageBreak/>
        <w:t>where the positive constants $C_1$ and $C_2$ are defined as in Theorem \ref{thm:1}.</w:t>
      </w:r>
      <w:r w:rsidR="002B616F" w:rsidRPr="002B616F">
        <w:t xml:space="preserve"> </w:t>
      </w:r>
      <w:r w:rsidRPr="002B616F">
        <w:t>Then, the following hold:</w:t>
      </w:r>
    </w:p>
    <w:p w14:paraId="036BA209"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{enumerate}</w:t>
      </w:r>
    </w:p>
    <w:p w14:paraId="5333E5FF" w14:textId="77777777" w:rsidR="00DA7F76" w:rsidRPr="002B616F" w:rsidRDefault="00907B38" w:rsidP="00DA7F76">
      <w:r w:rsidRPr="002B616F">
        <w:rPr>
          <w:color w:val="0070C0"/>
        </w:rPr>
        <w:t>\</w:t>
      </w:r>
      <w:proofErr w:type="gramStart"/>
      <w:r w:rsidRPr="002B616F">
        <w:rPr>
          <w:color w:val="0070C0"/>
        </w:rPr>
        <w:t>item</w:t>
      </w:r>
      <w:r w:rsidR="00DA7F76" w:rsidRPr="002B616F">
        <w:t>[</w:t>
      </w:r>
      <w:proofErr w:type="gramEnd"/>
      <w:r w:rsidR="00DA7F76" w:rsidRPr="002B616F">
        <w:t>{\</w:t>
      </w:r>
      <w:proofErr w:type="spellStart"/>
      <w:r w:rsidR="00DA7F76" w:rsidRPr="002B616F">
        <w:t>em</w:t>
      </w:r>
      <w:proofErr w:type="spellEnd"/>
      <w:r w:rsidR="00DA7F76" w:rsidRPr="002B616F">
        <w:t xml:space="preserve"> (</w:t>
      </w:r>
      <w:proofErr w:type="spellStart"/>
      <w:r w:rsidR="00DA7F76" w:rsidRPr="002B616F">
        <w:t>i</w:t>
      </w:r>
      <w:proofErr w:type="spellEnd"/>
      <w:r w:rsidR="00DA7F76" w:rsidRPr="002B616F">
        <w:t>)}] {\</w:t>
      </w:r>
      <w:proofErr w:type="spellStart"/>
      <w:r w:rsidR="00DA7F76" w:rsidRPr="002B616F">
        <w:t>em</w:t>
      </w:r>
      <w:proofErr w:type="spellEnd"/>
      <w:r w:rsidR="00DA7F76" w:rsidRPr="002B616F">
        <w:t xml:space="preserve"> [SFO complexity]} $N$ defined by (\ref{SFOC}) is convex for $b &gt; \frac{C_2}{\epsilon^2}$.</w:t>
      </w:r>
    </w:p>
    <w:p w14:paraId="090B405B" w14:textId="77777777" w:rsidR="00DA7F76" w:rsidRPr="002B616F" w:rsidRDefault="00907B38" w:rsidP="00DA7F76">
      <w:r w:rsidRPr="002B616F">
        <w:rPr>
          <w:color w:val="0070C0"/>
        </w:rPr>
        <w:t>\</w:t>
      </w:r>
      <w:proofErr w:type="gramStart"/>
      <w:r w:rsidRPr="002B616F">
        <w:rPr>
          <w:color w:val="0070C0"/>
        </w:rPr>
        <w:t>item</w:t>
      </w:r>
      <w:r w:rsidR="00DA7F76" w:rsidRPr="002B616F">
        <w:t>[</w:t>
      </w:r>
      <w:proofErr w:type="gramEnd"/>
      <w:r w:rsidR="00DA7F76" w:rsidRPr="002B616F">
        <w:t>{\</w:t>
      </w:r>
      <w:proofErr w:type="spellStart"/>
      <w:r w:rsidR="00DA7F76" w:rsidRPr="002B616F">
        <w:t>em</w:t>
      </w:r>
      <w:proofErr w:type="spellEnd"/>
      <w:r w:rsidR="00DA7F76" w:rsidRPr="002B616F">
        <w:t xml:space="preserve"> (ii)}] {\</w:t>
      </w:r>
      <w:proofErr w:type="spellStart"/>
      <w:r w:rsidR="00DA7F76" w:rsidRPr="002B616F">
        <w:t>em</w:t>
      </w:r>
      <w:proofErr w:type="spellEnd"/>
      <w:r w:rsidR="00DA7F76" w:rsidRPr="002B616F">
        <w:t xml:space="preserve"> [Critical batch size]} There exists a critical batch size </w:t>
      </w:r>
    </w:p>
    <w:p w14:paraId="0FB098EF"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w:t>
      </w:r>
      <w:proofErr w:type="spellStart"/>
      <w:r w:rsidR="00DA7F76" w:rsidRPr="002B616F">
        <w:t>cbs</w:t>
      </w:r>
      <w:proofErr w:type="spellEnd"/>
      <w:r w:rsidR="00DA7F76" w:rsidRPr="002B616F">
        <w:t>}</w:t>
      </w:r>
    </w:p>
    <w:p w14:paraId="04E7D34F" w14:textId="77777777" w:rsidR="00DA7F76" w:rsidRPr="002B616F" w:rsidRDefault="00DA7F76" w:rsidP="00907B38">
      <w:pPr>
        <w:pStyle w:val="code"/>
      </w:pPr>
      <w:r w:rsidRPr="002B616F">
        <w:t>b^\star = \</w:t>
      </w:r>
      <w:proofErr w:type="gramStart"/>
      <w:r w:rsidRPr="002B616F">
        <w:t>frac{</w:t>
      </w:r>
      <w:proofErr w:type="gramEnd"/>
      <w:r w:rsidRPr="002B616F">
        <w:t>2 C_2}{\epsilon^2}</w:t>
      </w:r>
    </w:p>
    <w:p w14:paraId="4CA21FF1" w14:textId="77777777" w:rsidR="00DA7F76" w:rsidRPr="002B616F" w:rsidRDefault="00DA7F76" w:rsidP="00907B38">
      <w:pPr>
        <w:pStyle w:val="code"/>
      </w:pPr>
      <w:r w:rsidRPr="002B616F">
        <w:t>= \</w:t>
      </w:r>
      <w:proofErr w:type="gramStart"/>
      <w:r w:rsidRPr="002B616F">
        <w:t>frac{</w:t>
      </w:r>
      <w:proofErr w:type="gramEnd"/>
      <w:r w:rsidRPr="002B616F">
        <w:t xml:space="preserve">2 </w:t>
      </w:r>
      <w:proofErr w:type="spellStart"/>
      <w:r w:rsidRPr="002B616F">
        <w:t>L_n</w:t>
      </w:r>
      <w:proofErr w:type="spellEnd"/>
      <w:r w:rsidRPr="002B616F">
        <w:t xml:space="preserve"> \overline{\alpha} \sigma^2}{(2-L_n \overline{\alpha})\epsilon^2}</w:t>
      </w:r>
    </w:p>
    <w:p w14:paraId="02B03AC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3DCB3F5B" w14:textId="77777777" w:rsidR="00DA7F76" w:rsidRPr="002B616F" w:rsidRDefault="00DA7F76" w:rsidP="00DA7F76">
      <w:r w:rsidRPr="002B616F">
        <w:t>such that $b^\star$ minimizes the SFO complexity (\</w:t>
      </w:r>
      <w:proofErr w:type="gramStart"/>
      <w:r w:rsidRPr="002B616F">
        <w:t>ref{</w:t>
      </w:r>
      <w:proofErr w:type="gramEnd"/>
      <w:r w:rsidRPr="002B616F">
        <w:t>SFOC}).</w:t>
      </w:r>
    </w:p>
    <w:p w14:paraId="394A4AD9" w14:textId="77777777" w:rsidR="00DA7F76" w:rsidRPr="002B616F" w:rsidRDefault="00907B38" w:rsidP="00DA7F76">
      <w:r w:rsidRPr="002B616F">
        <w:rPr>
          <w:color w:val="0070C0"/>
        </w:rPr>
        <w:t>\</w:t>
      </w:r>
      <w:proofErr w:type="gramStart"/>
      <w:r w:rsidRPr="002B616F">
        <w:rPr>
          <w:color w:val="0070C0"/>
        </w:rPr>
        <w:t>item</w:t>
      </w:r>
      <w:r w:rsidR="00DA7F76" w:rsidRPr="002B616F">
        <w:t>[</w:t>
      </w:r>
      <w:proofErr w:type="gramEnd"/>
      <w:r w:rsidR="00DA7F76" w:rsidRPr="002B616F">
        <w:t>{\</w:t>
      </w:r>
      <w:proofErr w:type="spellStart"/>
      <w:r w:rsidR="00DA7F76" w:rsidRPr="002B616F">
        <w:t>em</w:t>
      </w:r>
      <w:proofErr w:type="spellEnd"/>
      <w:r w:rsidR="00DA7F76" w:rsidRPr="002B616F">
        <w:t xml:space="preserve"> (iii)}] {\</w:t>
      </w:r>
      <w:proofErr w:type="spellStart"/>
      <w:r w:rsidR="00DA7F76" w:rsidRPr="002B616F">
        <w:t>em</w:t>
      </w:r>
      <w:proofErr w:type="spellEnd"/>
      <w:r w:rsidR="00DA7F76" w:rsidRPr="002B616F">
        <w:t xml:space="preserve"> [Upper bound on critical batch size]} The critical batch size $b^\star$ defined by (\ref{</w:t>
      </w:r>
      <w:proofErr w:type="spellStart"/>
      <w:r w:rsidR="00DA7F76" w:rsidRPr="002B616F">
        <w:t>cbs</w:t>
      </w:r>
      <w:proofErr w:type="spellEnd"/>
      <w:r w:rsidR="00DA7F76" w:rsidRPr="002B616F">
        <w:t xml:space="preserve">}) satisfies </w:t>
      </w:r>
    </w:p>
    <w:p w14:paraId="72262791"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w:t>
      </w:r>
      <w:proofErr w:type="spellStart"/>
      <w:r w:rsidR="00DA7F76" w:rsidRPr="002B616F">
        <w:t>ucbs</w:t>
      </w:r>
      <w:proofErr w:type="spellEnd"/>
      <w:r w:rsidR="00DA7F76" w:rsidRPr="002B616F">
        <w:t>}</w:t>
      </w:r>
    </w:p>
    <w:p w14:paraId="3CC8E37B" w14:textId="77777777" w:rsidR="00DA7F76" w:rsidRPr="002B616F" w:rsidRDefault="00DA7F76" w:rsidP="00907B38">
      <w:pPr>
        <w:pStyle w:val="code"/>
      </w:pPr>
      <w:r w:rsidRPr="002B616F">
        <w:t>b^\star \</w:t>
      </w:r>
      <w:proofErr w:type="spellStart"/>
      <w:r w:rsidRPr="002B616F">
        <w:t>leq</w:t>
      </w:r>
      <w:proofErr w:type="spellEnd"/>
      <w:r w:rsidRPr="002B616F">
        <w:t xml:space="preserve"> \</w:t>
      </w:r>
      <w:proofErr w:type="gramStart"/>
      <w:r w:rsidRPr="002B616F">
        <w:t>frac{</w:t>
      </w:r>
      <w:proofErr w:type="gramEnd"/>
      <w:r w:rsidRPr="002B616F">
        <w:t>2 \delta (1-c) \overline{\alpha} \sigma^2}{\{\underline{\alpha} - \delta (1-c) \overline{\alpha} \} \epsilon^2}.</w:t>
      </w:r>
    </w:p>
    <w:p w14:paraId="01CBBEA1"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005CCAE8"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{enumerate}</w:t>
      </w:r>
    </w:p>
    <w:p w14:paraId="02E0E467"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thm</w:t>
      </w:r>
      <w:proofErr w:type="spellEnd"/>
      <w:r w:rsidR="00DA7F76" w:rsidRPr="002B616F">
        <w:t>}</w:t>
      </w:r>
    </w:p>
    <w:p w14:paraId="08A6FDC9" w14:textId="77777777" w:rsidR="00DA7F76" w:rsidRPr="002B616F" w:rsidRDefault="00DA7F76" w:rsidP="00DA7F76"/>
    <w:p w14:paraId="0962BE5B" w14:textId="77777777" w:rsidR="00DA7F76" w:rsidRPr="002B616F" w:rsidRDefault="00DA7F76" w:rsidP="00907B38">
      <w:pPr>
        <w:pStyle w:val="code"/>
      </w:pPr>
      <w:r w:rsidRPr="002B616F">
        <w:t>\</w:t>
      </w:r>
      <w:proofErr w:type="spellStart"/>
      <w:r w:rsidRPr="002B616F">
        <w:t>textcolor</w:t>
      </w:r>
      <w:proofErr w:type="spellEnd"/>
      <w:r w:rsidRPr="002B616F">
        <w:t>{red</w:t>
      </w:r>
      <w:proofErr w:type="gramStart"/>
      <w:r w:rsidRPr="002B616F">
        <w:t>}{</w:t>
      </w:r>
      <w:proofErr w:type="gramEnd"/>
    </w:p>
    <w:p w14:paraId="2C2D5FE1" w14:textId="77777777" w:rsidR="00DA7F76" w:rsidRPr="00462A6A" w:rsidRDefault="00DA7F76" w:rsidP="00DA7F76">
      <w:pPr>
        <w:rPr>
          <w:color w:val="FF0000"/>
        </w:rPr>
      </w:pPr>
      <w:r w:rsidRPr="00462A6A">
        <w:rPr>
          <w:color w:val="FF0000"/>
        </w:rPr>
        <w:t>Here, we compare the number of steps $K_{\</w:t>
      </w:r>
      <w:proofErr w:type="spellStart"/>
      <w:r w:rsidRPr="00462A6A">
        <w:rPr>
          <w:color w:val="FF0000"/>
        </w:rPr>
        <w:t>mathrm</w:t>
      </w:r>
      <w:proofErr w:type="spellEnd"/>
      <w:r w:rsidRPr="00462A6A">
        <w:rPr>
          <w:color w:val="FF0000"/>
        </w:rPr>
        <w:t>{C</w:t>
      </w:r>
      <w:proofErr w:type="gramStart"/>
      <w:r w:rsidRPr="00462A6A">
        <w:rPr>
          <w:color w:val="FF0000"/>
        </w:rPr>
        <w:t>}}$</w:t>
      </w:r>
      <w:proofErr w:type="gramEnd"/>
      <w:r w:rsidRPr="00462A6A">
        <w:rPr>
          <w:color w:val="FF0000"/>
        </w:rPr>
        <w:t xml:space="preserve"> and the SFO complexity $N_{\</w:t>
      </w:r>
      <w:proofErr w:type="spellStart"/>
      <w:r w:rsidRPr="00462A6A">
        <w:rPr>
          <w:color w:val="FF0000"/>
        </w:rPr>
        <w:t>mathrm</w:t>
      </w:r>
      <w:proofErr w:type="spellEnd"/>
      <w:r w:rsidRPr="00462A6A">
        <w:rPr>
          <w:color w:val="FF0000"/>
        </w:rPr>
        <w:t>{C}}$ for SGD using a constant learning rate $\alpha$ with $K_{\</w:t>
      </w:r>
      <w:proofErr w:type="spellStart"/>
      <w:r w:rsidRPr="00462A6A">
        <w:rPr>
          <w:color w:val="FF0000"/>
        </w:rPr>
        <w:t>mathrm</w:t>
      </w:r>
      <w:proofErr w:type="spellEnd"/>
      <w:r w:rsidRPr="00462A6A">
        <w:rPr>
          <w:color w:val="FF0000"/>
        </w:rPr>
        <w:t>{A}}$ and $N_{\</w:t>
      </w:r>
      <w:proofErr w:type="spellStart"/>
      <w:r w:rsidRPr="00462A6A">
        <w:rPr>
          <w:color w:val="FF0000"/>
        </w:rPr>
        <w:t>mathrm</w:t>
      </w:r>
      <w:proofErr w:type="spellEnd"/>
      <w:r w:rsidRPr="00462A6A">
        <w:rPr>
          <w:color w:val="FF0000"/>
        </w:rPr>
        <w:t>{A}}$ for SGD using the Armijo-line-search learning rate $\</w:t>
      </w:r>
      <w:proofErr w:type="spellStart"/>
      <w:r w:rsidRPr="00462A6A">
        <w:rPr>
          <w:color w:val="FF0000"/>
        </w:rPr>
        <w:t>alpha_k</w:t>
      </w:r>
      <w:proofErr w:type="spellEnd"/>
      <w:r w:rsidRPr="00462A6A">
        <w:rPr>
          <w:color w:val="FF0000"/>
        </w:rPr>
        <w:t>$ $(&lt; \overline{\alpha})$.</w:t>
      </w:r>
      <w:r w:rsidR="002155B5" w:rsidRPr="00462A6A">
        <w:rPr>
          <w:color w:val="FF0000"/>
        </w:rPr>
        <w:t xml:space="preserve"> </w:t>
      </w:r>
      <w:r w:rsidRPr="00462A6A">
        <w:rPr>
          <w:color w:val="FF0000"/>
        </w:rPr>
        <w:t>Let $C_{1,\</w:t>
      </w:r>
      <w:proofErr w:type="spellStart"/>
      <w:r w:rsidRPr="00462A6A">
        <w:rPr>
          <w:color w:val="FF0000"/>
        </w:rPr>
        <w:t>mathrm</w:t>
      </w:r>
      <w:proofErr w:type="spellEnd"/>
      <w:r w:rsidRPr="00462A6A">
        <w:rPr>
          <w:color w:val="FF0000"/>
        </w:rPr>
        <w:t>{C}}$ (resp. $C_{2,\</w:t>
      </w:r>
      <w:proofErr w:type="spellStart"/>
      <w:r w:rsidRPr="00462A6A">
        <w:rPr>
          <w:color w:val="FF0000"/>
        </w:rPr>
        <w:t>mathrm</w:t>
      </w:r>
      <w:proofErr w:type="spellEnd"/>
      <w:r w:rsidRPr="00462A6A">
        <w:rPr>
          <w:color w:val="FF0000"/>
        </w:rPr>
        <w:t>{C}}$) be $C_1$</w:t>
      </w:r>
      <w:r w:rsidR="002B616F" w:rsidRPr="00462A6A">
        <w:rPr>
          <w:color w:val="FF0000"/>
        </w:rPr>
        <w:t xml:space="preserve"> </w:t>
      </w:r>
      <w:r w:rsidRPr="00462A6A">
        <w:rPr>
          <w:color w:val="FF0000"/>
        </w:rPr>
        <w:t>(resp. $C_{2}$) in Table \ref{table:1} (see also (\ref{</w:t>
      </w:r>
      <w:proofErr w:type="spellStart"/>
      <w:r w:rsidRPr="00462A6A">
        <w:rPr>
          <w:color w:val="FF0000"/>
        </w:rPr>
        <w:t>sgd_c</w:t>
      </w:r>
      <w:proofErr w:type="spellEnd"/>
      <w:r w:rsidRPr="00462A6A">
        <w:rPr>
          <w:color w:val="FF0000"/>
        </w:rPr>
        <w:t>})) for SGD using a constant learning rate and let $C_{1,\</w:t>
      </w:r>
      <w:proofErr w:type="spellStart"/>
      <w:r w:rsidRPr="00462A6A">
        <w:rPr>
          <w:color w:val="FF0000"/>
        </w:rPr>
        <w:t>mathrm</w:t>
      </w:r>
      <w:proofErr w:type="spellEnd"/>
      <w:r w:rsidRPr="00462A6A">
        <w:rPr>
          <w:color w:val="FF0000"/>
        </w:rPr>
        <w:t>{A}}$ (resp. $C_{2,\</w:t>
      </w:r>
      <w:proofErr w:type="spellStart"/>
      <w:r w:rsidRPr="00462A6A">
        <w:rPr>
          <w:color w:val="FF0000"/>
        </w:rPr>
        <w:t>mathrm</w:t>
      </w:r>
      <w:proofErr w:type="spellEnd"/>
      <w:r w:rsidRPr="00462A6A">
        <w:rPr>
          <w:color w:val="FF0000"/>
        </w:rPr>
        <w:t>{A}}$) be $C_1$ (resp. $C_2$) in Table \ref{table:1} (see also Theorem \ref{thm:1}) for SGD using the Armijo-line-search learning rate.</w:t>
      </w:r>
      <w:r w:rsidR="002B616F" w:rsidRPr="00462A6A">
        <w:rPr>
          <w:color w:val="FF0000"/>
        </w:rPr>
        <w:t xml:space="preserve"> </w:t>
      </w:r>
      <w:r w:rsidRPr="00462A6A">
        <w:rPr>
          <w:color w:val="FF0000"/>
        </w:rPr>
        <w:t>We have that</w:t>
      </w:r>
    </w:p>
    <w:p w14:paraId="63C40BAB"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{align}\label{comp_1}</w:t>
      </w:r>
    </w:p>
    <w:p w14:paraId="73008ECD" w14:textId="77777777" w:rsidR="00DA7F76" w:rsidRPr="002B616F" w:rsidRDefault="00DA7F76" w:rsidP="00907B38">
      <w:pPr>
        <w:pStyle w:val="code"/>
      </w:pPr>
      <w:r w:rsidRPr="002B616F">
        <w:t>\frac{(1+</w:t>
      </w:r>
      <w:proofErr w:type="gramStart"/>
      <w:r w:rsidRPr="002B616F">
        <w:t>t)L</w:t>
      </w:r>
      <w:proofErr w:type="gramEnd"/>
      <w:r w:rsidRPr="002B616F">
        <w:t xml:space="preserve">(f(\bm{\theta}_0) - f_*)}{\delta(1-c)(2-L_n \overline{\alpha})} </w:t>
      </w:r>
    </w:p>
    <w:p w14:paraId="77733160" w14:textId="77777777" w:rsidR="00DA7F76" w:rsidRPr="002B616F" w:rsidRDefault="00DA7F76" w:rsidP="00907B38">
      <w:pPr>
        <w:pStyle w:val="code"/>
      </w:pPr>
      <w:r w:rsidRPr="002B616F">
        <w:t>= C_{</w:t>
      </w:r>
      <w:proofErr w:type="gramStart"/>
      <w:r w:rsidRPr="002B616F">
        <w:t>1,\</w:t>
      </w:r>
      <w:proofErr w:type="spellStart"/>
      <w:proofErr w:type="gramEnd"/>
      <w:r w:rsidRPr="002B616F">
        <w:t>mathrm</w:t>
      </w:r>
      <w:proofErr w:type="spellEnd"/>
      <w:r w:rsidRPr="002B616F">
        <w:t xml:space="preserve">{A}} </w:t>
      </w:r>
    </w:p>
    <w:p w14:paraId="193A2717" w14:textId="77777777" w:rsidR="00DA7F76" w:rsidRPr="002B616F" w:rsidRDefault="00DA7F76" w:rsidP="00907B38">
      <w:pPr>
        <w:pStyle w:val="code"/>
      </w:pPr>
      <w:r w:rsidRPr="002B616F">
        <w:t>&lt; C_{</w:t>
      </w:r>
      <w:proofErr w:type="gramStart"/>
      <w:r w:rsidRPr="002B616F">
        <w:t>1,\</w:t>
      </w:r>
      <w:proofErr w:type="spellStart"/>
      <w:proofErr w:type="gramEnd"/>
      <w:r w:rsidRPr="002B616F">
        <w:t>mathrm</w:t>
      </w:r>
      <w:proofErr w:type="spellEnd"/>
      <w:r w:rsidRPr="002B616F">
        <w:t>{C}}</w:t>
      </w:r>
    </w:p>
    <w:p w14:paraId="66FA5088" w14:textId="77777777" w:rsidR="00DA7F76" w:rsidRPr="002B616F" w:rsidRDefault="00DA7F76" w:rsidP="00907B38">
      <w:pPr>
        <w:pStyle w:val="code"/>
      </w:pPr>
      <w:r w:rsidRPr="002B616F">
        <w:t>= \frac{2(f(\bm{\</w:t>
      </w:r>
      <w:proofErr w:type="gramStart"/>
      <w:r w:rsidRPr="002B616F">
        <w:t>theta}_</w:t>
      </w:r>
      <w:proofErr w:type="gramEnd"/>
      <w:r w:rsidRPr="002B616F">
        <w:t>0) - f_*)}{(2-L_n \alpha)\alpha}</w:t>
      </w:r>
    </w:p>
    <w:p w14:paraId="2BF04D92" w14:textId="77777777" w:rsidR="00DA7F76" w:rsidRPr="002B616F" w:rsidRDefault="00DA7F76" w:rsidP="00907B38">
      <w:pPr>
        <w:pStyle w:val="code"/>
      </w:pPr>
      <w:r w:rsidRPr="002B616F">
        <w:t>\</w:t>
      </w:r>
      <w:proofErr w:type="gramStart"/>
      <w:r w:rsidRPr="002B616F">
        <w:t xml:space="preserve">text{ </w:t>
      </w:r>
      <w:proofErr w:type="spellStart"/>
      <w:r w:rsidRPr="002B616F">
        <w:t>iff</w:t>
      </w:r>
      <w:proofErr w:type="spellEnd"/>
      <w:proofErr w:type="gramEnd"/>
      <w:r w:rsidRPr="002B616F">
        <w:t xml:space="preserve"> } </w:t>
      </w:r>
    </w:p>
    <w:p w14:paraId="3CDC9D8D" w14:textId="77777777" w:rsidR="00DA7F76" w:rsidRPr="002B616F" w:rsidRDefault="00DA7F76" w:rsidP="00907B38">
      <w:pPr>
        <w:pStyle w:val="code"/>
      </w:pPr>
      <w:r w:rsidRPr="002B616F">
        <w:t>\overline{\alpha} &lt; \frac{</w:t>
      </w:r>
      <w:proofErr w:type="gramStart"/>
      <w:r w:rsidRPr="002B616F">
        <w:t>2}{</w:t>
      </w:r>
      <w:proofErr w:type="spellStart"/>
      <w:proofErr w:type="gramEnd"/>
      <w:r w:rsidRPr="002B616F">
        <w:t>L_n</w:t>
      </w:r>
      <w:proofErr w:type="spellEnd"/>
      <w:r w:rsidRPr="002B616F">
        <w:t xml:space="preserve">} - \frac{(t+1)(2-L_n \alpha)\alpha L}{2 \delta (1-c) </w:t>
      </w:r>
      <w:proofErr w:type="spellStart"/>
      <w:r w:rsidRPr="002B616F">
        <w:t>L_n</w:t>
      </w:r>
      <w:proofErr w:type="spellEnd"/>
      <w:r w:rsidRPr="002B616F">
        <w:t xml:space="preserve">} \text{ } </w:t>
      </w:r>
    </w:p>
    <w:p w14:paraId="7694F6F2" w14:textId="77777777" w:rsidR="00DA7F76" w:rsidRPr="002B616F" w:rsidRDefault="00DA7F76" w:rsidP="00907B38">
      <w:pPr>
        <w:pStyle w:val="code"/>
      </w:pPr>
      <w:r w:rsidRPr="002B616F">
        <w:t>\</w:t>
      </w:r>
      <w:proofErr w:type="gramStart"/>
      <w:r w:rsidRPr="002B616F">
        <w:t>left(</w:t>
      </w:r>
      <w:proofErr w:type="gramEnd"/>
      <w:r w:rsidRPr="002B616F">
        <w:t>&lt; \frac{2}{</w:t>
      </w:r>
      <w:proofErr w:type="spellStart"/>
      <w:r w:rsidRPr="002B616F">
        <w:t>L_n</w:t>
      </w:r>
      <w:proofErr w:type="spellEnd"/>
      <w:r w:rsidRPr="002B616F">
        <w:t>} \right).</w:t>
      </w:r>
    </w:p>
    <w:p w14:paraId="4BD2A21E"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6AA22AA5" w14:textId="77777777" w:rsidR="00DA7F76" w:rsidRPr="00462A6A" w:rsidRDefault="00DA7F76" w:rsidP="00DA7F76">
      <w:pPr>
        <w:rPr>
          <w:color w:val="FF0000"/>
        </w:rPr>
      </w:pPr>
      <w:r w:rsidRPr="00462A6A">
        <w:rPr>
          <w:color w:val="FF0000"/>
        </w:rPr>
        <w:t>Moreover,</w:t>
      </w:r>
    </w:p>
    <w:p w14:paraId="6A4ADC4C"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{align}\label{comp_2}</w:t>
      </w:r>
    </w:p>
    <w:p w14:paraId="54F24013" w14:textId="77777777" w:rsidR="00DA7F76" w:rsidRPr="002B616F" w:rsidRDefault="00DA7F76" w:rsidP="00907B38">
      <w:pPr>
        <w:pStyle w:val="code"/>
      </w:pPr>
      <w:r w:rsidRPr="002B616F">
        <w:t>\</w:t>
      </w:r>
      <w:proofErr w:type="gramStart"/>
      <w:r w:rsidRPr="002B616F">
        <w:t>frac{</w:t>
      </w:r>
      <w:proofErr w:type="spellStart"/>
      <w:proofErr w:type="gramEnd"/>
      <w:r w:rsidRPr="002B616F">
        <w:t>L_n</w:t>
      </w:r>
      <w:proofErr w:type="spellEnd"/>
      <w:r w:rsidRPr="002B616F">
        <w:t xml:space="preserve"> \overline{\alpha} \sigma_{\</w:t>
      </w:r>
      <w:proofErr w:type="spellStart"/>
      <w:r w:rsidRPr="002B616F">
        <w:t>mathrm</w:t>
      </w:r>
      <w:proofErr w:type="spellEnd"/>
      <w:r w:rsidRPr="002B616F">
        <w:t xml:space="preserve">{A}}^2}{2 - </w:t>
      </w:r>
      <w:proofErr w:type="spellStart"/>
      <w:r w:rsidRPr="002B616F">
        <w:t>L_n</w:t>
      </w:r>
      <w:proofErr w:type="spellEnd"/>
      <w:r w:rsidRPr="002B616F">
        <w:t xml:space="preserve"> \overline{\alpha}} </w:t>
      </w:r>
    </w:p>
    <w:p w14:paraId="6C910B64" w14:textId="77777777" w:rsidR="00DA7F76" w:rsidRPr="002B616F" w:rsidRDefault="00DA7F76" w:rsidP="00907B38">
      <w:pPr>
        <w:pStyle w:val="code"/>
      </w:pPr>
      <w:r w:rsidRPr="002B616F">
        <w:t>= C_{</w:t>
      </w:r>
      <w:proofErr w:type="gramStart"/>
      <w:r w:rsidRPr="002B616F">
        <w:t>2,\</w:t>
      </w:r>
      <w:proofErr w:type="spellStart"/>
      <w:proofErr w:type="gramEnd"/>
      <w:r w:rsidRPr="002B616F">
        <w:t>mathrm</w:t>
      </w:r>
      <w:proofErr w:type="spellEnd"/>
      <w:r w:rsidRPr="002B616F">
        <w:t xml:space="preserve">{A}} </w:t>
      </w:r>
    </w:p>
    <w:p w14:paraId="136EEA26" w14:textId="77777777" w:rsidR="00DA7F76" w:rsidRPr="002B616F" w:rsidRDefault="00DA7F76" w:rsidP="00907B38">
      <w:pPr>
        <w:pStyle w:val="code"/>
      </w:pPr>
      <w:r w:rsidRPr="002B616F">
        <w:t>&lt; C_{</w:t>
      </w:r>
      <w:proofErr w:type="gramStart"/>
      <w:r w:rsidRPr="002B616F">
        <w:t>2,\</w:t>
      </w:r>
      <w:proofErr w:type="spellStart"/>
      <w:proofErr w:type="gramEnd"/>
      <w:r w:rsidRPr="002B616F">
        <w:t>mathrm</w:t>
      </w:r>
      <w:proofErr w:type="spellEnd"/>
      <w:r w:rsidRPr="002B616F">
        <w:t>{C}}</w:t>
      </w:r>
    </w:p>
    <w:p w14:paraId="21198029" w14:textId="77777777" w:rsidR="00DA7F76" w:rsidRPr="002B616F" w:rsidRDefault="00DA7F76" w:rsidP="00907B38">
      <w:pPr>
        <w:pStyle w:val="code"/>
      </w:pPr>
      <w:r w:rsidRPr="002B616F">
        <w:t>= \</w:t>
      </w:r>
      <w:proofErr w:type="gramStart"/>
      <w:r w:rsidRPr="002B616F">
        <w:t>frac{</w:t>
      </w:r>
      <w:proofErr w:type="spellStart"/>
      <w:proofErr w:type="gramEnd"/>
      <w:r w:rsidRPr="002B616F">
        <w:t>L_n</w:t>
      </w:r>
      <w:proofErr w:type="spellEnd"/>
      <w:r w:rsidRPr="002B616F">
        <w:t xml:space="preserve"> \alpha \sigma_{\</w:t>
      </w:r>
      <w:proofErr w:type="spellStart"/>
      <w:r w:rsidRPr="002B616F">
        <w:t>mathrm</w:t>
      </w:r>
      <w:proofErr w:type="spellEnd"/>
      <w:r w:rsidRPr="002B616F">
        <w:t xml:space="preserve">{C}}^2}{2 - </w:t>
      </w:r>
      <w:proofErr w:type="spellStart"/>
      <w:r w:rsidRPr="002B616F">
        <w:t>L_n</w:t>
      </w:r>
      <w:proofErr w:type="spellEnd"/>
      <w:r w:rsidRPr="002B616F">
        <w:t xml:space="preserve"> \alpha}</w:t>
      </w:r>
    </w:p>
    <w:p w14:paraId="6A565BE4" w14:textId="77777777" w:rsidR="00DA7F76" w:rsidRPr="002B616F" w:rsidRDefault="00DA7F76" w:rsidP="00907B38">
      <w:pPr>
        <w:pStyle w:val="code"/>
      </w:pPr>
      <w:r w:rsidRPr="002B616F">
        <w:t>\</w:t>
      </w:r>
      <w:proofErr w:type="gramStart"/>
      <w:r w:rsidRPr="002B616F">
        <w:t xml:space="preserve">text{ </w:t>
      </w:r>
      <w:proofErr w:type="spellStart"/>
      <w:r w:rsidRPr="002B616F">
        <w:t>iff</w:t>
      </w:r>
      <w:proofErr w:type="spellEnd"/>
      <w:proofErr w:type="gramEnd"/>
      <w:r w:rsidRPr="002B616F">
        <w:t xml:space="preserve"> } </w:t>
      </w:r>
    </w:p>
    <w:p w14:paraId="0E10201C" w14:textId="77777777" w:rsidR="00DA7F76" w:rsidRPr="002B616F" w:rsidRDefault="00DA7F76" w:rsidP="00907B38">
      <w:pPr>
        <w:pStyle w:val="code"/>
      </w:pPr>
      <w:r w:rsidRPr="002B616F">
        <w:lastRenderedPageBreak/>
        <w:t>\overline{\alpha} &lt; \frac{\sigma_{\</w:t>
      </w:r>
      <w:proofErr w:type="spellStart"/>
      <w:r w:rsidRPr="002B616F">
        <w:t>mathrm</w:t>
      </w:r>
      <w:proofErr w:type="spellEnd"/>
      <w:r w:rsidRPr="002B616F">
        <w:t>{C</w:t>
      </w:r>
      <w:proofErr w:type="gramStart"/>
      <w:r w:rsidRPr="002B616F">
        <w:t>}}^</w:t>
      </w:r>
      <w:proofErr w:type="gramEnd"/>
      <w:r w:rsidRPr="002B616F">
        <w:t xml:space="preserve">2 (2 - </w:t>
      </w:r>
      <w:proofErr w:type="spellStart"/>
      <w:r w:rsidRPr="002B616F">
        <w:t>L_n</w:t>
      </w:r>
      <w:proofErr w:type="spellEnd"/>
      <w:r w:rsidRPr="002B616F">
        <w:t xml:space="preserve"> \overline{\alpha})}{\sigma_{\</w:t>
      </w:r>
      <w:proofErr w:type="spellStart"/>
      <w:r w:rsidRPr="002B616F">
        <w:t>mathrm</w:t>
      </w:r>
      <w:proofErr w:type="spellEnd"/>
      <w:r w:rsidRPr="002B616F">
        <w:t xml:space="preserve">{A}}^2 (2 - </w:t>
      </w:r>
      <w:proofErr w:type="spellStart"/>
      <w:r w:rsidRPr="002B616F">
        <w:t>L_n</w:t>
      </w:r>
      <w:proofErr w:type="spellEnd"/>
      <w:r w:rsidRPr="002B616F">
        <w:t xml:space="preserve"> \alpha)} \alpha,</w:t>
      </w:r>
    </w:p>
    <w:p w14:paraId="1BAC8354"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 xml:space="preserve">{align} </w:t>
      </w:r>
    </w:p>
    <w:p w14:paraId="4436E6FC" w14:textId="77777777" w:rsidR="00DA7F76" w:rsidRPr="00462A6A" w:rsidRDefault="00DA7F76" w:rsidP="00DA7F76">
      <w:pPr>
        <w:rPr>
          <w:color w:val="FF0000"/>
        </w:rPr>
      </w:pPr>
      <w:r w:rsidRPr="00462A6A">
        <w:rPr>
          <w:color w:val="FF0000"/>
        </w:rPr>
        <w:t>where $\sigma_{\</w:t>
      </w:r>
      <w:proofErr w:type="spellStart"/>
      <w:r w:rsidRPr="00462A6A">
        <w:rPr>
          <w:color w:val="FF0000"/>
        </w:rPr>
        <w:t>mathrm</w:t>
      </w:r>
      <w:proofErr w:type="spellEnd"/>
      <w:r w:rsidRPr="00462A6A">
        <w:rPr>
          <w:color w:val="FF0000"/>
        </w:rPr>
        <w:t>{C</w:t>
      </w:r>
      <w:proofErr w:type="gramStart"/>
      <w:r w:rsidRPr="00462A6A">
        <w:rPr>
          <w:color w:val="FF0000"/>
        </w:rPr>
        <w:t>}}^</w:t>
      </w:r>
      <w:proofErr w:type="gramEnd"/>
      <w:r w:rsidRPr="00462A6A">
        <w:rPr>
          <w:color w:val="FF0000"/>
        </w:rPr>
        <w:t>2$ (resp. $\sigma_{\</w:t>
      </w:r>
      <w:proofErr w:type="spellStart"/>
      <w:r w:rsidRPr="00462A6A">
        <w:rPr>
          <w:color w:val="FF0000"/>
        </w:rPr>
        <w:t>mathrm</w:t>
      </w:r>
      <w:proofErr w:type="spellEnd"/>
      <w:r w:rsidRPr="00462A6A">
        <w:rPr>
          <w:color w:val="FF0000"/>
        </w:rPr>
        <w:t>{A}}^2$) denotes the upper bound of the variance of the stochastic gradient for SGD using a constant learning rate $\alpha$ (resp. the Armijo-line-search learning rate).</w:t>
      </w:r>
      <w:r w:rsidR="002B616F" w:rsidRPr="00462A6A">
        <w:rPr>
          <w:color w:val="FF0000"/>
        </w:rPr>
        <w:t xml:space="preserve"> </w:t>
      </w:r>
      <w:r w:rsidRPr="00462A6A">
        <w:rPr>
          <w:color w:val="FF0000"/>
        </w:rPr>
        <w:t>The definitions of $\underline{\</w:t>
      </w:r>
      <w:proofErr w:type="gramStart"/>
      <w:r w:rsidRPr="00462A6A">
        <w:rPr>
          <w:color w:val="FF0000"/>
        </w:rPr>
        <w:t>alpha}$</w:t>
      </w:r>
      <w:proofErr w:type="gramEnd"/>
      <w:r w:rsidRPr="00462A6A">
        <w:rPr>
          <w:color w:val="FF0000"/>
        </w:rPr>
        <w:t>, $</w:t>
      </w:r>
      <w:proofErr w:type="spellStart"/>
      <w:r w:rsidRPr="00462A6A">
        <w:rPr>
          <w:color w:val="FF0000"/>
        </w:rPr>
        <w:t>L_n</w:t>
      </w:r>
      <w:proofErr w:type="spellEnd"/>
      <w:r w:rsidRPr="00462A6A">
        <w:rPr>
          <w:color w:val="FF0000"/>
        </w:rPr>
        <w:t>$, and $L$ imply that</w:t>
      </w:r>
    </w:p>
    <w:p w14:paraId="0948379A"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3289D18F" w14:textId="77777777" w:rsidR="00DA7F76" w:rsidRPr="002B616F" w:rsidRDefault="00DA7F76" w:rsidP="00907B38">
      <w:pPr>
        <w:pStyle w:val="code"/>
      </w:pPr>
      <w:proofErr w:type="spellStart"/>
      <w:r w:rsidRPr="002B616F">
        <w:t>L_n</w:t>
      </w:r>
      <w:proofErr w:type="spellEnd"/>
      <w:r w:rsidRPr="002B616F">
        <w:t xml:space="preserve"> = \frac{1}{n} \sum</w:t>
      </w:r>
      <w:proofErr w:type="gramStart"/>
      <w:r w:rsidRPr="002B616F">
        <w:t>_{</w:t>
      </w:r>
      <w:proofErr w:type="spellStart"/>
      <w:proofErr w:type="gramEnd"/>
      <w:r w:rsidRPr="002B616F">
        <w:t>i</w:t>
      </w:r>
      <w:proofErr w:type="spellEnd"/>
      <w:r w:rsidRPr="002B616F">
        <w:t xml:space="preserve">\in [n]} </w:t>
      </w:r>
      <w:proofErr w:type="spellStart"/>
      <w:r w:rsidRPr="002B616F">
        <w:t>L_i</w:t>
      </w:r>
      <w:proofErr w:type="spellEnd"/>
      <w:r w:rsidRPr="002B616F">
        <w:t xml:space="preserve"> \</w:t>
      </w:r>
      <w:proofErr w:type="spellStart"/>
      <w:r w:rsidRPr="002B616F">
        <w:t>leq</w:t>
      </w:r>
      <w:proofErr w:type="spellEnd"/>
      <w:r w:rsidRPr="002B616F">
        <w:t xml:space="preserve"> \max_{</w:t>
      </w:r>
      <w:proofErr w:type="spellStart"/>
      <w:r w:rsidRPr="002B616F">
        <w:t>i</w:t>
      </w:r>
      <w:proofErr w:type="spellEnd"/>
      <w:r w:rsidRPr="002B616F">
        <w:t xml:space="preserve">\in [n]} </w:t>
      </w:r>
      <w:proofErr w:type="spellStart"/>
      <w:r w:rsidRPr="002B616F">
        <w:t>L_i</w:t>
      </w:r>
      <w:proofErr w:type="spellEnd"/>
      <w:r w:rsidRPr="002B616F">
        <w:t xml:space="preserve"> = L</w:t>
      </w:r>
    </w:p>
    <w:p w14:paraId="6C3920C8" w14:textId="77777777" w:rsidR="00DA7F76" w:rsidRPr="002B616F" w:rsidRDefault="00DA7F76" w:rsidP="00907B38">
      <w:pPr>
        <w:pStyle w:val="code"/>
      </w:pPr>
      <w:r w:rsidRPr="002B616F">
        <w:t>= \</w:t>
      </w:r>
      <w:proofErr w:type="gramStart"/>
      <w:r w:rsidRPr="002B616F">
        <w:t>frac{</w:t>
      </w:r>
      <w:proofErr w:type="gramEnd"/>
      <w:r w:rsidRPr="002B616F">
        <w:t xml:space="preserve">2 \delta (1-c)}{\underline{\alpha}}, </w:t>
      </w:r>
    </w:p>
    <w:p w14:paraId="66AB7D95" w14:textId="77777777" w:rsidR="00DA7F76" w:rsidRPr="002B616F" w:rsidRDefault="00DA7F76" w:rsidP="00907B38">
      <w:pPr>
        <w:pStyle w:val="code"/>
      </w:pPr>
      <w:r w:rsidRPr="002B616F">
        <w:t>\</w:t>
      </w:r>
      <w:proofErr w:type="gramStart"/>
      <w:r w:rsidRPr="002B616F">
        <w:t>text{ i.e.</w:t>
      </w:r>
      <w:proofErr w:type="gramEnd"/>
      <w:r w:rsidRPr="002B616F">
        <w:t xml:space="preserve">, } </w:t>
      </w:r>
    </w:p>
    <w:p w14:paraId="5BFDB0BE" w14:textId="77777777" w:rsidR="00DA7F76" w:rsidRPr="002B616F" w:rsidRDefault="00DA7F76" w:rsidP="00907B38">
      <w:pPr>
        <w:pStyle w:val="code"/>
      </w:pPr>
      <w:r w:rsidRPr="002B616F">
        <w:t xml:space="preserve">2 - </w:t>
      </w:r>
      <w:proofErr w:type="spellStart"/>
      <w:r w:rsidRPr="002B616F">
        <w:t>L_n</w:t>
      </w:r>
      <w:proofErr w:type="spellEnd"/>
      <w:r w:rsidRPr="002B616F">
        <w:t xml:space="preserve"> \underline{\alpha} \</w:t>
      </w:r>
      <w:proofErr w:type="spellStart"/>
      <w:r w:rsidRPr="002B616F">
        <w:t>geq</w:t>
      </w:r>
      <w:proofErr w:type="spellEnd"/>
      <w:r w:rsidRPr="002B616F">
        <w:t xml:space="preserve"> 2 (1 - \delta (1-c)).</w:t>
      </w:r>
    </w:p>
    <w:p w14:paraId="2E724D47"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720B77FA" w14:textId="77777777" w:rsidR="00DA7F76" w:rsidRPr="00462A6A" w:rsidRDefault="00DA7F76" w:rsidP="00DA7F76">
      <w:pPr>
        <w:rPr>
          <w:color w:val="FF0000"/>
        </w:rPr>
      </w:pPr>
      <w:r w:rsidRPr="00462A6A">
        <w:rPr>
          <w:color w:val="FF0000"/>
        </w:rPr>
        <w:t xml:space="preserve">Accordingly, we have that </w:t>
      </w:r>
    </w:p>
    <w:p w14:paraId="3D06B432"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453BBE1A" w14:textId="77777777" w:rsidR="00DA7F76" w:rsidRPr="002B616F" w:rsidRDefault="00DA7F76" w:rsidP="00907B38">
      <w:pPr>
        <w:pStyle w:val="code"/>
      </w:pPr>
      <w:r w:rsidRPr="002B616F">
        <w:t>\</w:t>
      </w:r>
      <w:proofErr w:type="gramStart"/>
      <w:r w:rsidRPr="002B616F">
        <w:t>overline</w:t>
      </w:r>
      <w:proofErr w:type="gramEnd"/>
      <w:r w:rsidRPr="002B616F">
        <w:t xml:space="preserve">{\alpha} &lt; </w:t>
      </w:r>
    </w:p>
    <w:p w14:paraId="1FF8C06B" w14:textId="77777777" w:rsidR="00DA7F76" w:rsidRPr="002B616F" w:rsidRDefault="00DA7F76" w:rsidP="00907B38">
      <w:pPr>
        <w:pStyle w:val="code"/>
      </w:pPr>
      <w:r w:rsidRPr="002B616F">
        <w:t>\frac{\sigma_{\</w:t>
      </w:r>
      <w:proofErr w:type="spellStart"/>
      <w:r w:rsidRPr="002B616F">
        <w:t>mathrm</w:t>
      </w:r>
      <w:proofErr w:type="spellEnd"/>
      <w:r w:rsidRPr="002B616F">
        <w:t>{C</w:t>
      </w:r>
      <w:proofErr w:type="gramStart"/>
      <w:r w:rsidRPr="002B616F">
        <w:t>}}^</w:t>
      </w:r>
      <w:proofErr w:type="gramEnd"/>
      <w:r w:rsidRPr="002B616F">
        <w:t xml:space="preserve">2 (2 - </w:t>
      </w:r>
      <w:proofErr w:type="spellStart"/>
      <w:r w:rsidRPr="002B616F">
        <w:t>L_n</w:t>
      </w:r>
      <w:proofErr w:type="spellEnd"/>
      <w:r w:rsidRPr="002B616F">
        <w:t xml:space="preserve"> \overline{\alpha})}{\sigma_{\</w:t>
      </w:r>
      <w:proofErr w:type="spellStart"/>
      <w:r w:rsidRPr="002B616F">
        <w:t>mathrm</w:t>
      </w:r>
      <w:proofErr w:type="spellEnd"/>
      <w:r w:rsidRPr="002B616F">
        <w:t xml:space="preserve">{A}}^2 (2 - </w:t>
      </w:r>
      <w:proofErr w:type="spellStart"/>
      <w:r w:rsidRPr="002B616F">
        <w:t>L_n</w:t>
      </w:r>
      <w:proofErr w:type="spellEnd"/>
      <w:r w:rsidRPr="002B616F">
        <w:t xml:space="preserve"> \alpha)} \alpha</w:t>
      </w:r>
    </w:p>
    <w:p w14:paraId="24FA7B99" w14:textId="77777777" w:rsidR="00DA7F76" w:rsidRPr="002B616F" w:rsidRDefault="00DA7F76" w:rsidP="00907B38">
      <w:pPr>
        <w:pStyle w:val="code"/>
      </w:pPr>
      <w:r w:rsidRPr="002B616F">
        <w:t>\</w:t>
      </w:r>
      <w:proofErr w:type="gramStart"/>
      <w:r w:rsidRPr="002B616F">
        <w:t>underset{</w:t>
      </w:r>
      <w:proofErr w:type="gramEnd"/>
      <w:r w:rsidRPr="002B616F">
        <w:t>[\text{If } \underline{\alpha} \</w:t>
      </w:r>
      <w:proofErr w:type="spellStart"/>
      <w:r w:rsidRPr="002B616F">
        <w:t>approx</w:t>
      </w:r>
      <w:proofErr w:type="spellEnd"/>
      <w:r w:rsidRPr="002B616F">
        <w:t xml:space="preserve"> \alpha]}\</w:t>
      </w:r>
      <w:proofErr w:type="spellStart"/>
      <w:r w:rsidRPr="002B616F">
        <w:t>approx</w:t>
      </w:r>
      <w:proofErr w:type="spellEnd"/>
    </w:p>
    <w:p w14:paraId="3864754C" w14:textId="77777777" w:rsidR="00DA7F76" w:rsidRPr="002B616F" w:rsidRDefault="00DA7F76" w:rsidP="00907B38">
      <w:pPr>
        <w:pStyle w:val="code"/>
      </w:pPr>
      <w:r w:rsidRPr="002B616F">
        <w:t>\frac{\sigma_{\</w:t>
      </w:r>
      <w:proofErr w:type="spellStart"/>
      <w:r w:rsidRPr="002B616F">
        <w:t>mathrm</w:t>
      </w:r>
      <w:proofErr w:type="spellEnd"/>
      <w:r w:rsidRPr="002B616F">
        <w:t>{C</w:t>
      </w:r>
      <w:proofErr w:type="gramStart"/>
      <w:r w:rsidRPr="002B616F">
        <w:t>}}^</w:t>
      </w:r>
      <w:proofErr w:type="gramEnd"/>
      <w:r w:rsidRPr="002B616F">
        <w:t xml:space="preserve">2 (2 - </w:t>
      </w:r>
      <w:proofErr w:type="spellStart"/>
      <w:r w:rsidRPr="002B616F">
        <w:t>L_n</w:t>
      </w:r>
      <w:proofErr w:type="spellEnd"/>
      <w:r w:rsidRPr="002B616F">
        <w:t xml:space="preserve"> \overline{\alpha})}{\sigma_{\</w:t>
      </w:r>
      <w:proofErr w:type="spellStart"/>
      <w:r w:rsidRPr="002B616F">
        <w:t>mathrm</w:t>
      </w:r>
      <w:proofErr w:type="spellEnd"/>
      <w:r w:rsidRPr="002B616F">
        <w:t xml:space="preserve">{A}}^2 (2 - </w:t>
      </w:r>
      <w:proofErr w:type="spellStart"/>
      <w:r w:rsidRPr="002B616F">
        <w:t>L_n</w:t>
      </w:r>
      <w:proofErr w:type="spellEnd"/>
      <w:r w:rsidRPr="002B616F">
        <w:t xml:space="preserve"> \underline{\alpha})} \alpha</w:t>
      </w:r>
    </w:p>
    <w:p w14:paraId="00F4C0DA" w14:textId="77777777" w:rsidR="00DA7F76" w:rsidRPr="002B616F" w:rsidRDefault="00DA7F76" w:rsidP="00907B38">
      <w:pPr>
        <w:pStyle w:val="code"/>
      </w:pPr>
      <w:r w:rsidRPr="002B616F">
        <w:t>\</w:t>
      </w:r>
      <w:proofErr w:type="spellStart"/>
      <w:proofErr w:type="gramStart"/>
      <w:r w:rsidRPr="002B616F">
        <w:t>leq</w:t>
      </w:r>
      <w:proofErr w:type="spellEnd"/>
      <w:proofErr w:type="gramEnd"/>
    </w:p>
    <w:p w14:paraId="48970F50" w14:textId="77777777" w:rsidR="00DA7F76" w:rsidRPr="002B616F" w:rsidRDefault="00DA7F76" w:rsidP="00907B38">
      <w:pPr>
        <w:pStyle w:val="code"/>
      </w:pPr>
      <w:r w:rsidRPr="002B616F">
        <w:t>\frac{\sigma_{\</w:t>
      </w:r>
      <w:proofErr w:type="spellStart"/>
      <w:r w:rsidRPr="002B616F">
        <w:t>mathrm</w:t>
      </w:r>
      <w:proofErr w:type="spellEnd"/>
      <w:r w:rsidRPr="002B616F">
        <w:t>{C</w:t>
      </w:r>
      <w:proofErr w:type="gramStart"/>
      <w:r w:rsidRPr="002B616F">
        <w:t>}}^</w:t>
      </w:r>
      <w:proofErr w:type="gramEnd"/>
      <w:r w:rsidRPr="002B616F">
        <w:t xml:space="preserve">2 (2 - </w:t>
      </w:r>
      <w:proofErr w:type="spellStart"/>
      <w:r w:rsidRPr="002B616F">
        <w:t>L_n</w:t>
      </w:r>
      <w:proofErr w:type="spellEnd"/>
      <w:r w:rsidRPr="002B616F">
        <w:t xml:space="preserve"> \overline{\alpha})}{\sigma_{\</w:t>
      </w:r>
      <w:proofErr w:type="spellStart"/>
      <w:r w:rsidRPr="002B616F">
        <w:t>mathrm</w:t>
      </w:r>
      <w:proofErr w:type="spellEnd"/>
      <w:r w:rsidRPr="002B616F">
        <w:t>{A}}^2 \</w:t>
      </w:r>
      <w:proofErr w:type="spellStart"/>
      <w:r w:rsidRPr="002B616F">
        <w:t>cdot</w:t>
      </w:r>
      <w:proofErr w:type="spellEnd"/>
      <w:r w:rsidRPr="002B616F">
        <w:t xml:space="preserve"> 2 (1 - \delta (1-c))} \alpha</w:t>
      </w:r>
    </w:p>
    <w:p w14:paraId="663338AB" w14:textId="77777777" w:rsidR="00DA7F76" w:rsidRPr="002B616F" w:rsidRDefault="00DA7F76" w:rsidP="00907B38">
      <w:pPr>
        <w:pStyle w:val="code"/>
      </w:pPr>
      <w:r w:rsidRPr="002B616F">
        <w:t xml:space="preserve">&lt; </w:t>
      </w:r>
    </w:p>
    <w:p w14:paraId="5611DDCC" w14:textId="77777777" w:rsidR="00DA7F76" w:rsidRPr="002B616F" w:rsidRDefault="00DA7F76" w:rsidP="00907B38">
      <w:pPr>
        <w:pStyle w:val="code"/>
      </w:pPr>
      <w:r w:rsidRPr="002B616F">
        <w:t>\frac{\sigma_{\</w:t>
      </w:r>
      <w:proofErr w:type="spellStart"/>
      <w:r w:rsidRPr="002B616F">
        <w:t>mathrm</w:t>
      </w:r>
      <w:proofErr w:type="spellEnd"/>
      <w:r w:rsidRPr="002B616F">
        <w:t>{C</w:t>
      </w:r>
      <w:proofErr w:type="gramStart"/>
      <w:r w:rsidRPr="002B616F">
        <w:t>}}^</w:t>
      </w:r>
      <w:proofErr w:type="gramEnd"/>
      <w:r w:rsidRPr="002B616F">
        <w:t>2}{\sigma_{\</w:t>
      </w:r>
      <w:proofErr w:type="spellStart"/>
      <w:r w:rsidRPr="002B616F">
        <w:t>mathrm</w:t>
      </w:r>
      <w:proofErr w:type="spellEnd"/>
      <w:r w:rsidRPr="002B616F">
        <w:t>{A}}^2} \underbrace{\frac{1}{1-\delta (1-c)}}_{&gt;1} \alpha.</w:t>
      </w:r>
    </w:p>
    <w:p w14:paraId="0676C79C"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15D45FC0" w14:textId="77777777" w:rsidR="00DA7F76" w:rsidRPr="0090122A" w:rsidRDefault="00DA7F76" w:rsidP="00DA7F76">
      <w:pPr>
        <w:rPr>
          <w:color w:val="FF0000"/>
        </w:rPr>
      </w:pPr>
      <w:r w:rsidRPr="0090122A">
        <w:rPr>
          <w:color w:val="FF0000"/>
        </w:rPr>
        <w:t>If (\ref{comp_1}) and (\ref{comp_2}) hold, then SGD using the Armijo-line-search learning rate converges faster than SGD using a constant learning rate</w:t>
      </w:r>
      <w:r w:rsidR="002155B5" w:rsidRPr="0090122A">
        <w:rPr>
          <w:color w:val="FF0000"/>
        </w:rPr>
        <w:t xml:space="preserve"> </w:t>
      </w:r>
      <w:r w:rsidRPr="0090122A">
        <w:rPr>
          <w:color w:val="FF0000"/>
        </w:rPr>
        <w:t xml:space="preserve">in the sense that </w:t>
      </w:r>
    </w:p>
    <w:p w14:paraId="0F6A0572"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715F9ED5" w14:textId="77777777" w:rsidR="00DA7F76" w:rsidRPr="002B616F" w:rsidRDefault="00DA7F76" w:rsidP="00907B38">
      <w:pPr>
        <w:pStyle w:val="code"/>
      </w:pPr>
      <w:r w:rsidRPr="002B616F">
        <w:t>\frac{C_{</w:t>
      </w:r>
      <w:proofErr w:type="gramStart"/>
      <w:r w:rsidRPr="002B616F">
        <w:t>1,\</w:t>
      </w:r>
      <w:proofErr w:type="spellStart"/>
      <w:proofErr w:type="gramEnd"/>
      <w:r w:rsidRPr="002B616F">
        <w:t>mathrm</w:t>
      </w:r>
      <w:proofErr w:type="spellEnd"/>
      <w:r w:rsidRPr="002B616F">
        <w:t>{A}} b}{\epsilon^2 b - C_{2,\</w:t>
      </w:r>
      <w:proofErr w:type="spellStart"/>
      <w:r w:rsidRPr="002B616F">
        <w:t>mathrm</w:t>
      </w:r>
      <w:proofErr w:type="spellEnd"/>
      <w:r w:rsidRPr="002B616F">
        <w:t>{A}}} = K_{\</w:t>
      </w:r>
      <w:proofErr w:type="spellStart"/>
      <w:r w:rsidRPr="002B616F">
        <w:t>mathrm</w:t>
      </w:r>
      <w:proofErr w:type="spellEnd"/>
      <w:r w:rsidRPr="002B616F">
        <w:t>{A}} &lt; K_{\</w:t>
      </w:r>
      <w:proofErr w:type="spellStart"/>
      <w:r w:rsidRPr="002B616F">
        <w:t>mathrm</w:t>
      </w:r>
      <w:proofErr w:type="spellEnd"/>
      <w:r w:rsidRPr="002B616F">
        <w:t>{C}} = \frac{C_{1,\</w:t>
      </w:r>
      <w:proofErr w:type="spellStart"/>
      <w:r w:rsidRPr="002B616F">
        <w:t>mathrm</w:t>
      </w:r>
      <w:proofErr w:type="spellEnd"/>
      <w:r w:rsidRPr="002B616F">
        <w:t>{C}} b}{\epsilon^2 b - C_{2,\</w:t>
      </w:r>
      <w:proofErr w:type="spellStart"/>
      <w:r w:rsidRPr="002B616F">
        <w:t>mathrm</w:t>
      </w:r>
      <w:proofErr w:type="spellEnd"/>
      <w:r w:rsidRPr="002B616F">
        <w:t xml:space="preserve">{C}}} \text{ and } </w:t>
      </w:r>
    </w:p>
    <w:p w14:paraId="7C5D48F6" w14:textId="77777777" w:rsidR="00DA7F76" w:rsidRPr="002B616F" w:rsidRDefault="00DA7F76" w:rsidP="00907B38">
      <w:pPr>
        <w:pStyle w:val="code"/>
      </w:pPr>
      <w:r w:rsidRPr="002B616F">
        <w:t>\frac{C_{</w:t>
      </w:r>
      <w:proofErr w:type="gramStart"/>
      <w:r w:rsidRPr="002B616F">
        <w:t>1,\</w:t>
      </w:r>
      <w:proofErr w:type="spellStart"/>
      <w:proofErr w:type="gramEnd"/>
      <w:r w:rsidRPr="002B616F">
        <w:t>mathrm</w:t>
      </w:r>
      <w:proofErr w:type="spellEnd"/>
      <w:r w:rsidRPr="002B616F">
        <w:t>{A}} b^2}{\epsilon^2 b - C_{2,\</w:t>
      </w:r>
      <w:proofErr w:type="spellStart"/>
      <w:r w:rsidRPr="002B616F">
        <w:t>mathrm</w:t>
      </w:r>
      <w:proofErr w:type="spellEnd"/>
      <w:r w:rsidRPr="002B616F">
        <w:t>{A}}} = N_{\</w:t>
      </w:r>
      <w:proofErr w:type="spellStart"/>
      <w:r w:rsidRPr="002B616F">
        <w:t>mathrm</w:t>
      </w:r>
      <w:proofErr w:type="spellEnd"/>
      <w:r w:rsidRPr="002B616F">
        <w:t>{A}} &lt; N_{\</w:t>
      </w:r>
      <w:proofErr w:type="spellStart"/>
      <w:r w:rsidRPr="002B616F">
        <w:t>mathrm</w:t>
      </w:r>
      <w:proofErr w:type="spellEnd"/>
      <w:r w:rsidRPr="002B616F">
        <w:t>{C}}</w:t>
      </w:r>
    </w:p>
    <w:p w14:paraId="21C501AD" w14:textId="77777777" w:rsidR="00DA7F76" w:rsidRPr="002B616F" w:rsidRDefault="00DA7F76" w:rsidP="00907B38">
      <w:pPr>
        <w:pStyle w:val="code"/>
      </w:pPr>
      <w:r w:rsidRPr="002B616F">
        <w:t>= \frac{C_{</w:t>
      </w:r>
      <w:proofErr w:type="gramStart"/>
      <w:r w:rsidRPr="002B616F">
        <w:t>1,\</w:t>
      </w:r>
      <w:proofErr w:type="spellStart"/>
      <w:proofErr w:type="gramEnd"/>
      <w:r w:rsidRPr="002B616F">
        <w:t>mathrm</w:t>
      </w:r>
      <w:proofErr w:type="spellEnd"/>
      <w:r w:rsidRPr="002B616F">
        <w:t>{C}} b^2}{\epsilon^2 b - C_{2,\</w:t>
      </w:r>
      <w:proofErr w:type="spellStart"/>
      <w:r w:rsidRPr="002B616F">
        <w:t>mathrm</w:t>
      </w:r>
      <w:proofErr w:type="spellEnd"/>
      <w:r w:rsidRPr="002B616F">
        <w:t>{C}}}.</w:t>
      </w:r>
    </w:p>
    <w:p w14:paraId="1DDE0A83"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6A461410" w14:textId="77777777" w:rsidR="00DA7F76" w:rsidRPr="0090122A" w:rsidRDefault="00DA7F76" w:rsidP="00DA7F76">
      <w:pPr>
        <w:rPr>
          <w:color w:val="FF0000"/>
        </w:rPr>
      </w:pPr>
      <w:r w:rsidRPr="0090122A">
        <w:rPr>
          <w:color w:val="FF0000"/>
        </w:rPr>
        <w:t>It can be expected that (\ref{comp_1}) and (\ref{comp_2}) hold,</w:t>
      </w:r>
      <w:r w:rsidR="002155B5" w:rsidRPr="0090122A">
        <w:rPr>
          <w:color w:val="FF0000"/>
        </w:rPr>
        <w:t xml:space="preserve"> </w:t>
      </w:r>
      <w:r w:rsidRPr="0090122A">
        <w:rPr>
          <w:color w:val="FF0000"/>
        </w:rPr>
        <w:t>since it is known empirically \</w:t>
      </w:r>
      <w:proofErr w:type="spellStart"/>
      <w:r w:rsidRPr="0090122A">
        <w:rPr>
          <w:color w:val="FF0000"/>
        </w:rPr>
        <w:t>citep</w:t>
      </w:r>
      <w:proofErr w:type="spellEnd"/>
      <w:r w:rsidRPr="0090122A">
        <w:rPr>
          <w:color w:val="FF0000"/>
        </w:rPr>
        <w:t>[Figure 5]{NEURIPS2019_2557911c} that</w:t>
      </w:r>
      <w:r w:rsidR="002155B5" w:rsidRPr="0090122A">
        <w:rPr>
          <w:color w:val="FF0000"/>
        </w:rPr>
        <w:t xml:space="preserve"> </w:t>
      </w:r>
      <w:r w:rsidRPr="0090122A">
        <w:rPr>
          <w:color w:val="FF0000"/>
        </w:rPr>
        <w:t>the relationship between the Armijo-line-search learning rate $\</w:t>
      </w:r>
      <w:proofErr w:type="spellStart"/>
      <w:r w:rsidRPr="0090122A">
        <w:rPr>
          <w:color w:val="FF0000"/>
        </w:rPr>
        <w:t>alpha_k</w:t>
      </w:r>
      <w:proofErr w:type="spellEnd"/>
      <w:r w:rsidRPr="0090122A">
        <w:rPr>
          <w:color w:val="FF0000"/>
        </w:rPr>
        <w:t>$ and constant learning rate $\alpha$ is</w:t>
      </w:r>
      <w:r w:rsidR="002155B5" w:rsidRPr="0090122A">
        <w:rPr>
          <w:color w:val="FF0000"/>
        </w:rPr>
        <w:t xml:space="preserve"> </w:t>
      </w:r>
      <w:r w:rsidRPr="0090122A">
        <w:rPr>
          <w:color w:val="FF0000"/>
        </w:rPr>
        <w:t>$\alpha &lt; \</w:t>
      </w:r>
      <w:proofErr w:type="spellStart"/>
      <w:r w:rsidRPr="0090122A">
        <w:rPr>
          <w:color w:val="FF0000"/>
        </w:rPr>
        <w:t>alpha_k</w:t>
      </w:r>
      <w:proofErr w:type="spellEnd"/>
      <w:r w:rsidRPr="0090122A">
        <w:rPr>
          <w:color w:val="FF0000"/>
        </w:rPr>
        <w:t>$ $(&lt; \overline{\alpha} &lt; \frac{2}{</w:t>
      </w:r>
      <w:proofErr w:type="spellStart"/>
      <w:r w:rsidRPr="0090122A">
        <w:rPr>
          <w:color w:val="FF0000"/>
        </w:rPr>
        <w:t>L_n</w:t>
      </w:r>
      <w:proofErr w:type="spellEnd"/>
      <w:r w:rsidRPr="0090122A">
        <w:rPr>
          <w:color w:val="FF0000"/>
        </w:rPr>
        <w:t>})$</w:t>
      </w:r>
      <w:r w:rsidR="002B616F" w:rsidRPr="0090122A">
        <w:rPr>
          <w:color w:val="FF0000"/>
        </w:rPr>
        <w:t xml:space="preserve"> </w:t>
      </w:r>
      <w:r w:rsidRPr="0090122A">
        <w:rPr>
          <w:color w:val="FF0000"/>
        </w:rPr>
        <w:t>and $(1-\delta (1-c))^{-1} &gt; 1$.</w:t>
      </w:r>
      <w:r w:rsidR="002B616F" w:rsidRPr="0090122A">
        <w:rPr>
          <w:color w:val="FF0000"/>
        </w:rPr>
        <w:t xml:space="preserve"> </w:t>
      </w:r>
      <w:r w:rsidRPr="0090122A">
        <w:rPr>
          <w:color w:val="FF0000"/>
        </w:rPr>
        <w:t>The next section numerically compares SGD using the Armijo-line-search learning rate with not only SGD using a constant learning rate but also variants of SGD</w:t>
      </w:r>
      <w:r w:rsidR="002B616F" w:rsidRPr="0090122A">
        <w:rPr>
          <w:color w:val="FF0000"/>
        </w:rPr>
        <w:t xml:space="preserve"> </w:t>
      </w:r>
      <w:r w:rsidRPr="0090122A">
        <w:rPr>
          <w:color w:val="FF0000"/>
        </w:rPr>
        <w:t>and examines the performance of SGD using the Armijo-line-search learning rate.}</w:t>
      </w:r>
    </w:p>
    <w:p w14:paraId="1D7C86CD" w14:textId="77777777" w:rsidR="00DA7F76" w:rsidRPr="002B616F" w:rsidRDefault="00DA7F76" w:rsidP="00DA7F76"/>
    <w:p w14:paraId="4D4C29E8" w14:textId="77777777" w:rsidR="00DA7F76" w:rsidRPr="002B616F" w:rsidRDefault="00DA7F76" w:rsidP="00DA7F76">
      <w:r w:rsidRPr="002B616F">
        <w:t>The previous results in \</w:t>
      </w:r>
      <w:proofErr w:type="spellStart"/>
      <w:r w:rsidRPr="002B616F">
        <w:t>citep</w:t>
      </w:r>
      <w:proofErr w:type="spellEnd"/>
      <w:r w:rsidRPr="002B616F">
        <w:t>{shallue</w:t>
      </w:r>
      <w:proofErr w:type="gramStart"/>
      <w:r w:rsidRPr="002B616F">
        <w:t>2019,zhang</w:t>
      </w:r>
      <w:proofErr w:type="gramEnd"/>
      <w:r w:rsidRPr="002B616F">
        <w:t xml:space="preserve">2019,iiduka2022critical} show that, for deep-learning optimizers, there are critical batch sizes at which the SFO complexities are minimized. We are interested in verifying whether a critical batch size exists for SGD </w:t>
      </w:r>
      <w:r w:rsidRPr="002B616F">
        <w:lastRenderedPageBreak/>
        <w:t>using the Armijo line search. Theorem \ref{thm:</w:t>
      </w:r>
      <w:proofErr w:type="gramStart"/>
      <w:r w:rsidRPr="002B616F">
        <w:t>3}(</w:t>
      </w:r>
      <w:proofErr w:type="gramEnd"/>
      <w:r w:rsidRPr="002B616F">
        <w:t>iii) indicates that an upper bound on the critical batch size can be obtained from some hyperparameters. Accordingly, we would like to estimate the critical batch size using the upper bound (\ref{</w:t>
      </w:r>
      <w:proofErr w:type="spellStart"/>
      <w:r w:rsidRPr="002B616F">
        <w:t>ucbs</w:t>
      </w:r>
      <w:proofErr w:type="spellEnd"/>
      <w:r w:rsidRPr="002B616F">
        <w:t>}). Therefore, the next section numerically examines the relationship between the batch size $b$ and the number of steps $K$ needed for nonconvex optimization and the relationship between $b$ and the SFO complexity $N$ to check if there is a critical batch size $b^\star$ minimizing $N$ and if the critical batch size $b^\star$ can be estimated from our theoretical results.</w:t>
      </w:r>
    </w:p>
    <w:p w14:paraId="7DF09566" w14:textId="77777777" w:rsidR="00DA7F76" w:rsidRPr="002B616F" w:rsidRDefault="00DA7F76" w:rsidP="00DA7F76"/>
    <w:p w14:paraId="11A06E62" w14:textId="77777777" w:rsidR="00DA7F76" w:rsidRPr="002B616F" w:rsidRDefault="00907B38" w:rsidP="00907B38">
      <w:pPr>
        <w:pStyle w:val="1"/>
      </w:pPr>
      <w:r w:rsidRPr="002B616F">
        <w:t>\</w:t>
      </w:r>
      <w:proofErr w:type="gramStart"/>
      <w:r w:rsidRPr="002B616F">
        <w:t>section</w:t>
      </w:r>
      <w:r w:rsidR="00DA7F76" w:rsidRPr="002B616F">
        <w:t>{</w:t>
      </w:r>
      <w:proofErr w:type="gramEnd"/>
      <w:r w:rsidR="00DA7F76" w:rsidRPr="002B616F">
        <w:t>Numerical Results}</w:t>
      </w:r>
    </w:p>
    <w:p w14:paraId="52B750AF" w14:textId="77777777" w:rsidR="00DA7F76" w:rsidRPr="002B616F" w:rsidRDefault="00DA7F76" w:rsidP="00907B38">
      <w:pPr>
        <w:pStyle w:val="code"/>
      </w:pPr>
      <w:r w:rsidRPr="002B616F">
        <w:t>\</w:t>
      </w:r>
      <w:proofErr w:type="gramStart"/>
      <w:r w:rsidRPr="002B616F">
        <w:t>label</w:t>
      </w:r>
      <w:proofErr w:type="gramEnd"/>
      <w:r w:rsidRPr="002B616F">
        <w:t>{sec:4}</w:t>
      </w:r>
    </w:p>
    <w:p w14:paraId="5D9F346C" w14:textId="7E5F08D0" w:rsidR="00DA7F76" w:rsidRPr="0090122A" w:rsidRDefault="00DA7F76" w:rsidP="00DA7F76">
      <w:pPr>
        <w:rPr>
          <w:color w:val="FF0000"/>
        </w:rPr>
      </w:pPr>
      <w:r w:rsidRPr="002B616F">
        <w:t>\</w:t>
      </w:r>
      <w:proofErr w:type="spellStart"/>
      <w:proofErr w:type="gramStart"/>
      <w:r w:rsidRPr="002B616F">
        <w:t>textcolor</w:t>
      </w:r>
      <w:proofErr w:type="spellEnd"/>
      <w:proofErr w:type="gramEnd"/>
      <w:r w:rsidRPr="002B616F">
        <w:t>{red}{</w:t>
      </w:r>
      <w:r w:rsidR="00ED7AA5">
        <w:rPr>
          <w:color w:val="FF0000"/>
        </w:rPr>
        <w:t>W</w:t>
      </w:r>
      <w:r w:rsidR="00ED7AA5" w:rsidRPr="0090122A">
        <w:rPr>
          <w:color w:val="FF0000"/>
        </w:rPr>
        <w:t>e</w:t>
      </w:r>
      <w:r w:rsidRPr="002B616F">
        <w:t xml:space="preserve">} </w:t>
      </w:r>
      <w:r w:rsidR="00ED7AA5" w:rsidRPr="002B616F">
        <w:t>verif</w:t>
      </w:r>
      <w:r w:rsidR="00ED7AA5">
        <w:t>ied</w:t>
      </w:r>
      <w:r w:rsidR="00ED7AA5" w:rsidRPr="002B616F">
        <w:t xml:space="preserve"> </w:t>
      </w:r>
      <w:r w:rsidRPr="002B616F">
        <w:t>whether numerical results match our theoretical results (Theorems \ref{thm:2} and \ref{thm:3}), that is, the relationship between $K$ and $b$ and the relationship between $N$ and $b$ for Algorithm \ref{algo:1}.</w:t>
      </w:r>
      <w:r w:rsidR="002B616F" w:rsidRPr="002B616F">
        <w:t xml:space="preserve"> </w:t>
      </w:r>
      <w:r w:rsidRPr="002B616F">
        <w:t>\</w:t>
      </w:r>
      <w:proofErr w:type="spellStart"/>
      <w:r w:rsidRPr="002B616F">
        <w:t>textcolor</w:t>
      </w:r>
      <w:proofErr w:type="spellEnd"/>
      <w:r w:rsidRPr="002B616F">
        <w:t>{red</w:t>
      </w:r>
      <w:proofErr w:type="gramStart"/>
      <w:r w:rsidRPr="002B616F">
        <w:t>}{</w:t>
      </w:r>
      <w:r w:rsidR="002B616F" w:rsidRPr="002B616F">
        <w:t xml:space="preserve"> </w:t>
      </w:r>
      <w:r w:rsidRPr="0090122A">
        <w:rPr>
          <w:color w:val="FF0000"/>
        </w:rPr>
        <w:t>We</w:t>
      </w:r>
      <w:proofErr w:type="gramEnd"/>
      <w:r w:rsidRPr="0090122A">
        <w:rPr>
          <w:color w:val="FF0000"/>
        </w:rPr>
        <w:t xml:space="preserve"> also compare</w:t>
      </w:r>
      <w:r w:rsidR="00ED7AA5">
        <w:rPr>
          <w:color w:val="FF0000"/>
        </w:rPr>
        <w:t>d</w:t>
      </w:r>
      <w:r w:rsidRPr="0090122A">
        <w:rPr>
          <w:color w:val="FF0000"/>
        </w:rPr>
        <w:t xml:space="preserve"> the performance of Algorithm \ref{algo:1} with the performances of other optimizers, such as SGD with a constant learning rate (SGD), momentum method (Momentum), Adam, </w:t>
      </w:r>
      <w:proofErr w:type="spellStart"/>
      <w:r w:rsidRPr="0090122A">
        <w:rPr>
          <w:color w:val="FF0000"/>
        </w:rPr>
        <w:t>AdamW</w:t>
      </w:r>
      <w:proofErr w:type="spellEnd"/>
      <w:r w:rsidRPr="0090122A">
        <w:rPr>
          <w:color w:val="FF0000"/>
        </w:rPr>
        <w:t xml:space="preserve">, and </w:t>
      </w:r>
      <w:proofErr w:type="spellStart"/>
      <w:r w:rsidRPr="0090122A">
        <w:rPr>
          <w:color w:val="FF0000"/>
        </w:rPr>
        <w:t>RMSProp</w:t>
      </w:r>
      <w:proofErr w:type="spellEnd"/>
      <w:r w:rsidRPr="0090122A">
        <w:rPr>
          <w:color w:val="FF0000"/>
        </w:rPr>
        <w:t>.</w:t>
      </w:r>
      <w:r w:rsidR="002155B5" w:rsidRPr="0090122A">
        <w:rPr>
          <w:color w:val="FF0000"/>
        </w:rPr>
        <w:t xml:space="preserve"> </w:t>
      </w:r>
      <w:r w:rsidRPr="0090122A">
        <w:rPr>
          <w:color w:val="FF0000"/>
        </w:rPr>
        <w:t xml:space="preserve">The learning rate and hyperparameters of the five optimizers used in each experiment were determined </w:t>
      </w:r>
      <w:proofErr w:type="gramStart"/>
      <w:r w:rsidRPr="0090122A">
        <w:rPr>
          <w:color w:val="FF0000"/>
        </w:rPr>
        <w:t>on the basis of</w:t>
      </w:r>
      <w:proofErr w:type="gramEnd"/>
      <w:r w:rsidRPr="0090122A">
        <w:rPr>
          <w:color w:val="FF0000"/>
        </w:rPr>
        <w:t xml:space="preserve"> a grid search. </w:t>
      </w:r>
    </w:p>
    <w:p w14:paraId="3FAAEDD3" w14:textId="77777777" w:rsidR="00DA7F76" w:rsidRPr="002B616F" w:rsidRDefault="00DA7F76" w:rsidP="00907B38">
      <w:pPr>
        <w:pStyle w:val="code"/>
      </w:pPr>
      <w:r w:rsidRPr="002B616F">
        <w:t>}</w:t>
      </w:r>
    </w:p>
    <w:p w14:paraId="1B728249" w14:textId="77777777" w:rsidR="00DA7F76" w:rsidRPr="002B616F" w:rsidRDefault="00DA7F76" w:rsidP="00DA7F76"/>
    <w:p w14:paraId="12FCDAB4" w14:textId="77777777" w:rsidR="00DA7F76" w:rsidRPr="002B616F" w:rsidRDefault="00DA7F76" w:rsidP="00DA7F76">
      <w:r w:rsidRPr="002B616F">
        <w:t xml:space="preserve">The metrics were the number of steps $K$ and the SFO complexity $N = </w:t>
      </w:r>
      <w:proofErr w:type="spellStart"/>
      <w:r w:rsidRPr="002B616F">
        <w:t>Kb</w:t>
      </w:r>
      <w:proofErr w:type="spellEnd"/>
      <w:r w:rsidRPr="002B616F">
        <w:t>$ indicating that the training accuracy is higher than a certain score. We used Algorithm \ref{algo:1} with the Armijo-line-search learning rate computed by Algorithm \ref{algo:2} with $\gamma =2$, $\delta = 0.9$, $\overline{\alpha} = 10$ (see \</w:t>
      </w:r>
      <w:proofErr w:type="spellStart"/>
      <w:r w:rsidRPr="002B616F">
        <w:t>url</w:t>
      </w:r>
      <w:proofErr w:type="spellEnd"/>
      <w:r w:rsidRPr="002B616F">
        <w:t>{https://github.com/IssamLaradji/sls} for the setting of parameters), and \</w:t>
      </w:r>
      <w:proofErr w:type="spellStart"/>
      <w:r w:rsidRPr="002B616F">
        <w:t>textcolor</w:t>
      </w:r>
      <w:proofErr w:type="spellEnd"/>
      <w:r w:rsidRPr="002B616F">
        <w:t>{red</w:t>
      </w:r>
      <w:proofErr w:type="gramStart"/>
      <w:r w:rsidRPr="002B616F">
        <w:t>}{</w:t>
      </w:r>
      <w:proofErr w:type="gramEnd"/>
      <w:r w:rsidRPr="0090122A">
        <w:rPr>
          <w:color w:val="FF0000"/>
        </w:rPr>
        <w:t>various values</w:t>
      </w:r>
      <w:r w:rsidRPr="002B616F">
        <w:t xml:space="preserve">} $c$. The stopping condition was 200 epochs. The experimental environment consisted of eight NVIDIA DGX A100 GPUs and two Dual AMD Rome7742 2.25-GHz, 128-Core CPUs. The software environment was Python 3.8.2, </w:t>
      </w:r>
      <w:proofErr w:type="spellStart"/>
      <w:r w:rsidRPr="002B616F">
        <w:t>PyTorch</w:t>
      </w:r>
      <w:proofErr w:type="spellEnd"/>
      <w:r w:rsidRPr="002B616F">
        <w:t xml:space="preserve"> 1.6.0, and CUDA 11.6. The code is available at \</w:t>
      </w:r>
      <w:proofErr w:type="spellStart"/>
      <w:r w:rsidRPr="002B616F">
        <w:t>url</w:t>
      </w:r>
      <w:proofErr w:type="spellEnd"/>
      <w:r w:rsidRPr="002B616F">
        <w:t>{https://anonymous.4open.science/r/armijo_linesearch-C1C3}.</w:t>
      </w:r>
    </w:p>
    <w:p w14:paraId="095ED701" w14:textId="77777777" w:rsidR="00DA7F76" w:rsidRPr="002B616F" w:rsidRDefault="00DA7F76" w:rsidP="00DA7F76"/>
    <w:p w14:paraId="166AE9E7"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 xml:space="preserve">Training </w:t>
      </w:r>
      <w:proofErr w:type="spellStart"/>
      <w:r w:rsidR="00DA7F76" w:rsidRPr="002B616F">
        <w:t>ResNet</w:t>
      </w:r>
      <w:proofErr w:type="spellEnd"/>
      <w:r w:rsidR="00DA7F76" w:rsidRPr="002B616F">
        <w:t xml:space="preserve"> and MLP on the CIFAR-10, CIFAR-100, and MNIST datasets}</w:t>
      </w:r>
    </w:p>
    <w:p w14:paraId="1E9C00A9" w14:textId="77777777" w:rsidR="00DA7F76" w:rsidRPr="002B616F" w:rsidRDefault="00DA7F76" w:rsidP="00DA7F76">
      <w:r w:rsidRPr="002B616F">
        <w:t xml:space="preserve">We trained ResNet-34 on the CIFAR-10 dataset ($n=50000$). Figure \ref{fig1} plots the number of steps needed for the training accuracy to be more than $0.99$ for Algorithm \ref{algo:1} versus batch size. </w:t>
      </w:r>
      <w:proofErr w:type="gramStart"/>
      <w:r w:rsidRPr="002B616F">
        <w:t>It can be seen that Algorithm</w:t>
      </w:r>
      <w:proofErr w:type="gramEnd"/>
      <w:r w:rsidRPr="002B616F">
        <w:t xml:space="preserve"> \ref{algo:1} decreases the number of steps as the batch size increases. Figure \ref{fig2} plots the SFO complexities </w:t>
      </w:r>
      <w:r w:rsidRPr="002B616F">
        <w:lastRenderedPageBreak/>
        <w:t xml:space="preserve">of Algorithm \ref{algo:1} versus the batch size. It indicates that there are critical batch sizes that minimize the SFO complexities. </w:t>
      </w:r>
    </w:p>
    <w:p w14:paraId="61D220A5" w14:textId="77777777" w:rsidR="00DA7F76" w:rsidRPr="002B616F" w:rsidRDefault="00DA7F76" w:rsidP="00DA7F76"/>
    <w:p w14:paraId="553B3E32" w14:textId="77777777" w:rsidR="00DA7F76" w:rsidRPr="002B616F" w:rsidRDefault="00907B38" w:rsidP="00907B38">
      <w:pPr>
        <w:pStyle w:val="code"/>
      </w:pPr>
      <w:r w:rsidRPr="002B616F">
        <w:rPr>
          <w:color w:val="7030A0"/>
        </w:rPr>
        <w:t>\begin</w:t>
      </w:r>
      <w:r w:rsidR="00DA7F76" w:rsidRPr="002B616F">
        <w:t>{figure</w:t>
      </w:r>
      <w:proofErr w:type="gramStart"/>
      <w:r w:rsidR="00DA7F76" w:rsidRPr="002B616F">
        <w:t>*}[</w:t>
      </w:r>
      <w:proofErr w:type="spellStart"/>
      <w:proofErr w:type="gramEnd"/>
      <w:r w:rsidR="00DA7F76" w:rsidRPr="002B616F">
        <w:t>htbp</w:t>
      </w:r>
      <w:proofErr w:type="spellEnd"/>
      <w:r w:rsidR="00DA7F76" w:rsidRPr="002B616F">
        <w:t>]</w:t>
      </w:r>
    </w:p>
    <w:p w14:paraId="5CCDDF5A"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{tabular}{cc}</w:t>
      </w:r>
    </w:p>
    <w:p w14:paraId="60FE5BB5"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19110AB2" w14:textId="77777777" w:rsidR="00DA7F76" w:rsidRPr="002B616F" w:rsidRDefault="00DA7F76" w:rsidP="00907B38">
      <w:pPr>
        <w:pStyle w:val="code"/>
      </w:pPr>
      <w:r w:rsidRPr="002B616F">
        <w:t>\</w:t>
      </w:r>
      <w:proofErr w:type="gramStart"/>
      <w:r w:rsidRPr="002B616F">
        <w:t>centering</w:t>
      </w:r>
      <w:proofErr w:type="gramEnd"/>
    </w:p>
    <w:p w14:paraId="3DD3FD45" w14:textId="77777777" w:rsidR="00DA7F76" w:rsidRPr="002B616F" w:rsidRDefault="00DA7F76" w:rsidP="00907B38">
      <w:pPr>
        <w:pStyle w:val="code"/>
      </w:pPr>
      <w:r w:rsidRPr="002B616F">
        <w:t>\</w:t>
      </w:r>
      <w:proofErr w:type="spellStart"/>
      <w:r w:rsidRPr="002B616F">
        <w:t>includegraphics</w:t>
      </w:r>
      <w:proofErr w:type="spellEnd"/>
      <w:r w:rsidRPr="002B616F">
        <w:t>[width=1\</w:t>
      </w:r>
      <w:proofErr w:type="spellStart"/>
      <w:proofErr w:type="gramStart"/>
      <w:r w:rsidRPr="002B616F">
        <w:t>textwidth</w:t>
      </w:r>
      <w:proofErr w:type="spellEnd"/>
      <w:r w:rsidRPr="002B616F">
        <w:t>]{</w:t>
      </w:r>
      <w:proofErr w:type="gramEnd"/>
      <w:r w:rsidRPr="002B616F">
        <w:t>CIFAR10_c_K-b.pdf}</w:t>
      </w:r>
    </w:p>
    <w:p w14:paraId="08A81929" w14:textId="77777777" w:rsidR="00DA7F76" w:rsidRPr="002B616F" w:rsidRDefault="00907B38" w:rsidP="00DA7F76">
      <w:r w:rsidRPr="002B616F">
        <w:rPr>
          <w:color w:val="0070C0"/>
        </w:rPr>
        <w:t>\</w:t>
      </w:r>
      <w:proofErr w:type="gramStart"/>
      <w:r w:rsidRPr="002B616F">
        <w:rPr>
          <w:color w:val="0070C0"/>
        </w:rPr>
        <w:t>caption</w:t>
      </w:r>
      <w:r w:rsidR="00DA7F76" w:rsidRPr="002B616F">
        <w:t>{</w:t>
      </w:r>
      <w:proofErr w:type="gramEnd"/>
      <w:r w:rsidR="00DA7F76" w:rsidRPr="002B616F">
        <w:t>Number of steps for Algorithm \ref{algo:1} versus batch size needed to train ResNet-34 on CIFAR-10}</w:t>
      </w:r>
    </w:p>
    <w:p w14:paraId="33D9EC3F" w14:textId="77777777" w:rsidR="00DA7F76" w:rsidRPr="002B616F" w:rsidRDefault="00DA7F76" w:rsidP="00907B38">
      <w:pPr>
        <w:pStyle w:val="code"/>
      </w:pPr>
      <w:r w:rsidRPr="002B616F">
        <w:t>\</w:t>
      </w:r>
      <w:proofErr w:type="gramStart"/>
      <w:r w:rsidRPr="002B616F">
        <w:t>label</w:t>
      </w:r>
      <w:proofErr w:type="gramEnd"/>
      <w:r w:rsidRPr="002B616F">
        <w:t>{fig1}</w:t>
      </w:r>
    </w:p>
    <w:p w14:paraId="4A490920"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 &amp;</w:t>
      </w:r>
    </w:p>
    <w:p w14:paraId="6EEFDB1A"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02B5636B" w14:textId="77777777" w:rsidR="00DA7F76" w:rsidRPr="002B616F" w:rsidRDefault="00DA7F76" w:rsidP="00907B38">
      <w:pPr>
        <w:pStyle w:val="code"/>
      </w:pPr>
      <w:r w:rsidRPr="002B616F">
        <w:t>\</w:t>
      </w:r>
      <w:proofErr w:type="gramStart"/>
      <w:r w:rsidRPr="002B616F">
        <w:t>centering</w:t>
      </w:r>
      <w:proofErr w:type="gramEnd"/>
    </w:p>
    <w:p w14:paraId="03B3B3CD" w14:textId="77777777" w:rsidR="00DA7F76" w:rsidRPr="002B616F" w:rsidRDefault="00DA7F76" w:rsidP="00907B38">
      <w:pPr>
        <w:pStyle w:val="code"/>
      </w:pPr>
      <w:r w:rsidRPr="002B616F">
        <w:t>\</w:t>
      </w:r>
      <w:proofErr w:type="spellStart"/>
      <w:r w:rsidRPr="002B616F">
        <w:t>includegraphics</w:t>
      </w:r>
      <w:proofErr w:type="spellEnd"/>
      <w:r w:rsidRPr="002B616F">
        <w:t>[width=1\</w:t>
      </w:r>
      <w:proofErr w:type="spellStart"/>
      <w:proofErr w:type="gramStart"/>
      <w:r w:rsidRPr="002B616F">
        <w:t>textwidth</w:t>
      </w:r>
      <w:proofErr w:type="spellEnd"/>
      <w:r w:rsidRPr="002B616F">
        <w:t>]{</w:t>
      </w:r>
      <w:proofErr w:type="gramEnd"/>
      <w:r w:rsidRPr="002B616F">
        <w:t>CIFAR10_c_Kb-b.pdf}</w:t>
      </w:r>
    </w:p>
    <w:p w14:paraId="20056E3C" w14:textId="77777777" w:rsidR="00DA7F76" w:rsidRPr="002B616F" w:rsidRDefault="00907B38" w:rsidP="00DA7F76">
      <w:r w:rsidRPr="002B616F">
        <w:rPr>
          <w:color w:val="0070C0"/>
        </w:rPr>
        <w:t>\</w:t>
      </w:r>
      <w:proofErr w:type="gramStart"/>
      <w:r w:rsidRPr="002B616F">
        <w:rPr>
          <w:color w:val="0070C0"/>
        </w:rPr>
        <w:t>caption</w:t>
      </w:r>
      <w:r w:rsidR="00DA7F76" w:rsidRPr="002B616F">
        <w:t>{</w:t>
      </w:r>
      <w:proofErr w:type="gramEnd"/>
      <w:r w:rsidR="00DA7F76" w:rsidRPr="002B616F">
        <w:t>SFO complexity for Algorithm \ref{algo:1} versus batch size needed to train ResNet-34 on CIFAR-10 (The double-circle symbol denotes the measured critical batch size)}</w:t>
      </w:r>
    </w:p>
    <w:p w14:paraId="0B62A518" w14:textId="77777777" w:rsidR="00DA7F76" w:rsidRPr="002B616F" w:rsidRDefault="00DA7F76" w:rsidP="00907B38">
      <w:pPr>
        <w:pStyle w:val="code"/>
      </w:pPr>
      <w:r w:rsidRPr="002B616F">
        <w:t>\</w:t>
      </w:r>
      <w:proofErr w:type="gramStart"/>
      <w:r w:rsidRPr="002B616F">
        <w:t>label</w:t>
      </w:r>
      <w:proofErr w:type="gramEnd"/>
      <w:r w:rsidRPr="002B616F">
        <w:t>{fig2}</w:t>
      </w:r>
    </w:p>
    <w:p w14:paraId="626441E0"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w:t>
      </w:r>
    </w:p>
    <w:p w14:paraId="3B4020C1"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{tabular}</w:t>
      </w:r>
    </w:p>
    <w:p w14:paraId="26355D56"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{figure*}</w:t>
      </w:r>
    </w:p>
    <w:p w14:paraId="684A822F" w14:textId="77777777" w:rsidR="00DA7F76" w:rsidRPr="002B616F" w:rsidRDefault="00DA7F76" w:rsidP="00DA7F76"/>
    <w:p w14:paraId="0D712C07" w14:textId="77777777" w:rsidR="00DA7F76" w:rsidRPr="002B616F" w:rsidRDefault="00907B38" w:rsidP="00907B38">
      <w:pPr>
        <w:pStyle w:val="code"/>
      </w:pPr>
      <w:r w:rsidRPr="002B616F">
        <w:rPr>
          <w:color w:val="7030A0"/>
        </w:rPr>
        <w:t>\begin</w:t>
      </w:r>
      <w:r w:rsidR="00DA7F76" w:rsidRPr="002B616F">
        <w:t>{figure</w:t>
      </w:r>
      <w:proofErr w:type="gramStart"/>
      <w:r w:rsidR="00DA7F76" w:rsidRPr="002B616F">
        <w:t>*}[</w:t>
      </w:r>
      <w:proofErr w:type="spellStart"/>
      <w:proofErr w:type="gramEnd"/>
      <w:r w:rsidR="00DA7F76" w:rsidRPr="002B616F">
        <w:t>htbp</w:t>
      </w:r>
      <w:proofErr w:type="spellEnd"/>
      <w:r w:rsidR="00DA7F76" w:rsidRPr="002B616F">
        <w:t>]</w:t>
      </w:r>
    </w:p>
    <w:p w14:paraId="49B2D20C"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{tabular}{cc}</w:t>
      </w:r>
    </w:p>
    <w:p w14:paraId="6C30F777"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2D9279A8" w14:textId="77777777" w:rsidR="00DA7F76" w:rsidRPr="002B616F" w:rsidRDefault="00DA7F76" w:rsidP="00907B38">
      <w:pPr>
        <w:pStyle w:val="code"/>
      </w:pPr>
      <w:r w:rsidRPr="002B616F">
        <w:t>\</w:t>
      </w:r>
      <w:proofErr w:type="gramStart"/>
      <w:r w:rsidRPr="002B616F">
        <w:t>centering</w:t>
      </w:r>
      <w:proofErr w:type="gramEnd"/>
    </w:p>
    <w:p w14:paraId="6751EB62" w14:textId="77777777" w:rsidR="00DA7F76" w:rsidRPr="002B616F" w:rsidRDefault="00DA7F76" w:rsidP="00907B38">
      <w:pPr>
        <w:pStyle w:val="code"/>
      </w:pPr>
      <w:r w:rsidRPr="002B616F">
        <w:t>\</w:t>
      </w:r>
      <w:proofErr w:type="spellStart"/>
      <w:r w:rsidRPr="002B616F">
        <w:t>includegraphics</w:t>
      </w:r>
      <w:proofErr w:type="spellEnd"/>
      <w:r w:rsidRPr="002B616F">
        <w:t>[width=1\</w:t>
      </w:r>
      <w:proofErr w:type="spellStart"/>
      <w:proofErr w:type="gramStart"/>
      <w:r w:rsidRPr="002B616F">
        <w:t>textwidth</w:t>
      </w:r>
      <w:proofErr w:type="spellEnd"/>
      <w:r w:rsidRPr="002B616F">
        <w:t>]{</w:t>
      </w:r>
      <w:proofErr w:type="gramEnd"/>
      <w:r w:rsidRPr="002B616F">
        <w:t>CIFAR10_algo_K-b.pdf}</w:t>
      </w:r>
    </w:p>
    <w:p w14:paraId="4CC00823" w14:textId="77777777" w:rsidR="00DA7F76" w:rsidRPr="002B616F" w:rsidRDefault="00907B38" w:rsidP="00DA7F76">
      <w:r w:rsidRPr="002B616F">
        <w:rPr>
          <w:color w:val="0070C0"/>
        </w:rPr>
        <w:t>\caption</w:t>
      </w:r>
      <w:r w:rsidR="00DA7F76" w:rsidRPr="002B616F">
        <w:t>{\</w:t>
      </w:r>
      <w:proofErr w:type="spellStart"/>
      <w:r w:rsidR="00DA7F76" w:rsidRPr="002B616F">
        <w:t>textcolor</w:t>
      </w:r>
      <w:proofErr w:type="spellEnd"/>
      <w:r w:rsidR="00DA7F76" w:rsidRPr="002B616F">
        <w:t>{red</w:t>
      </w:r>
      <w:proofErr w:type="gramStart"/>
      <w:r w:rsidR="00DA7F76" w:rsidRPr="002B616F">
        <w:t>}{</w:t>
      </w:r>
      <w:proofErr w:type="gramEnd"/>
      <w:r w:rsidR="00DA7F76" w:rsidRPr="0090122A">
        <w:rPr>
          <w:color w:val="FF0000"/>
        </w:rPr>
        <w:t>Number of steps for Algorithm \ref{algo:1} with $c = 0.20$ and variants of SGD versus batch size needed to train ResNet-34 on CIFAR-10</w:t>
      </w:r>
      <w:r w:rsidR="00DA7F76" w:rsidRPr="002B616F">
        <w:t>}}</w:t>
      </w:r>
    </w:p>
    <w:p w14:paraId="7E04F204" w14:textId="77777777" w:rsidR="00DA7F76" w:rsidRPr="002B616F" w:rsidRDefault="00DA7F76" w:rsidP="00907B38">
      <w:pPr>
        <w:pStyle w:val="code"/>
      </w:pPr>
      <w:r w:rsidRPr="002B616F">
        <w:t>\</w:t>
      </w:r>
      <w:proofErr w:type="gramStart"/>
      <w:r w:rsidRPr="002B616F">
        <w:t>label</w:t>
      </w:r>
      <w:proofErr w:type="gramEnd"/>
      <w:r w:rsidRPr="002B616F">
        <w:t>{fig1_1}</w:t>
      </w:r>
    </w:p>
    <w:p w14:paraId="1EC57259"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 &amp;</w:t>
      </w:r>
    </w:p>
    <w:p w14:paraId="17C09395"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51EA6709" w14:textId="77777777" w:rsidR="00DA7F76" w:rsidRPr="002B616F" w:rsidRDefault="00DA7F76" w:rsidP="00907B38">
      <w:pPr>
        <w:pStyle w:val="code"/>
      </w:pPr>
      <w:r w:rsidRPr="002B616F">
        <w:t>\</w:t>
      </w:r>
      <w:proofErr w:type="gramStart"/>
      <w:r w:rsidRPr="002B616F">
        <w:t>centering</w:t>
      </w:r>
      <w:proofErr w:type="gramEnd"/>
    </w:p>
    <w:p w14:paraId="287FAF0B" w14:textId="77777777" w:rsidR="00DA7F76" w:rsidRPr="002B616F" w:rsidRDefault="00DA7F76" w:rsidP="00907B38">
      <w:pPr>
        <w:pStyle w:val="code"/>
      </w:pPr>
      <w:r w:rsidRPr="002B616F">
        <w:t>\</w:t>
      </w:r>
      <w:proofErr w:type="spellStart"/>
      <w:r w:rsidRPr="002B616F">
        <w:t>includegraphics</w:t>
      </w:r>
      <w:proofErr w:type="spellEnd"/>
      <w:r w:rsidRPr="002B616F">
        <w:t>[width=1\</w:t>
      </w:r>
      <w:proofErr w:type="spellStart"/>
      <w:proofErr w:type="gramStart"/>
      <w:r w:rsidRPr="002B616F">
        <w:t>textwidth</w:t>
      </w:r>
      <w:proofErr w:type="spellEnd"/>
      <w:r w:rsidRPr="002B616F">
        <w:t>]{</w:t>
      </w:r>
      <w:proofErr w:type="gramEnd"/>
      <w:r w:rsidRPr="002B616F">
        <w:t>CIFAR10_algo_Kb-b.pdf}</w:t>
      </w:r>
    </w:p>
    <w:p w14:paraId="456B0C9E" w14:textId="77777777" w:rsidR="00DA7F76" w:rsidRPr="002B616F" w:rsidRDefault="00907B38" w:rsidP="00DA7F76">
      <w:r w:rsidRPr="002B616F">
        <w:rPr>
          <w:color w:val="0070C0"/>
        </w:rPr>
        <w:t>\caption</w:t>
      </w:r>
      <w:r w:rsidR="00DA7F76" w:rsidRPr="002B616F">
        <w:t>{\</w:t>
      </w:r>
      <w:proofErr w:type="spellStart"/>
      <w:r w:rsidR="00DA7F76" w:rsidRPr="002B616F">
        <w:t>textcolor</w:t>
      </w:r>
      <w:proofErr w:type="spellEnd"/>
      <w:r w:rsidR="00DA7F76" w:rsidRPr="002B616F">
        <w:t>{red</w:t>
      </w:r>
      <w:proofErr w:type="gramStart"/>
      <w:r w:rsidR="00DA7F76" w:rsidRPr="002B616F">
        <w:t>}{</w:t>
      </w:r>
      <w:proofErr w:type="gramEnd"/>
      <w:r w:rsidR="00DA7F76" w:rsidRPr="0090122A">
        <w:rPr>
          <w:color w:val="FF0000"/>
        </w:rPr>
        <w:t>SFO complexity for Algorithm \ref{algo:1} with $c = 0.20$ and variants of SGD versus batch size needed to train ResNet-34 on CIFAR-10</w:t>
      </w:r>
      <w:r w:rsidR="00DA7F76" w:rsidRPr="002B616F">
        <w:t>}}</w:t>
      </w:r>
    </w:p>
    <w:p w14:paraId="36CFD826" w14:textId="77777777" w:rsidR="00DA7F76" w:rsidRPr="002B616F" w:rsidRDefault="00DA7F76" w:rsidP="00907B38">
      <w:pPr>
        <w:pStyle w:val="code"/>
      </w:pPr>
      <w:r w:rsidRPr="002B616F">
        <w:t>\</w:t>
      </w:r>
      <w:proofErr w:type="gramStart"/>
      <w:r w:rsidRPr="002B616F">
        <w:t>label</w:t>
      </w:r>
      <w:proofErr w:type="gramEnd"/>
      <w:r w:rsidRPr="002B616F">
        <w:t>{fig2_1}</w:t>
      </w:r>
    </w:p>
    <w:p w14:paraId="5EA3FFF8"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w:t>
      </w:r>
    </w:p>
    <w:p w14:paraId="549FC8F3"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{tabular}</w:t>
      </w:r>
    </w:p>
    <w:p w14:paraId="10ECF5C9"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{figure*}</w:t>
      </w:r>
    </w:p>
    <w:p w14:paraId="6D9DDBE3" w14:textId="77777777" w:rsidR="00DA7F76" w:rsidRPr="002B616F" w:rsidRDefault="00DA7F76" w:rsidP="00DA7F76"/>
    <w:p w14:paraId="5C097253" w14:textId="77777777" w:rsidR="00DA7F76" w:rsidRPr="002B616F" w:rsidRDefault="00DA7F76" w:rsidP="00907B38">
      <w:pPr>
        <w:pStyle w:val="code"/>
      </w:pPr>
      <w:r w:rsidRPr="002B616F">
        <w:t>\</w:t>
      </w:r>
      <w:proofErr w:type="spellStart"/>
      <w:r w:rsidRPr="002B616F">
        <w:t>textcolor</w:t>
      </w:r>
      <w:proofErr w:type="spellEnd"/>
      <w:r w:rsidRPr="002B616F">
        <w:t>{red</w:t>
      </w:r>
      <w:proofErr w:type="gramStart"/>
      <w:r w:rsidRPr="002B616F">
        <w:t>}{</w:t>
      </w:r>
      <w:proofErr w:type="gramEnd"/>
    </w:p>
    <w:p w14:paraId="7173B27D" w14:textId="7DA4D05C" w:rsidR="00DA7F76" w:rsidRPr="0090122A" w:rsidRDefault="00DA7F76" w:rsidP="00DA7F76">
      <w:pPr>
        <w:rPr>
          <w:color w:val="FF0000"/>
        </w:rPr>
      </w:pPr>
      <w:r w:rsidRPr="0090122A">
        <w:rPr>
          <w:color w:val="FF0000"/>
        </w:rPr>
        <w:t>Figures \ref{fig1_1} and \ref{fig2_1} compare the performance of Algorithm \ref{algo:1} with $c = 0.20$ with th</w:t>
      </w:r>
      <w:r w:rsidR="002D5654">
        <w:rPr>
          <w:color w:val="FF0000"/>
        </w:rPr>
        <w:t>ose</w:t>
      </w:r>
      <w:r w:rsidRPr="0090122A">
        <w:rPr>
          <w:color w:val="FF0000"/>
        </w:rPr>
        <w:t xml:space="preserve"> of variants of SGD.</w:t>
      </w:r>
      <w:r w:rsidR="002155B5" w:rsidRPr="0090122A">
        <w:rPr>
          <w:color w:val="FF0000"/>
        </w:rPr>
        <w:t xml:space="preserve"> </w:t>
      </w:r>
      <w:r w:rsidRPr="0090122A">
        <w:rPr>
          <w:color w:val="FF0000"/>
        </w:rPr>
        <w:t xml:space="preserve">The figures indicate that, when the batch sizes are from $2^5$ to $2^9$, </w:t>
      </w:r>
      <w:proofErr w:type="spellStart"/>
      <w:r w:rsidRPr="0090122A">
        <w:rPr>
          <w:color w:val="FF0000"/>
        </w:rPr>
        <w:t>SGD+Armijo</w:t>
      </w:r>
      <w:proofErr w:type="spellEnd"/>
      <w:r w:rsidRPr="0090122A">
        <w:rPr>
          <w:color w:val="FF0000"/>
        </w:rPr>
        <w:t xml:space="preserve"> (Algorithm \ref{algo:1}) performs better than </w:t>
      </w:r>
      <w:r w:rsidR="002D5654">
        <w:rPr>
          <w:color w:val="FF0000"/>
        </w:rPr>
        <w:t xml:space="preserve">the </w:t>
      </w:r>
      <w:r w:rsidRPr="0090122A">
        <w:rPr>
          <w:color w:val="FF0000"/>
        </w:rPr>
        <w:t>other optimizers.</w:t>
      </w:r>
      <w:r w:rsidR="002155B5" w:rsidRPr="0090122A">
        <w:rPr>
          <w:color w:val="FF0000"/>
        </w:rPr>
        <w:t xml:space="preserve"> </w:t>
      </w:r>
      <w:r w:rsidRPr="0090122A">
        <w:rPr>
          <w:color w:val="FF0000"/>
        </w:rPr>
        <w:t xml:space="preserve">In particular, the SFO complexity of </w:t>
      </w:r>
      <w:proofErr w:type="spellStart"/>
      <w:r w:rsidRPr="0090122A">
        <w:rPr>
          <w:color w:val="FF0000"/>
        </w:rPr>
        <w:lastRenderedPageBreak/>
        <w:t>SGD+Armijo</w:t>
      </w:r>
      <w:proofErr w:type="spellEnd"/>
      <w:r w:rsidRPr="0090122A">
        <w:rPr>
          <w:color w:val="FF0000"/>
        </w:rPr>
        <w:t xml:space="preserve"> (Algorithm \ref{algo:1}) using $c = 0.20$ and the critical batch size ($b^\star = 2^5$) is the smallest of </w:t>
      </w:r>
      <w:r w:rsidR="008E422B">
        <w:rPr>
          <w:color w:val="FF0000"/>
        </w:rPr>
        <w:t xml:space="preserve">other </w:t>
      </w:r>
      <w:commentRangeStart w:id="0"/>
      <w:r w:rsidRPr="0090122A">
        <w:rPr>
          <w:color w:val="FF0000"/>
        </w:rPr>
        <w:t>optimizers</w:t>
      </w:r>
      <w:commentRangeEnd w:id="0"/>
      <w:r w:rsidR="00ED7AA5">
        <w:rPr>
          <w:rStyle w:val="afc"/>
        </w:rPr>
        <w:commentReference w:id="0"/>
      </w:r>
      <w:r w:rsidRPr="0090122A">
        <w:rPr>
          <w:color w:val="FF0000"/>
        </w:rPr>
        <w:t xml:space="preserve"> </w:t>
      </w:r>
      <w:r w:rsidR="00ED7AA5">
        <w:rPr>
          <w:color w:val="FF0000"/>
        </w:rPr>
        <w:t>for any</w:t>
      </w:r>
      <w:r w:rsidRPr="0090122A">
        <w:rPr>
          <w:color w:val="FF0000"/>
        </w:rPr>
        <w:t xml:space="preserve"> batch size.}</w:t>
      </w:r>
    </w:p>
    <w:p w14:paraId="7E936B87" w14:textId="77777777" w:rsidR="00DA7F76" w:rsidRPr="002B616F" w:rsidRDefault="00DA7F76" w:rsidP="00DA7F76"/>
    <w:p w14:paraId="78911FA3" w14:textId="77777777" w:rsidR="00DA7F76" w:rsidRPr="002B616F" w:rsidRDefault="00DA7F76" w:rsidP="00DA7F76">
      <w:r w:rsidRPr="002B616F">
        <w:t>We also considered the case of training ResNet-34 on the CIFAR-100 dataset ($n=50000$). Figure \ref{fig3} plots the number of steps needed for the training accuracy to be more than $0.99$ for Algorithm \ref{algo:1} versus the batch size, and Figure \ref{fig4} plots the SFO complexities of Algorithm \ref{algo:1} versus the batch size. As in Figures \ref{fig1} and \ref{fig2}, these figures show that Algorithm \ref{algo:1} decreases the number of steps as the batch size increases and there are critical batch sizes that minimize the SFO complexities.</w:t>
      </w:r>
    </w:p>
    <w:p w14:paraId="7277AB52" w14:textId="77777777" w:rsidR="00DA7F76" w:rsidRPr="002B616F" w:rsidRDefault="00DA7F76" w:rsidP="00DA7F76"/>
    <w:p w14:paraId="73F45369" w14:textId="77777777" w:rsidR="00DA7F76" w:rsidRPr="002B616F" w:rsidRDefault="00907B38" w:rsidP="00907B38">
      <w:pPr>
        <w:pStyle w:val="code"/>
      </w:pPr>
      <w:r w:rsidRPr="002B616F">
        <w:rPr>
          <w:color w:val="7030A0"/>
        </w:rPr>
        <w:t>\begin</w:t>
      </w:r>
      <w:r w:rsidR="00DA7F76" w:rsidRPr="002B616F">
        <w:t>{figure</w:t>
      </w:r>
      <w:proofErr w:type="gramStart"/>
      <w:r w:rsidR="00DA7F76" w:rsidRPr="002B616F">
        <w:t>*}[</w:t>
      </w:r>
      <w:proofErr w:type="spellStart"/>
      <w:proofErr w:type="gramEnd"/>
      <w:r w:rsidR="00DA7F76" w:rsidRPr="002B616F">
        <w:t>htbp</w:t>
      </w:r>
      <w:proofErr w:type="spellEnd"/>
      <w:r w:rsidR="00DA7F76" w:rsidRPr="002B616F">
        <w:t>]</w:t>
      </w:r>
    </w:p>
    <w:p w14:paraId="7F30CF43"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{tabular}{cc}</w:t>
      </w:r>
    </w:p>
    <w:p w14:paraId="0E8C41BE"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35C2C800" w14:textId="77777777" w:rsidR="00DA7F76" w:rsidRPr="002B616F" w:rsidRDefault="00DA7F76" w:rsidP="00907B38">
      <w:pPr>
        <w:pStyle w:val="code"/>
      </w:pPr>
      <w:r w:rsidRPr="002B616F">
        <w:t>\</w:t>
      </w:r>
      <w:proofErr w:type="gramStart"/>
      <w:r w:rsidRPr="002B616F">
        <w:t>centering</w:t>
      </w:r>
      <w:proofErr w:type="gramEnd"/>
    </w:p>
    <w:p w14:paraId="0C7F87C3" w14:textId="77777777" w:rsidR="00DA7F76" w:rsidRPr="002B616F" w:rsidRDefault="00DA7F76" w:rsidP="00907B38">
      <w:pPr>
        <w:pStyle w:val="code"/>
      </w:pPr>
      <w:r w:rsidRPr="002B616F">
        <w:t>\</w:t>
      </w:r>
      <w:proofErr w:type="spellStart"/>
      <w:r w:rsidRPr="002B616F">
        <w:t>includegraphics</w:t>
      </w:r>
      <w:proofErr w:type="spellEnd"/>
      <w:r w:rsidRPr="002B616F">
        <w:t>[width=1\</w:t>
      </w:r>
      <w:proofErr w:type="spellStart"/>
      <w:proofErr w:type="gramStart"/>
      <w:r w:rsidRPr="002B616F">
        <w:t>textwidth</w:t>
      </w:r>
      <w:proofErr w:type="spellEnd"/>
      <w:r w:rsidRPr="002B616F">
        <w:t>]{</w:t>
      </w:r>
      <w:proofErr w:type="gramEnd"/>
      <w:r w:rsidRPr="002B616F">
        <w:t>CIFAR100_ResNet34_K-b_c.pdf}</w:t>
      </w:r>
    </w:p>
    <w:p w14:paraId="1387FC90" w14:textId="77777777" w:rsidR="00DA7F76" w:rsidRPr="002B616F" w:rsidRDefault="00907B38" w:rsidP="00DA7F76">
      <w:r w:rsidRPr="002B616F">
        <w:rPr>
          <w:color w:val="0070C0"/>
        </w:rPr>
        <w:t>\</w:t>
      </w:r>
      <w:proofErr w:type="gramStart"/>
      <w:r w:rsidRPr="002B616F">
        <w:rPr>
          <w:color w:val="0070C0"/>
        </w:rPr>
        <w:t>caption</w:t>
      </w:r>
      <w:r w:rsidR="00DA7F76" w:rsidRPr="002B616F">
        <w:t>{</w:t>
      </w:r>
      <w:proofErr w:type="gramEnd"/>
      <w:r w:rsidR="00DA7F76" w:rsidRPr="002B616F">
        <w:t>Number of steps for Algorithm \ref{algo:1} versus batch size needed to train ResNet-34 on CIFAR-100}</w:t>
      </w:r>
    </w:p>
    <w:p w14:paraId="62F0E70B" w14:textId="77777777" w:rsidR="00DA7F76" w:rsidRPr="002B616F" w:rsidRDefault="00DA7F76" w:rsidP="00907B38">
      <w:pPr>
        <w:pStyle w:val="code"/>
      </w:pPr>
      <w:r w:rsidRPr="002B616F">
        <w:t>\</w:t>
      </w:r>
      <w:proofErr w:type="gramStart"/>
      <w:r w:rsidRPr="002B616F">
        <w:t>label</w:t>
      </w:r>
      <w:proofErr w:type="gramEnd"/>
      <w:r w:rsidRPr="002B616F">
        <w:t>{fig3}</w:t>
      </w:r>
    </w:p>
    <w:p w14:paraId="4EDC7CD1"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 &amp;</w:t>
      </w:r>
    </w:p>
    <w:p w14:paraId="7BAD465F"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4171B2A8" w14:textId="77777777" w:rsidR="00DA7F76" w:rsidRPr="002B616F" w:rsidRDefault="00DA7F76" w:rsidP="00907B38">
      <w:pPr>
        <w:pStyle w:val="code"/>
      </w:pPr>
      <w:r w:rsidRPr="002B616F">
        <w:t>\</w:t>
      </w:r>
      <w:proofErr w:type="gramStart"/>
      <w:r w:rsidRPr="002B616F">
        <w:t>centering</w:t>
      </w:r>
      <w:proofErr w:type="gramEnd"/>
    </w:p>
    <w:p w14:paraId="41DFB285" w14:textId="77777777" w:rsidR="00DA7F76" w:rsidRPr="002B616F" w:rsidRDefault="00DA7F76" w:rsidP="00907B38">
      <w:pPr>
        <w:pStyle w:val="code"/>
      </w:pPr>
      <w:r w:rsidRPr="002B616F">
        <w:t>\includegraphics[width=1\</w:t>
      </w:r>
      <w:proofErr w:type="gramStart"/>
      <w:r w:rsidRPr="002B616F">
        <w:t>textwidth]{</w:t>
      </w:r>
      <w:proofErr w:type="gramEnd"/>
      <w:r w:rsidRPr="002B616F">
        <w:t>CIFAR100_ResNet34_Kb-b_c.pdf}</w:t>
      </w:r>
    </w:p>
    <w:p w14:paraId="3DD069D7" w14:textId="77777777" w:rsidR="00DA7F76" w:rsidRPr="002B616F" w:rsidRDefault="00907B38" w:rsidP="00DA7F76">
      <w:r w:rsidRPr="002B616F">
        <w:rPr>
          <w:color w:val="0070C0"/>
        </w:rPr>
        <w:t>\</w:t>
      </w:r>
      <w:proofErr w:type="gramStart"/>
      <w:r w:rsidRPr="002B616F">
        <w:rPr>
          <w:color w:val="0070C0"/>
        </w:rPr>
        <w:t>caption</w:t>
      </w:r>
      <w:r w:rsidR="00DA7F76" w:rsidRPr="002B616F">
        <w:t>{</w:t>
      </w:r>
      <w:proofErr w:type="gramEnd"/>
      <w:r w:rsidR="00DA7F76" w:rsidRPr="002B616F">
        <w:t>SFO complexity for Algorithm \ref{algo:1} versus batch size needed to train ResNet-34 on CIFAR-100 (The double-circle symbol denotes the measured critical batch size)}</w:t>
      </w:r>
    </w:p>
    <w:p w14:paraId="7F79288E" w14:textId="77777777" w:rsidR="00DA7F76" w:rsidRPr="002B616F" w:rsidRDefault="00DA7F76" w:rsidP="00907B38">
      <w:pPr>
        <w:pStyle w:val="code"/>
      </w:pPr>
      <w:r w:rsidRPr="002B616F">
        <w:t>\</w:t>
      </w:r>
      <w:proofErr w:type="gramStart"/>
      <w:r w:rsidRPr="002B616F">
        <w:t>label</w:t>
      </w:r>
      <w:proofErr w:type="gramEnd"/>
      <w:r w:rsidRPr="002B616F">
        <w:t>{fig4}</w:t>
      </w:r>
    </w:p>
    <w:p w14:paraId="6615CC6A"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w:t>
      </w:r>
    </w:p>
    <w:p w14:paraId="6D4FF006"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{tabular}</w:t>
      </w:r>
    </w:p>
    <w:p w14:paraId="2EB7F723"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{figure*}</w:t>
      </w:r>
    </w:p>
    <w:p w14:paraId="6290D55A" w14:textId="77777777" w:rsidR="00DA7F76" w:rsidRPr="002B616F" w:rsidRDefault="00DA7F76" w:rsidP="00DA7F76"/>
    <w:p w14:paraId="6955BD27" w14:textId="77777777" w:rsidR="00DA7F76" w:rsidRPr="002B616F" w:rsidRDefault="00907B38" w:rsidP="00907B38">
      <w:pPr>
        <w:pStyle w:val="code"/>
      </w:pPr>
      <w:r w:rsidRPr="002B616F">
        <w:rPr>
          <w:color w:val="7030A0"/>
        </w:rPr>
        <w:t>\begin</w:t>
      </w:r>
      <w:r w:rsidR="00DA7F76" w:rsidRPr="002B616F">
        <w:t>{figure</w:t>
      </w:r>
      <w:proofErr w:type="gramStart"/>
      <w:r w:rsidR="00DA7F76" w:rsidRPr="002B616F">
        <w:t>*}[</w:t>
      </w:r>
      <w:proofErr w:type="spellStart"/>
      <w:proofErr w:type="gramEnd"/>
      <w:r w:rsidR="00DA7F76" w:rsidRPr="002B616F">
        <w:t>htbp</w:t>
      </w:r>
      <w:proofErr w:type="spellEnd"/>
      <w:r w:rsidR="00DA7F76" w:rsidRPr="002B616F">
        <w:t>]</w:t>
      </w:r>
    </w:p>
    <w:p w14:paraId="19466ABF"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{tabular}{cc}</w:t>
      </w:r>
    </w:p>
    <w:p w14:paraId="3D79D23E"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0583587D" w14:textId="77777777" w:rsidR="00DA7F76" w:rsidRPr="002B616F" w:rsidRDefault="00DA7F76" w:rsidP="00907B38">
      <w:pPr>
        <w:pStyle w:val="code"/>
      </w:pPr>
      <w:r w:rsidRPr="002B616F">
        <w:t>\</w:t>
      </w:r>
      <w:proofErr w:type="gramStart"/>
      <w:r w:rsidRPr="002B616F">
        <w:t>centering</w:t>
      </w:r>
      <w:proofErr w:type="gramEnd"/>
    </w:p>
    <w:p w14:paraId="1AE65D39" w14:textId="77777777" w:rsidR="00DA7F76" w:rsidRPr="002B616F" w:rsidRDefault="00DA7F76" w:rsidP="00907B38">
      <w:pPr>
        <w:pStyle w:val="code"/>
      </w:pPr>
      <w:r w:rsidRPr="002B616F">
        <w:t>\</w:t>
      </w:r>
      <w:proofErr w:type="spellStart"/>
      <w:r w:rsidRPr="002B616F">
        <w:t>includegraphics</w:t>
      </w:r>
      <w:proofErr w:type="spellEnd"/>
      <w:r w:rsidRPr="002B616F">
        <w:t>[width=1\</w:t>
      </w:r>
      <w:proofErr w:type="spellStart"/>
      <w:proofErr w:type="gramStart"/>
      <w:r w:rsidRPr="002B616F">
        <w:t>textwidth</w:t>
      </w:r>
      <w:proofErr w:type="spellEnd"/>
      <w:r w:rsidRPr="002B616F">
        <w:t>]{</w:t>
      </w:r>
      <w:proofErr w:type="gramEnd"/>
      <w:r w:rsidRPr="002B616F">
        <w:t>CIFAR100_ResNet34_K-b.pdf}</w:t>
      </w:r>
    </w:p>
    <w:p w14:paraId="129314D3" w14:textId="77777777" w:rsidR="00DA7F76" w:rsidRPr="002B616F" w:rsidRDefault="00907B38" w:rsidP="00DA7F76">
      <w:r w:rsidRPr="002B616F">
        <w:rPr>
          <w:color w:val="0070C0"/>
        </w:rPr>
        <w:t>\caption</w:t>
      </w:r>
      <w:r w:rsidR="00DA7F76" w:rsidRPr="002B616F">
        <w:t>{\</w:t>
      </w:r>
      <w:proofErr w:type="spellStart"/>
      <w:r w:rsidR="00DA7F76" w:rsidRPr="002B616F">
        <w:t>textcolor</w:t>
      </w:r>
      <w:proofErr w:type="spellEnd"/>
      <w:r w:rsidR="00DA7F76" w:rsidRPr="002B616F">
        <w:t>{red</w:t>
      </w:r>
      <w:proofErr w:type="gramStart"/>
      <w:r w:rsidR="00DA7F76" w:rsidRPr="002B616F">
        <w:t>}{</w:t>
      </w:r>
      <w:proofErr w:type="gramEnd"/>
      <w:r w:rsidR="00DA7F76" w:rsidRPr="0090122A">
        <w:rPr>
          <w:color w:val="FF0000"/>
        </w:rPr>
        <w:t>Number of steps for Algorithm \ref{algo:1} with $c = 0.25$ and variants of SGD versus batch size needed to train ResNet-34 on CIFAR-100</w:t>
      </w:r>
      <w:r w:rsidR="00DA7F76" w:rsidRPr="002B616F">
        <w:t>}}</w:t>
      </w:r>
    </w:p>
    <w:p w14:paraId="2F929036" w14:textId="77777777" w:rsidR="00DA7F76" w:rsidRPr="002B616F" w:rsidRDefault="00DA7F76" w:rsidP="00907B38">
      <w:pPr>
        <w:pStyle w:val="code"/>
      </w:pPr>
      <w:r w:rsidRPr="002B616F">
        <w:t>\</w:t>
      </w:r>
      <w:proofErr w:type="gramStart"/>
      <w:r w:rsidRPr="002B616F">
        <w:t>label</w:t>
      </w:r>
      <w:proofErr w:type="gramEnd"/>
      <w:r w:rsidRPr="002B616F">
        <w:t>{fig3_1}</w:t>
      </w:r>
    </w:p>
    <w:p w14:paraId="24B32BE1"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 &amp;</w:t>
      </w:r>
    </w:p>
    <w:p w14:paraId="08A71C6D"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0DFA323B" w14:textId="77777777" w:rsidR="00DA7F76" w:rsidRPr="002B616F" w:rsidRDefault="00DA7F76" w:rsidP="00907B38">
      <w:pPr>
        <w:pStyle w:val="code"/>
      </w:pPr>
      <w:r w:rsidRPr="002B616F">
        <w:t>\</w:t>
      </w:r>
      <w:proofErr w:type="gramStart"/>
      <w:r w:rsidRPr="002B616F">
        <w:t>centering</w:t>
      </w:r>
      <w:proofErr w:type="gramEnd"/>
    </w:p>
    <w:p w14:paraId="5265B07D" w14:textId="77777777" w:rsidR="00DA7F76" w:rsidRPr="002B616F" w:rsidRDefault="00DA7F76" w:rsidP="00907B38">
      <w:pPr>
        <w:pStyle w:val="code"/>
      </w:pPr>
      <w:r w:rsidRPr="002B616F">
        <w:t>\</w:t>
      </w:r>
      <w:proofErr w:type="spellStart"/>
      <w:r w:rsidRPr="002B616F">
        <w:t>includegraphics</w:t>
      </w:r>
      <w:proofErr w:type="spellEnd"/>
      <w:r w:rsidRPr="002B616F">
        <w:t>[width=1\</w:t>
      </w:r>
      <w:proofErr w:type="spellStart"/>
      <w:proofErr w:type="gramStart"/>
      <w:r w:rsidRPr="002B616F">
        <w:t>textwidth</w:t>
      </w:r>
      <w:proofErr w:type="spellEnd"/>
      <w:r w:rsidRPr="002B616F">
        <w:t>]{</w:t>
      </w:r>
      <w:proofErr w:type="gramEnd"/>
      <w:r w:rsidRPr="002B616F">
        <w:t>CIFAR100_ResNet34_Kb-b.pdf}</w:t>
      </w:r>
    </w:p>
    <w:p w14:paraId="223087F3" w14:textId="77777777" w:rsidR="00DA7F76" w:rsidRPr="002B616F" w:rsidRDefault="00907B38" w:rsidP="00DA7F76">
      <w:r w:rsidRPr="002B616F">
        <w:rPr>
          <w:color w:val="0070C0"/>
        </w:rPr>
        <w:t>\caption</w:t>
      </w:r>
      <w:r w:rsidR="00DA7F76" w:rsidRPr="002B616F">
        <w:t>{\</w:t>
      </w:r>
      <w:proofErr w:type="spellStart"/>
      <w:r w:rsidR="00DA7F76" w:rsidRPr="002B616F">
        <w:t>textcolor</w:t>
      </w:r>
      <w:proofErr w:type="spellEnd"/>
      <w:r w:rsidR="00DA7F76" w:rsidRPr="002B616F">
        <w:t>{red</w:t>
      </w:r>
      <w:proofErr w:type="gramStart"/>
      <w:r w:rsidR="00DA7F76" w:rsidRPr="002B616F">
        <w:t>}{</w:t>
      </w:r>
      <w:proofErr w:type="gramEnd"/>
      <w:r w:rsidR="00DA7F76" w:rsidRPr="0090122A">
        <w:rPr>
          <w:color w:val="FF0000"/>
        </w:rPr>
        <w:t>SFO complexity for Algorithm \ref{algo:1} with $c = 0.25$ and variants of SGD versus batch size needed to train ResNet-34 on CIFAR-100</w:t>
      </w:r>
      <w:r w:rsidR="00DA7F76" w:rsidRPr="002B616F">
        <w:t>}}</w:t>
      </w:r>
    </w:p>
    <w:p w14:paraId="3ADC3544" w14:textId="77777777" w:rsidR="00DA7F76" w:rsidRPr="002B616F" w:rsidRDefault="00DA7F76" w:rsidP="00907B38">
      <w:pPr>
        <w:pStyle w:val="code"/>
      </w:pPr>
      <w:r w:rsidRPr="002B616F">
        <w:t>\</w:t>
      </w:r>
      <w:proofErr w:type="gramStart"/>
      <w:r w:rsidRPr="002B616F">
        <w:t>label</w:t>
      </w:r>
      <w:proofErr w:type="gramEnd"/>
      <w:r w:rsidRPr="002B616F">
        <w:t>{fig4_1}</w:t>
      </w:r>
    </w:p>
    <w:p w14:paraId="2CF45030" w14:textId="77777777" w:rsidR="00DA7F76" w:rsidRPr="002B616F" w:rsidRDefault="00907B38" w:rsidP="00907B38">
      <w:pPr>
        <w:pStyle w:val="code"/>
      </w:pPr>
      <w:r w:rsidRPr="002B616F">
        <w:rPr>
          <w:color w:val="7030A0"/>
        </w:rPr>
        <w:lastRenderedPageBreak/>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w:t>
      </w:r>
    </w:p>
    <w:p w14:paraId="33B51D27"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{tabular}</w:t>
      </w:r>
    </w:p>
    <w:p w14:paraId="462C213B"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{figure*}</w:t>
      </w:r>
    </w:p>
    <w:p w14:paraId="2603B9E3" w14:textId="77777777" w:rsidR="00DA7F76" w:rsidRPr="002B616F" w:rsidRDefault="00DA7F76" w:rsidP="00DA7F76"/>
    <w:p w14:paraId="77FF110E" w14:textId="77777777" w:rsidR="00DA7F76" w:rsidRPr="002B616F" w:rsidRDefault="00DA7F76" w:rsidP="00907B38">
      <w:pPr>
        <w:pStyle w:val="code"/>
      </w:pPr>
      <w:r w:rsidRPr="002B616F">
        <w:t>\</w:t>
      </w:r>
      <w:proofErr w:type="spellStart"/>
      <w:r w:rsidRPr="002B616F">
        <w:t>textcolor</w:t>
      </w:r>
      <w:proofErr w:type="spellEnd"/>
      <w:r w:rsidRPr="002B616F">
        <w:t>{red</w:t>
      </w:r>
      <w:proofErr w:type="gramStart"/>
      <w:r w:rsidRPr="002B616F">
        <w:t>}{</w:t>
      </w:r>
      <w:proofErr w:type="gramEnd"/>
    </w:p>
    <w:p w14:paraId="0F3E2CE4" w14:textId="7A7612BA" w:rsidR="00DA7F76" w:rsidRPr="0090122A" w:rsidRDefault="00DA7F76" w:rsidP="00DA7F76">
      <w:pPr>
        <w:rPr>
          <w:color w:val="FF0000"/>
        </w:rPr>
      </w:pPr>
      <w:r w:rsidRPr="0090122A">
        <w:rPr>
          <w:color w:val="FF0000"/>
        </w:rPr>
        <w:t>Figures \ref{fig3_1} and \ref{fig4_1} compare the performance of Algorithm \ref{algo:1} with $c = 0.25$ with th</w:t>
      </w:r>
      <w:r w:rsidR="002D5654">
        <w:rPr>
          <w:color w:val="FF0000"/>
        </w:rPr>
        <w:t>ose</w:t>
      </w:r>
      <w:r w:rsidRPr="0090122A">
        <w:rPr>
          <w:color w:val="FF0000"/>
        </w:rPr>
        <w:t xml:space="preserve"> of variants of SGD.</w:t>
      </w:r>
      <w:r w:rsidR="002155B5" w:rsidRPr="0090122A">
        <w:rPr>
          <w:color w:val="FF0000"/>
        </w:rPr>
        <w:t xml:space="preserve"> </w:t>
      </w:r>
      <w:r w:rsidRPr="0090122A">
        <w:rPr>
          <w:color w:val="FF0000"/>
        </w:rPr>
        <w:t xml:space="preserve">The figures indicate that, when the batch sizes are from $2^5$ to $2^9$, </w:t>
      </w:r>
      <w:proofErr w:type="spellStart"/>
      <w:r w:rsidRPr="0090122A">
        <w:rPr>
          <w:color w:val="FF0000"/>
        </w:rPr>
        <w:t>SGD+Armijo</w:t>
      </w:r>
      <w:proofErr w:type="spellEnd"/>
      <w:r w:rsidRPr="0090122A">
        <w:rPr>
          <w:color w:val="FF0000"/>
        </w:rPr>
        <w:t xml:space="preserve"> (Algorithm \ref{algo:1}) performs well.</w:t>
      </w:r>
      <w:r w:rsidR="002B616F" w:rsidRPr="0090122A">
        <w:rPr>
          <w:color w:val="FF0000"/>
        </w:rPr>
        <w:t xml:space="preserve"> </w:t>
      </w:r>
      <w:r w:rsidRPr="0090122A">
        <w:rPr>
          <w:color w:val="FF0000"/>
        </w:rPr>
        <w:t xml:space="preserve">In particular, the SFO complexities of SGD and </w:t>
      </w:r>
      <w:proofErr w:type="spellStart"/>
      <w:r w:rsidRPr="0090122A">
        <w:rPr>
          <w:color w:val="FF0000"/>
        </w:rPr>
        <w:t>SGD+Armijo</w:t>
      </w:r>
      <w:proofErr w:type="spellEnd"/>
      <w:r w:rsidRPr="0090122A">
        <w:rPr>
          <w:color w:val="FF0000"/>
        </w:rPr>
        <w:t xml:space="preserve"> (Algorithm \ref{algo:1}) using $c = 0.25$ and the critical batch size ($b^\star = 2^6$) are smaller than the SFO complexities of</w:t>
      </w:r>
      <w:r w:rsidR="002D5654">
        <w:rPr>
          <w:color w:val="FF0000"/>
        </w:rPr>
        <w:t xml:space="preserve"> the</w:t>
      </w:r>
      <w:r w:rsidRPr="0090122A">
        <w:rPr>
          <w:color w:val="FF0000"/>
        </w:rPr>
        <w:t xml:space="preserve"> other optimizers </w:t>
      </w:r>
      <w:r w:rsidR="002D5654">
        <w:rPr>
          <w:color w:val="FF0000"/>
        </w:rPr>
        <w:t>for</w:t>
      </w:r>
      <w:r w:rsidR="002D5654" w:rsidRPr="0090122A">
        <w:rPr>
          <w:color w:val="FF0000"/>
        </w:rPr>
        <w:t xml:space="preserve"> </w:t>
      </w:r>
      <w:r w:rsidRPr="0090122A">
        <w:rPr>
          <w:color w:val="FF0000"/>
        </w:rPr>
        <w:t>any batch size.</w:t>
      </w:r>
      <w:r w:rsidR="002B616F" w:rsidRPr="0090122A">
        <w:rPr>
          <w:color w:val="FF0000"/>
        </w:rPr>
        <w:t xml:space="preserve"> </w:t>
      </w:r>
      <w:r w:rsidRPr="0090122A">
        <w:rPr>
          <w:color w:val="FF0000"/>
        </w:rPr>
        <w:t xml:space="preserve">However, Figure \ref{fig4_1} indicates that the SFO complexity of </w:t>
      </w:r>
      <w:proofErr w:type="spellStart"/>
      <w:r w:rsidRPr="0090122A">
        <w:rPr>
          <w:color w:val="FF0000"/>
        </w:rPr>
        <w:t>SGD+Armijo</w:t>
      </w:r>
      <w:proofErr w:type="spellEnd"/>
      <w:r w:rsidRPr="0090122A">
        <w:rPr>
          <w:color w:val="FF0000"/>
        </w:rPr>
        <w:t xml:space="preserve"> (Algorithm \ref{algo:1}) increases once the batch size exceeds the critical </w:t>
      </w:r>
      <w:r w:rsidR="002D5654">
        <w:rPr>
          <w:color w:val="FF0000"/>
        </w:rPr>
        <w:t>value</w:t>
      </w:r>
      <w:r w:rsidRPr="0090122A">
        <w:rPr>
          <w:color w:val="FF0000"/>
        </w:rPr>
        <w:t>, as promised in Theorem \ref{thm:3}.</w:t>
      </w:r>
      <w:r w:rsidR="002155B5" w:rsidRPr="0090122A">
        <w:rPr>
          <w:color w:val="FF0000"/>
        </w:rPr>
        <w:t xml:space="preserve"> </w:t>
      </w:r>
    </w:p>
    <w:p w14:paraId="5F4CE265" w14:textId="77777777" w:rsidR="00DA7F76" w:rsidRPr="002B616F" w:rsidRDefault="00DA7F76" w:rsidP="00907B38">
      <w:pPr>
        <w:pStyle w:val="code"/>
      </w:pPr>
      <w:r w:rsidRPr="002B616F">
        <w:t>}</w:t>
      </w:r>
    </w:p>
    <w:p w14:paraId="2396260B" w14:textId="77777777" w:rsidR="00DA7F76" w:rsidRPr="002B616F" w:rsidRDefault="00DA7F76" w:rsidP="00DA7F76"/>
    <w:p w14:paraId="523E364F" w14:textId="77777777" w:rsidR="00DA7F76" w:rsidRPr="002B616F" w:rsidRDefault="00DA7F76" w:rsidP="00DA7F76">
      <w:r w:rsidRPr="002B616F">
        <w:t>We trained a two-hidden-layer MLP with widths of 512 and 256 on the MNIST dataset ($n = 60000$). Figure \ref{fig5} plots the number of steps needed for the training accuracy to be more than $0.97$ for Algorithm \ref{algo:1} versus the batch size, and Figure \ref{fig6} plots the SFO complexities of Algorithm \ref{algo:1} versus the batch size. As in \</w:t>
      </w:r>
      <w:proofErr w:type="spellStart"/>
      <w:r w:rsidRPr="002B616F">
        <w:t>textcolor</w:t>
      </w:r>
      <w:proofErr w:type="spellEnd"/>
      <w:r w:rsidRPr="002B616F">
        <w:t>{red</w:t>
      </w:r>
      <w:proofErr w:type="gramStart"/>
      <w:r w:rsidRPr="002B616F">
        <w:t>}{</w:t>
      </w:r>
      <w:proofErr w:type="gramEnd"/>
      <w:r w:rsidRPr="0090122A">
        <w:rPr>
          <w:color w:val="FF0000"/>
        </w:rPr>
        <w:t>Figures \ref{fig1}, \ref{fig2}, \ref{fig3}, and \ref{fig4}</w:t>
      </w:r>
      <w:r w:rsidRPr="002B616F">
        <w:t>}, these figures show that Algorithm \ref{algo:1} decreases the number of steps as the batch size increases and there are critical batch sizes that minimize the SFO complexities.</w:t>
      </w:r>
    </w:p>
    <w:p w14:paraId="37B64506" w14:textId="77777777" w:rsidR="00DA7F76" w:rsidRPr="002B616F" w:rsidRDefault="00DA7F76" w:rsidP="00DA7F76"/>
    <w:p w14:paraId="6682C63A" w14:textId="77777777" w:rsidR="00DA7F76" w:rsidRPr="002B616F" w:rsidRDefault="00907B38" w:rsidP="00907B38">
      <w:pPr>
        <w:pStyle w:val="code"/>
      </w:pPr>
      <w:r w:rsidRPr="002B616F">
        <w:rPr>
          <w:color w:val="7030A0"/>
        </w:rPr>
        <w:t>\begin</w:t>
      </w:r>
      <w:r w:rsidR="00DA7F76" w:rsidRPr="002B616F">
        <w:t>{figure</w:t>
      </w:r>
      <w:proofErr w:type="gramStart"/>
      <w:r w:rsidR="00DA7F76" w:rsidRPr="002B616F">
        <w:t>*}[</w:t>
      </w:r>
      <w:proofErr w:type="spellStart"/>
      <w:proofErr w:type="gramEnd"/>
      <w:r w:rsidR="00DA7F76" w:rsidRPr="002B616F">
        <w:t>htbp</w:t>
      </w:r>
      <w:proofErr w:type="spellEnd"/>
      <w:r w:rsidR="00DA7F76" w:rsidRPr="002B616F">
        <w:t>]</w:t>
      </w:r>
    </w:p>
    <w:p w14:paraId="41FB911D"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{tabular}{cc}</w:t>
      </w:r>
    </w:p>
    <w:p w14:paraId="6AFACA8B"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32391B80" w14:textId="77777777" w:rsidR="00DA7F76" w:rsidRPr="002B616F" w:rsidRDefault="00DA7F76" w:rsidP="00907B38">
      <w:pPr>
        <w:pStyle w:val="code"/>
      </w:pPr>
      <w:r w:rsidRPr="002B616F">
        <w:t>\</w:t>
      </w:r>
      <w:proofErr w:type="gramStart"/>
      <w:r w:rsidRPr="002B616F">
        <w:t>centering</w:t>
      </w:r>
      <w:proofErr w:type="gramEnd"/>
    </w:p>
    <w:p w14:paraId="53E0D1A5" w14:textId="77777777" w:rsidR="00DA7F76" w:rsidRPr="002B616F" w:rsidRDefault="00DA7F76" w:rsidP="00907B38">
      <w:pPr>
        <w:pStyle w:val="code"/>
      </w:pPr>
      <w:r w:rsidRPr="002B616F">
        <w:t>\</w:t>
      </w:r>
      <w:proofErr w:type="spellStart"/>
      <w:r w:rsidRPr="002B616F">
        <w:t>includegraphics</w:t>
      </w:r>
      <w:proofErr w:type="spellEnd"/>
      <w:r w:rsidRPr="002B616F">
        <w:t>[width=1\</w:t>
      </w:r>
      <w:proofErr w:type="spellStart"/>
      <w:proofErr w:type="gramStart"/>
      <w:r w:rsidRPr="002B616F">
        <w:t>textwidth</w:t>
      </w:r>
      <w:proofErr w:type="spellEnd"/>
      <w:r w:rsidRPr="002B616F">
        <w:t>]{</w:t>
      </w:r>
      <w:proofErr w:type="gramEnd"/>
      <w:r w:rsidRPr="002B616F">
        <w:t>MNIST_c_K-b.pdf}</w:t>
      </w:r>
    </w:p>
    <w:p w14:paraId="72D7801A" w14:textId="77777777" w:rsidR="00DA7F76" w:rsidRPr="002B616F" w:rsidRDefault="00907B38" w:rsidP="00DA7F76">
      <w:r w:rsidRPr="002B616F">
        <w:rPr>
          <w:color w:val="0070C0"/>
        </w:rPr>
        <w:t>\</w:t>
      </w:r>
      <w:proofErr w:type="gramStart"/>
      <w:r w:rsidRPr="002B616F">
        <w:rPr>
          <w:color w:val="0070C0"/>
        </w:rPr>
        <w:t>caption</w:t>
      </w:r>
      <w:r w:rsidR="00DA7F76" w:rsidRPr="002B616F">
        <w:t>{</w:t>
      </w:r>
      <w:proofErr w:type="gramEnd"/>
      <w:r w:rsidR="00DA7F76" w:rsidRPr="002B616F">
        <w:t>Number of steps for Algorithm \ref{algo:1} versus batch size needed to train MLP on MNIST}</w:t>
      </w:r>
    </w:p>
    <w:p w14:paraId="505A6B7E" w14:textId="77777777" w:rsidR="00DA7F76" w:rsidRPr="002B616F" w:rsidRDefault="00DA7F76" w:rsidP="00907B38">
      <w:pPr>
        <w:pStyle w:val="code"/>
      </w:pPr>
      <w:r w:rsidRPr="002B616F">
        <w:t>\</w:t>
      </w:r>
      <w:proofErr w:type="gramStart"/>
      <w:r w:rsidRPr="002B616F">
        <w:t>label</w:t>
      </w:r>
      <w:proofErr w:type="gramEnd"/>
      <w:r w:rsidRPr="002B616F">
        <w:t>{fig5}</w:t>
      </w:r>
    </w:p>
    <w:p w14:paraId="37DA98F7"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 &amp;</w:t>
      </w:r>
    </w:p>
    <w:p w14:paraId="582B0D8D"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06B3C18D" w14:textId="77777777" w:rsidR="00DA7F76" w:rsidRPr="002B616F" w:rsidRDefault="00DA7F76" w:rsidP="00907B38">
      <w:pPr>
        <w:pStyle w:val="code"/>
      </w:pPr>
      <w:r w:rsidRPr="002B616F">
        <w:t>\</w:t>
      </w:r>
      <w:proofErr w:type="gramStart"/>
      <w:r w:rsidRPr="002B616F">
        <w:t>centering</w:t>
      </w:r>
      <w:proofErr w:type="gramEnd"/>
    </w:p>
    <w:p w14:paraId="39150435" w14:textId="77777777" w:rsidR="00DA7F76" w:rsidRPr="002B616F" w:rsidRDefault="00DA7F76" w:rsidP="00907B38">
      <w:pPr>
        <w:pStyle w:val="code"/>
      </w:pPr>
      <w:r w:rsidRPr="002B616F">
        <w:t>\</w:t>
      </w:r>
      <w:proofErr w:type="spellStart"/>
      <w:r w:rsidRPr="002B616F">
        <w:t>includegraphics</w:t>
      </w:r>
      <w:proofErr w:type="spellEnd"/>
      <w:r w:rsidRPr="002B616F">
        <w:t>[width=1\</w:t>
      </w:r>
      <w:proofErr w:type="spellStart"/>
      <w:proofErr w:type="gramStart"/>
      <w:r w:rsidRPr="002B616F">
        <w:t>textwidth</w:t>
      </w:r>
      <w:proofErr w:type="spellEnd"/>
      <w:r w:rsidRPr="002B616F">
        <w:t>]{</w:t>
      </w:r>
      <w:proofErr w:type="gramEnd"/>
      <w:r w:rsidRPr="002B616F">
        <w:t>MNIST_c_Kb-b.pdf}</w:t>
      </w:r>
    </w:p>
    <w:p w14:paraId="764F31C1" w14:textId="77777777" w:rsidR="00DA7F76" w:rsidRPr="002B616F" w:rsidRDefault="00907B38" w:rsidP="00DA7F76">
      <w:r w:rsidRPr="002B616F">
        <w:rPr>
          <w:color w:val="0070C0"/>
        </w:rPr>
        <w:t>\</w:t>
      </w:r>
      <w:proofErr w:type="gramStart"/>
      <w:r w:rsidRPr="002B616F">
        <w:rPr>
          <w:color w:val="0070C0"/>
        </w:rPr>
        <w:t>caption</w:t>
      </w:r>
      <w:r w:rsidR="00DA7F76" w:rsidRPr="002B616F">
        <w:t>{</w:t>
      </w:r>
      <w:proofErr w:type="gramEnd"/>
      <w:r w:rsidR="00DA7F76" w:rsidRPr="002B616F">
        <w:t>SFO complexity for Algorithm \ref{algo:1} versus batch size needed to train MLP on MNIST (The double-circle symbol denotes the measured critical batch size)}</w:t>
      </w:r>
    </w:p>
    <w:p w14:paraId="5734A469" w14:textId="77777777" w:rsidR="00DA7F76" w:rsidRPr="002B616F" w:rsidRDefault="00DA7F76" w:rsidP="00907B38">
      <w:pPr>
        <w:pStyle w:val="code"/>
      </w:pPr>
      <w:r w:rsidRPr="002B616F">
        <w:t>\</w:t>
      </w:r>
      <w:proofErr w:type="gramStart"/>
      <w:r w:rsidRPr="002B616F">
        <w:t>label</w:t>
      </w:r>
      <w:proofErr w:type="gramEnd"/>
      <w:r w:rsidRPr="002B616F">
        <w:t>{fig6}</w:t>
      </w:r>
    </w:p>
    <w:p w14:paraId="19942E2F"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w:t>
      </w:r>
    </w:p>
    <w:p w14:paraId="64BC72F9"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{tabular}</w:t>
      </w:r>
    </w:p>
    <w:p w14:paraId="2C93B99D"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{figure*}</w:t>
      </w:r>
    </w:p>
    <w:p w14:paraId="3A4478E1" w14:textId="77777777" w:rsidR="00DA7F76" w:rsidRPr="002B616F" w:rsidRDefault="00DA7F76" w:rsidP="00DA7F76"/>
    <w:p w14:paraId="6FDE1618" w14:textId="77777777" w:rsidR="00DA7F76" w:rsidRPr="002B616F" w:rsidRDefault="00907B38" w:rsidP="00907B38">
      <w:pPr>
        <w:pStyle w:val="code"/>
      </w:pPr>
      <w:r w:rsidRPr="002B616F">
        <w:rPr>
          <w:color w:val="7030A0"/>
        </w:rPr>
        <w:t>\begin</w:t>
      </w:r>
      <w:r w:rsidR="00DA7F76" w:rsidRPr="002B616F">
        <w:t>{figure</w:t>
      </w:r>
      <w:proofErr w:type="gramStart"/>
      <w:r w:rsidR="00DA7F76" w:rsidRPr="002B616F">
        <w:t>*}[</w:t>
      </w:r>
      <w:proofErr w:type="spellStart"/>
      <w:proofErr w:type="gramEnd"/>
      <w:r w:rsidR="00DA7F76" w:rsidRPr="002B616F">
        <w:t>htbp</w:t>
      </w:r>
      <w:proofErr w:type="spellEnd"/>
      <w:r w:rsidR="00DA7F76" w:rsidRPr="002B616F">
        <w:t>]</w:t>
      </w:r>
    </w:p>
    <w:p w14:paraId="36028610" w14:textId="77777777" w:rsidR="00DA7F76" w:rsidRPr="002B616F" w:rsidRDefault="00907B38" w:rsidP="00907B38">
      <w:pPr>
        <w:pStyle w:val="code"/>
      </w:pPr>
      <w:r w:rsidRPr="002B616F">
        <w:rPr>
          <w:color w:val="7030A0"/>
        </w:rPr>
        <w:lastRenderedPageBreak/>
        <w:t>\</w:t>
      </w:r>
      <w:proofErr w:type="gramStart"/>
      <w:r w:rsidRPr="002B616F">
        <w:rPr>
          <w:color w:val="7030A0"/>
        </w:rPr>
        <w:t>begin</w:t>
      </w:r>
      <w:proofErr w:type="gramEnd"/>
      <w:r w:rsidR="00DA7F76" w:rsidRPr="002B616F">
        <w:t>{tabular}{cc}</w:t>
      </w:r>
    </w:p>
    <w:p w14:paraId="19DDEAA8"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717FF683" w14:textId="77777777" w:rsidR="00DA7F76" w:rsidRPr="002B616F" w:rsidRDefault="00DA7F76" w:rsidP="00907B38">
      <w:pPr>
        <w:pStyle w:val="code"/>
      </w:pPr>
      <w:r w:rsidRPr="002B616F">
        <w:t>\</w:t>
      </w:r>
      <w:proofErr w:type="gramStart"/>
      <w:r w:rsidRPr="002B616F">
        <w:t>centering</w:t>
      </w:r>
      <w:proofErr w:type="gramEnd"/>
    </w:p>
    <w:p w14:paraId="5520E45E" w14:textId="77777777" w:rsidR="00DA7F76" w:rsidRPr="002B616F" w:rsidRDefault="00DA7F76" w:rsidP="00907B38">
      <w:pPr>
        <w:pStyle w:val="code"/>
      </w:pPr>
      <w:r w:rsidRPr="002B616F">
        <w:t>\</w:t>
      </w:r>
      <w:proofErr w:type="spellStart"/>
      <w:r w:rsidRPr="002B616F">
        <w:t>includegraphics</w:t>
      </w:r>
      <w:proofErr w:type="spellEnd"/>
      <w:r w:rsidRPr="002B616F">
        <w:t>[width=1\</w:t>
      </w:r>
      <w:proofErr w:type="spellStart"/>
      <w:proofErr w:type="gramStart"/>
      <w:r w:rsidRPr="002B616F">
        <w:t>textwidth</w:t>
      </w:r>
      <w:proofErr w:type="spellEnd"/>
      <w:r w:rsidRPr="002B616F">
        <w:t>]{</w:t>
      </w:r>
      <w:proofErr w:type="gramEnd"/>
      <w:r w:rsidRPr="002B616F">
        <w:t>MNIST_algo_K-b.pdf}</w:t>
      </w:r>
    </w:p>
    <w:p w14:paraId="69E5CFD3" w14:textId="77777777" w:rsidR="00DA7F76" w:rsidRPr="002B616F" w:rsidRDefault="00907B38" w:rsidP="00DA7F76">
      <w:r w:rsidRPr="002B616F">
        <w:rPr>
          <w:color w:val="0070C0"/>
        </w:rPr>
        <w:t>\caption</w:t>
      </w:r>
      <w:r w:rsidR="00DA7F76" w:rsidRPr="002B616F">
        <w:t>{\</w:t>
      </w:r>
      <w:proofErr w:type="spellStart"/>
      <w:r w:rsidR="00DA7F76" w:rsidRPr="002B616F">
        <w:t>textcolor</w:t>
      </w:r>
      <w:proofErr w:type="spellEnd"/>
      <w:r w:rsidR="00DA7F76" w:rsidRPr="002B616F">
        <w:t>{red</w:t>
      </w:r>
      <w:proofErr w:type="gramStart"/>
      <w:r w:rsidR="00DA7F76" w:rsidRPr="002B616F">
        <w:t>}{</w:t>
      </w:r>
      <w:proofErr w:type="gramEnd"/>
      <w:r w:rsidR="00DA7F76" w:rsidRPr="0090122A">
        <w:rPr>
          <w:color w:val="FF0000"/>
        </w:rPr>
        <w:t>Number of steps for Algorithm \ref{algo:1} with $c = 0.05$ and variants of SGD versus batch size needed to train MLP on MNIST</w:t>
      </w:r>
      <w:r w:rsidR="00DA7F76" w:rsidRPr="002B616F">
        <w:t>}}</w:t>
      </w:r>
    </w:p>
    <w:p w14:paraId="3062BE26" w14:textId="77777777" w:rsidR="00DA7F76" w:rsidRPr="002B616F" w:rsidRDefault="00DA7F76" w:rsidP="00907B38">
      <w:pPr>
        <w:pStyle w:val="code"/>
      </w:pPr>
      <w:r w:rsidRPr="002B616F">
        <w:t>\</w:t>
      </w:r>
      <w:proofErr w:type="gramStart"/>
      <w:r w:rsidRPr="002B616F">
        <w:t>label</w:t>
      </w:r>
      <w:proofErr w:type="gramEnd"/>
      <w:r w:rsidRPr="002B616F">
        <w:t>{fig5_1}</w:t>
      </w:r>
    </w:p>
    <w:p w14:paraId="5725923E"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 &amp;</w:t>
      </w:r>
    </w:p>
    <w:p w14:paraId="57683794"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5429078D" w14:textId="77777777" w:rsidR="00DA7F76" w:rsidRPr="002B616F" w:rsidRDefault="00DA7F76" w:rsidP="00907B38">
      <w:pPr>
        <w:pStyle w:val="code"/>
      </w:pPr>
      <w:r w:rsidRPr="002B616F">
        <w:t>\</w:t>
      </w:r>
      <w:proofErr w:type="gramStart"/>
      <w:r w:rsidRPr="002B616F">
        <w:t>centering</w:t>
      </w:r>
      <w:proofErr w:type="gramEnd"/>
    </w:p>
    <w:p w14:paraId="45137D72" w14:textId="77777777" w:rsidR="00DA7F76" w:rsidRPr="002B616F" w:rsidRDefault="00DA7F76" w:rsidP="00907B38">
      <w:pPr>
        <w:pStyle w:val="code"/>
      </w:pPr>
      <w:r w:rsidRPr="002B616F">
        <w:t>\</w:t>
      </w:r>
      <w:proofErr w:type="spellStart"/>
      <w:r w:rsidRPr="002B616F">
        <w:t>includegraphics</w:t>
      </w:r>
      <w:proofErr w:type="spellEnd"/>
      <w:r w:rsidRPr="002B616F">
        <w:t>[width=1\</w:t>
      </w:r>
      <w:proofErr w:type="spellStart"/>
      <w:proofErr w:type="gramStart"/>
      <w:r w:rsidRPr="002B616F">
        <w:t>textwidth</w:t>
      </w:r>
      <w:proofErr w:type="spellEnd"/>
      <w:r w:rsidRPr="002B616F">
        <w:t>]{</w:t>
      </w:r>
      <w:proofErr w:type="gramEnd"/>
      <w:r w:rsidRPr="002B616F">
        <w:t>MNIST_algo_Kb-b.pdf}</w:t>
      </w:r>
    </w:p>
    <w:p w14:paraId="17C0545C" w14:textId="77777777" w:rsidR="00DA7F76" w:rsidRPr="002B616F" w:rsidRDefault="00907B38" w:rsidP="00DA7F76">
      <w:r w:rsidRPr="002B616F">
        <w:rPr>
          <w:color w:val="0070C0"/>
        </w:rPr>
        <w:t>\caption</w:t>
      </w:r>
      <w:r w:rsidR="00DA7F76" w:rsidRPr="002B616F">
        <w:t>{\</w:t>
      </w:r>
      <w:proofErr w:type="spellStart"/>
      <w:r w:rsidR="00DA7F76" w:rsidRPr="002B616F">
        <w:t>textcolor</w:t>
      </w:r>
      <w:proofErr w:type="spellEnd"/>
      <w:r w:rsidR="00DA7F76" w:rsidRPr="002B616F">
        <w:t>{red</w:t>
      </w:r>
      <w:proofErr w:type="gramStart"/>
      <w:r w:rsidR="00DA7F76" w:rsidRPr="002B616F">
        <w:t>}{</w:t>
      </w:r>
      <w:proofErr w:type="gramEnd"/>
      <w:r w:rsidR="00DA7F76" w:rsidRPr="0090122A">
        <w:rPr>
          <w:color w:val="FF0000"/>
        </w:rPr>
        <w:t>SFO complexity for Algorithm \ref{algo:1} with $c = 0.05$ and variants of SGD versus batch size needed to train MLP on MNIST</w:t>
      </w:r>
      <w:r w:rsidR="00DA7F76" w:rsidRPr="002B616F">
        <w:t>}}</w:t>
      </w:r>
    </w:p>
    <w:p w14:paraId="48710E03" w14:textId="77777777" w:rsidR="00DA7F76" w:rsidRPr="002B616F" w:rsidRDefault="00DA7F76" w:rsidP="00907B38">
      <w:pPr>
        <w:pStyle w:val="code"/>
      </w:pPr>
      <w:r w:rsidRPr="002B616F">
        <w:t>\</w:t>
      </w:r>
      <w:proofErr w:type="gramStart"/>
      <w:r w:rsidRPr="002B616F">
        <w:t>label</w:t>
      </w:r>
      <w:proofErr w:type="gramEnd"/>
      <w:r w:rsidRPr="002B616F">
        <w:t>{fig6_1}</w:t>
      </w:r>
    </w:p>
    <w:p w14:paraId="34335298"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w:t>
      </w:r>
    </w:p>
    <w:p w14:paraId="2FF47254"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{tabular}</w:t>
      </w:r>
    </w:p>
    <w:p w14:paraId="4FD2C393"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{figure*}</w:t>
      </w:r>
    </w:p>
    <w:p w14:paraId="63A5CE0B" w14:textId="77777777" w:rsidR="00DA7F76" w:rsidRPr="002B616F" w:rsidRDefault="00DA7F76" w:rsidP="00DA7F76"/>
    <w:p w14:paraId="6ADE6E8F" w14:textId="77777777" w:rsidR="00DA7F76" w:rsidRPr="002B616F" w:rsidRDefault="00907B38" w:rsidP="00907B38">
      <w:pPr>
        <w:pStyle w:val="code"/>
      </w:pPr>
      <w:r w:rsidRPr="002B616F">
        <w:rPr>
          <w:color w:val="7030A0"/>
        </w:rPr>
        <w:t>\begin</w:t>
      </w:r>
      <w:r w:rsidR="00DA7F76" w:rsidRPr="002B616F">
        <w:t>{figure</w:t>
      </w:r>
      <w:proofErr w:type="gramStart"/>
      <w:r w:rsidR="00DA7F76" w:rsidRPr="002B616F">
        <w:t>*}[</w:t>
      </w:r>
      <w:proofErr w:type="spellStart"/>
      <w:proofErr w:type="gramEnd"/>
      <w:r w:rsidR="00DA7F76" w:rsidRPr="002B616F">
        <w:t>htbp</w:t>
      </w:r>
      <w:proofErr w:type="spellEnd"/>
      <w:r w:rsidR="00DA7F76" w:rsidRPr="002B616F">
        <w:t>]</w:t>
      </w:r>
    </w:p>
    <w:p w14:paraId="724459BC"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{tabular}{cc}</w:t>
      </w:r>
    </w:p>
    <w:p w14:paraId="43336FD1"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27557BC5" w14:textId="77777777" w:rsidR="00DA7F76" w:rsidRPr="002B616F" w:rsidRDefault="00DA7F76" w:rsidP="00907B38">
      <w:pPr>
        <w:pStyle w:val="code"/>
      </w:pPr>
      <w:r w:rsidRPr="002B616F">
        <w:t>\</w:t>
      </w:r>
      <w:proofErr w:type="gramStart"/>
      <w:r w:rsidRPr="002B616F">
        <w:t>centering</w:t>
      </w:r>
      <w:proofErr w:type="gramEnd"/>
    </w:p>
    <w:p w14:paraId="1579FC0D" w14:textId="77777777" w:rsidR="00DA7F76" w:rsidRPr="002B616F" w:rsidRDefault="00DA7F76" w:rsidP="00907B38">
      <w:pPr>
        <w:pStyle w:val="code"/>
      </w:pPr>
      <w:r w:rsidRPr="002B616F">
        <w:t>\includegraphics[width=1\</w:t>
      </w:r>
      <w:proofErr w:type="gramStart"/>
      <w:r w:rsidRPr="002B616F">
        <w:t>textwidth]{</w:t>
      </w:r>
      <w:proofErr w:type="gramEnd"/>
      <w:r w:rsidRPr="002B616F">
        <w:t>CIFAR10_wide_resnet_K-b_c.pdf}</w:t>
      </w:r>
    </w:p>
    <w:p w14:paraId="03C73D24" w14:textId="77777777" w:rsidR="00DA7F76" w:rsidRPr="002B616F" w:rsidRDefault="00907B38" w:rsidP="00DA7F76">
      <w:r w:rsidRPr="002B616F">
        <w:rPr>
          <w:color w:val="0070C0"/>
        </w:rPr>
        <w:t>\</w:t>
      </w:r>
      <w:proofErr w:type="gramStart"/>
      <w:r w:rsidRPr="002B616F">
        <w:rPr>
          <w:color w:val="0070C0"/>
        </w:rPr>
        <w:t>caption</w:t>
      </w:r>
      <w:r w:rsidR="00DA7F76" w:rsidRPr="002B616F">
        <w:t>{</w:t>
      </w:r>
      <w:proofErr w:type="gramEnd"/>
      <w:r w:rsidR="00DA7F76" w:rsidRPr="002B616F">
        <w:t>Number of steps for Algorithm \ref{algo:1} versus batch size needed to train Wide ResNet-50-2 on CIFAR-10}</w:t>
      </w:r>
    </w:p>
    <w:p w14:paraId="0D814D52" w14:textId="77777777" w:rsidR="00DA7F76" w:rsidRPr="002B616F" w:rsidRDefault="00DA7F76" w:rsidP="00907B38">
      <w:pPr>
        <w:pStyle w:val="code"/>
      </w:pPr>
      <w:r w:rsidRPr="002B616F">
        <w:t>\</w:t>
      </w:r>
      <w:proofErr w:type="gramStart"/>
      <w:r w:rsidRPr="002B616F">
        <w:t>label</w:t>
      </w:r>
      <w:proofErr w:type="gramEnd"/>
      <w:r w:rsidRPr="002B616F">
        <w:t>{fig13}</w:t>
      </w:r>
    </w:p>
    <w:p w14:paraId="348001F4"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 &amp;</w:t>
      </w:r>
    </w:p>
    <w:p w14:paraId="2DD7CC34"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4AC1A335" w14:textId="77777777" w:rsidR="00DA7F76" w:rsidRPr="002B616F" w:rsidRDefault="00DA7F76" w:rsidP="00907B38">
      <w:pPr>
        <w:pStyle w:val="code"/>
      </w:pPr>
      <w:r w:rsidRPr="002B616F">
        <w:t>\</w:t>
      </w:r>
      <w:proofErr w:type="gramStart"/>
      <w:r w:rsidRPr="002B616F">
        <w:t>centering</w:t>
      </w:r>
      <w:proofErr w:type="gramEnd"/>
    </w:p>
    <w:p w14:paraId="019F0A90" w14:textId="77777777" w:rsidR="00DA7F76" w:rsidRPr="002B616F" w:rsidRDefault="00DA7F76" w:rsidP="00907B38">
      <w:pPr>
        <w:pStyle w:val="code"/>
      </w:pPr>
      <w:r w:rsidRPr="002B616F">
        <w:t>\includegraphics[width=1\</w:t>
      </w:r>
      <w:proofErr w:type="gramStart"/>
      <w:r w:rsidRPr="002B616F">
        <w:t>textwidth]{</w:t>
      </w:r>
      <w:proofErr w:type="gramEnd"/>
      <w:r w:rsidRPr="002B616F">
        <w:t>CIFAR10_wide_resnet_Kb-b_c.pdf}</w:t>
      </w:r>
    </w:p>
    <w:p w14:paraId="4D64F5C7" w14:textId="77777777" w:rsidR="00DA7F76" w:rsidRPr="002B616F" w:rsidRDefault="00907B38" w:rsidP="00DA7F76">
      <w:r w:rsidRPr="002B616F">
        <w:rPr>
          <w:color w:val="0070C0"/>
        </w:rPr>
        <w:t>\</w:t>
      </w:r>
      <w:proofErr w:type="gramStart"/>
      <w:r w:rsidRPr="002B616F">
        <w:rPr>
          <w:color w:val="0070C0"/>
        </w:rPr>
        <w:t>caption</w:t>
      </w:r>
      <w:r w:rsidR="00DA7F76" w:rsidRPr="002B616F">
        <w:t>{</w:t>
      </w:r>
      <w:proofErr w:type="gramEnd"/>
      <w:r w:rsidR="00DA7F76" w:rsidRPr="002B616F">
        <w:t>SFO complexity for Algorithm \ref{algo:1} versus batch size needed to train Wide ResNet-50-2 on CIFAR-10 (The double-circle symbol denotes the measured critical batch size)}</w:t>
      </w:r>
    </w:p>
    <w:p w14:paraId="3535A75D" w14:textId="77777777" w:rsidR="00DA7F76" w:rsidRPr="002B616F" w:rsidRDefault="00DA7F76" w:rsidP="00907B38">
      <w:pPr>
        <w:pStyle w:val="code"/>
      </w:pPr>
      <w:r w:rsidRPr="002B616F">
        <w:t>\</w:t>
      </w:r>
      <w:proofErr w:type="gramStart"/>
      <w:r w:rsidRPr="002B616F">
        <w:t>label</w:t>
      </w:r>
      <w:proofErr w:type="gramEnd"/>
      <w:r w:rsidRPr="002B616F">
        <w:t>{fig14}</w:t>
      </w:r>
    </w:p>
    <w:p w14:paraId="66627872"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w:t>
      </w:r>
    </w:p>
    <w:p w14:paraId="6AB38933"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{tabular}</w:t>
      </w:r>
    </w:p>
    <w:p w14:paraId="04A356ED"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{figure*}</w:t>
      </w:r>
    </w:p>
    <w:p w14:paraId="094A7D12" w14:textId="77777777" w:rsidR="00DA7F76" w:rsidRPr="002B616F" w:rsidRDefault="00DA7F76" w:rsidP="00DA7F76"/>
    <w:p w14:paraId="09ACCD25" w14:textId="77777777" w:rsidR="00DA7F76" w:rsidRPr="002B616F" w:rsidRDefault="00DA7F76" w:rsidP="00907B38">
      <w:pPr>
        <w:pStyle w:val="code"/>
      </w:pPr>
      <w:r w:rsidRPr="002B616F">
        <w:t>\</w:t>
      </w:r>
      <w:proofErr w:type="spellStart"/>
      <w:r w:rsidRPr="002B616F">
        <w:t>textcolor</w:t>
      </w:r>
      <w:proofErr w:type="spellEnd"/>
      <w:r w:rsidRPr="002B616F">
        <w:t>{red</w:t>
      </w:r>
      <w:proofErr w:type="gramStart"/>
      <w:r w:rsidRPr="002B616F">
        <w:t>}{</w:t>
      </w:r>
      <w:proofErr w:type="gramEnd"/>
    </w:p>
    <w:p w14:paraId="4546C15C" w14:textId="49160E5F" w:rsidR="00DA7F76" w:rsidRPr="0090122A" w:rsidRDefault="00DA7F76" w:rsidP="00DA7F76">
      <w:pPr>
        <w:rPr>
          <w:color w:val="FF0000"/>
        </w:rPr>
      </w:pPr>
      <w:r w:rsidRPr="0090122A">
        <w:rPr>
          <w:color w:val="FF0000"/>
        </w:rPr>
        <w:t>Figures \ref{fig5_1} and \ref{fig6_1} compare the performance of Algorithm \ref{algo:1} with $c = 0.05$ with th</w:t>
      </w:r>
      <w:r w:rsidR="002D5654">
        <w:rPr>
          <w:color w:val="FF0000"/>
        </w:rPr>
        <w:t>ose</w:t>
      </w:r>
      <w:r w:rsidRPr="0090122A">
        <w:rPr>
          <w:color w:val="FF0000"/>
        </w:rPr>
        <w:t xml:space="preserve"> of variants of SGD.</w:t>
      </w:r>
      <w:r w:rsidR="002155B5" w:rsidRPr="0090122A">
        <w:rPr>
          <w:color w:val="FF0000"/>
        </w:rPr>
        <w:t xml:space="preserve"> </w:t>
      </w:r>
      <w:r w:rsidRPr="0090122A">
        <w:rPr>
          <w:color w:val="FF0000"/>
        </w:rPr>
        <w:t xml:space="preserve">The figures indicate that </w:t>
      </w:r>
      <w:proofErr w:type="spellStart"/>
      <w:r w:rsidRPr="0090122A">
        <w:rPr>
          <w:color w:val="FF0000"/>
        </w:rPr>
        <w:t>SGD+Armijo</w:t>
      </w:r>
      <w:proofErr w:type="spellEnd"/>
      <w:r w:rsidRPr="0090122A">
        <w:rPr>
          <w:color w:val="FF0000"/>
        </w:rPr>
        <w:t xml:space="preserve"> (Algorithm \ref{algo:1}) using $c = 0.05$ and the critical batch size $(b^\star = 2^</w:t>
      </w:r>
      <w:proofErr w:type="gramStart"/>
      <w:r w:rsidRPr="0090122A">
        <w:rPr>
          <w:color w:val="FF0000"/>
        </w:rPr>
        <w:t>5)$</w:t>
      </w:r>
      <w:proofErr w:type="gramEnd"/>
      <w:r w:rsidRPr="0090122A">
        <w:rPr>
          <w:color w:val="FF0000"/>
        </w:rPr>
        <w:t xml:space="preserve"> performs better than </w:t>
      </w:r>
      <w:r w:rsidR="002D5654">
        <w:rPr>
          <w:color w:val="FF0000"/>
        </w:rPr>
        <w:t xml:space="preserve">the </w:t>
      </w:r>
      <w:r w:rsidRPr="0090122A">
        <w:rPr>
          <w:color w:val="FF0000"/>
        </w:rPr>
        <w:t>other optimizers in the sense of minimizing the SFO complexity.</w:t>
      </w:r>
      <w:r w:rsidR="002B616F" w:rsidRPr="0090122A">
        <w:rPr>
          <w:color w:val="FF0000"/>
        </w:rPr>
        <w:t xml:space="preserve"> </w:t>
      </w:r>
      <w:r w:rsidRPr="0090122A">
        <w:rPr>
          <w:color w:val="FF0000"/>
        </w:rPr>
        <w:t xml:space="preserve">However, as </w:t>
      </w:r>
      <w:r w:rsidR="002D5654">
        <w:rPr>
          <w:color w:val="FF0000"/>
        </w:rPr>
        <w:t xml:space="preserve">was </w:t>
      </w:r>
      <w:r w:rsidRPr="0090122A">
        <w:rPr>
          <w:color w:val="FF0000"/>
        </w:rPr>
        <w:t xml:space="preserve">seen in Figure \ref{fig4_1}, Figure \ref{fig6_1} indicates that the SFO complexity of </w:t>
      </w:r>
      <w:proofErr w:type="spellStart"/>
      <w:r w:rsidRPr="0090122A">
        <w:rPr>
          <w:color w:val="FF0000"/>
        </w:rPr>
        <w:t>SGD+Armijo</w:t>
      </w:r>
      <w:proofErr w:type="spellEnd"/>
      <w:r w:rsidRPr="0090122A">
        <w:rPr>
          <w:color w:val="FF0000"/>
        </w:rPr>
        <w:t xml:space="preserve"> (Algorithm \ref{algo:1}) increases once the batch size exceeds the critical </w:t>
      </w:r>
      <w:r w:rsidR="002D5654">
        <w:rPr>
          <w:color w:val="FF0000"/>
        </w:rPr>
        <w:t>value</w:t>
      </w:r>
      <w:r w:rsidRPr="0090122A">
        <w:rPr>
          <w:color w:val="FF0000"/>
        </w:rPr>
        <w:t>.</w:t>
      </w:r>
      <w:r w:rsidR="002155B5" w:rsidRPr="0090122A">
        <w:rPr>
          <w:color w:val="FF0000"/>
        </w:rPr>
        <w:t xml:space="preserve"> </w:t>
      </w:r>
    </w:p>
    <w:p w14:paraId="4674B3BF" w14:textId="77777777" w:rsidR="00DA7F76" w:rsidRPr="002B616F" w:rsidRDefault="00DA7F76" w:rsidP="00907B38">
      <w:pPr>
        <w:pStyle w:val="code"/>
      </w:pPr>
      <w:r w:rsidRPr="002B616F">
        <w:t>}</w:t>
      </w:r>
    </w:p>
    <w:p w14:paraId="0620919D" w14:textId="77777777" w:rsidR="00DA7F76" w:rsidRPr="002B616F" w:rsidRDefault="00DA7F76" w:rsidP="00DA7F76"/>
    <w:p w14:paraId="2A7EE4BD" w14:textId="77777777" w:rsidR="00DA7F76" w:rsidRPr="002B616F" w:rsidRDefault="00DA7F76" w:rsidP="00907B38">
      <w:pPr>
        <w:pStyle w:val="code"/>
      </w:pPr>
      <w:r w:rsidRPr="002B616F">
        <w:t>\</w:t>
      </w:r>
      <w:proofErr w:type="spellStart"/>
      <w:r w:rsidRPr="002B616F">
        <w:t>textcolor</w:t>
      </w:r>
      <w:proofErr w:type="spellEnd"/>
      <w:r w:rsidRPr="002B616F">
        <w:t>{red</w:t>
      </w:r>
      <w:proofErr w:type="gramStart"/>
      <w:r w:rsidRPr="002B616F">
        <w:t>}{</w:t>
      </w:r>
      <w:proofErr w:type="gramEnd"/>
    </w:p>
    <w:p w14:paraId="611A030C" w14:textId="77777777" w:rsidR="00DA7F76" w:rsidRPr="0090122A" w:rsidRDefault="00DA7F76" w:rsidP="00DA7F76">
      <w:pPr>
        <w:rPr>
          <w:color w:val="FF0000"/>
        </w:rPr>
      </w:pPr>
      <w:r w:rsidRPr="0090122A">
        <w:rPr>
          <w:color w:val="FF0000"/>
        </w:rPr>
        <w:t xml:space="preserve">We trained Wide ResNet-50-2 </w:t>
      </w:r>
      <w:r w:rsidRPr="0090122A">
        <w:t>\</w:t>
      </w:r>
      <w:proofErr w:type="spellStart"/>
      <w:r w:rsidRPr="0090122A">
        <w:t>citep</w:t>
      </w:r>
      <w:proofErr w:type="spellEnd"/>
      <w:r w:rsidRPr="0090122A">
        <w:t>{zagoruyko2017wide}</w:t>
      </w:r>
      <w:r w:rsidRPr="0090122A">
        <w:rPr>
          <w:color w:val="FF0000"/>
        </w:rPr>
        <w:t xml:space="preserve"> on the CIFAR-10 dataset ($n=50000$). Figure \ref{fig13} plots the number of steps needed for the training accuracy to be more than $0.99$ for Algorithm \ref{algo:1} versus </w:t>
      </w:r>
      <w:r w:rsidR="002D5654">
        <w:rPr>
          <w:color w:val="FF0000"/>
        </w:rPr>
        <w:t xml:space="preserve">the </w:t>
      </w:r>
      <w:r w:rsidRPr="0090122A">
        <w:rPr>
          <w:color w:val="FF0000"/>
        </w:rPr>
        <w:t xml:space="preserve">batch size. </w:t>
      </w:r>
      <w:proofErr w:type="gramStart"/>
      <w:r w:rsidRPr="0090122A">
        <w:rPr>
          <w:color w:val="FF0000"/>
        </w:rPr>
        <w:t>It can be seen that Algorithm</w:t>
      </w:r>
      <w:proofErr w:type="gramEnd"/>
      <w:r w:rsidRPr="0090122A">
        <w:rPr>
          <w:color w:val="FF0000"/>
        </w:rPr>
        <w:t xml:space="preserve"> \ref{algo:1} decreases the number of steps as the batch size increases. Figure \ref{fig14} plots the SFO complexities of Algorithm \ref{algo:1} versus the batch size. It indicates that there are critical batch sizes that minimize the SFO complexities.</w:t>
      </w:r>
    </w:p>
    <w:p w14:paraId="3DF3BBC6" w14:textId="77777777" w:rsidR="00DA7F76" w:rsidRPr="002B616F" w:rsidRDefault="00DA7F76" w:rsidP="00907B38">
      <w:pPr>
        <w:pStyle w:val="code"/>
      </w:pPr>
      <w:r w:rsidRPr="002B616F">
        <w:t>}</w:t>
      </w:r>
    </w:p>
    <w:p w14:paraId="4A7781A8" w14:textId="77777777" w:rsidR="00DA7F76" w:rsidRPr="002B616F" w:rsidRDefault="00DA7F76" w:rsidP="00DA7F76"/>
    <w:p w14:paraId="65B5E4FE" w14:textId="77777777" w:rsidR="00DA7F76" w:rsidRPr="002B616F" w:rsidRDefault="00DA7F76" w:rsidP="00907B38">
      <w:pPr>
        <w:pStyle w:val="code"/>
      </w:pPr>
      <w:r w:rsidRPr="002B616F">
        <w:t>\</w:t>
      </w:r>
      <w:proofErr w:type="spellStart"/>
      <w:r w:rsidRPr="002B616F">
        <w:t>textcolor</w:t>
      </w:r>
      <w:proofErr w:type="spellEnd"/>
      <w:r w:rsidRPr="002B616F">
        <w:t>{red</w:t>
      </w:r>
      <w:proofErr w:type="gramStart"/>
      <w:r w:rsidRPr="002B616F">
        <w:t>}{</w:t>
      </w:r>
      <w:proofErr w:type="gramEnd"/>
    </w:p>
    <w:p w14:paraId="0E1ED1BF" w14:textId="14807A05" w:rsidR="00DA7F76" w:rsidRPr="0090122A" w:rsidRDefault="00DA7F76" w:rsidP="00DA7F76">
      <w:pPr>
        <w:rPr>
          <w:color w:val="FF0000"/>
        </w:rPr>
      </w:pPr>
      <w:r w:rsidRPr="0090122A">
        <w:rPr>
          <w:color w:val="FF0000"/>
        </w:rPr>
        <w:t>Figures \ref{fig15} and \ref{fig16} compare the performance of Algorithm \ref{algo:1} with $c = 3 \times 10</w:t>
      </w:r>
      <w:proofErr w:type="gramStart"/>
      <w:r w:rsidRPr="0090122A">
        <w:rPr>
          <w:color w:val="FF0000"/>
        </w:rPr>
        <w:t>^{</w:t>
      </w:r>
      <w:proofErr w:type="gramEnd"/>
      <w:r w:rsidRPr="0090122A">
        <w:rPr>
          <w:color w:val="FF0000"/>
        </w:rPr>
        <w:t>-4}$ with th</w:t>
      </w:r>
      <w:r w:rsidR="002D5654">
        <w:rPr>
          <w:color w:val="FF0000"/>
        </w:rPr>
        <w:t xml:space="preserve">ose </w:t>
      </w:r>
      <w:r w:rsidRPr="0090122A">
        <w:rPr>
          <w:color w:val="FF0000"/>
        </w:rPr>
        <w:t>of variants of SGD.</w:t>
      </w:r>
      <w:r w:rsidR="002155B5" w:rsidRPr="0090122A">
        <w:rPr>
          <w:color w:val="FF0000"/>
        </w:rPr>
        <w:t xml:space="preserve"> </w:t>
      </w:r>
      <w:r w:rsidRPr="0090122A">
        <w:rPr>
          <w:color w:val="FF0000"/>
        </w:rPr>
        <w:t xml:space="preserve">The figures indicate that </w:t>
      </w:r>
      <w:proofErr w:type="spellStart"/>
      <w:r w:rsidRPr="0090122A">
        <w:rPr>
          <w:color w:val="FF0000"/>
        </w:rPr>
        <w:t>SGD+Armijo</w:t>
      </w:r>
      <w:proofErr w:type="spellEnd"/>
      <w:r w:rsidRPr="0090122A">
        <w:rPr>
          <w:color w:val="FF0000"/>
        </w:rPr>
        <w:t xml:space="preserve"> (Algorithm \ref{algo:1}) using $c = 3 \times 10</w:t>
      </w:r>
      <w:proofErr w:type="gramStart"/>
      <w:r w:rsidRPr="0090122A">
        <w:rPr>
          <w:color w:val="FF0000"/>
        </w:rPr>
        <w:t>^{</w:t>
      </w:r>
      <w:proofErr w:type="gramEnd"/>
      <w:r w:rsidRPr="0090122A">
        <w:rPr>
          <w:color w:val="FF0000"/>
        </w:rPr>
        <w:t xml:space="preserve">-4}$ and the critical batch size $(b^\star = 2^6)$ performs better than </w:t>
      </w:r>
      <w:r w:rsidR="002D5654">
        <w:rPr>
          <w:color w:val="FF0000"/>
        </w:rPr>
        <w:t xml:space="preserve">the </w:t>
      </w:r>
      <w:r w:rsidRPr="0090122A">
        <w:rPr>
          <w:color w:val="FF0000"/>
        </w:rPr>
        <w:t>other optimizers in the sense of minimizing the SFO complexity.</w:t>
      </w:r>
      <w:r w:rsidR="002B616F" w:rsidRPr="0090122A">
        <w:rPr>
          <w:color w:val="FF0000"/>
        </w:rPr>
        <w:t xml:space="preserve"> </w:t>
      </w:r>
      <w:r w:rsidRPr="0090122A">
        <w:rPr>
          <w:color w:val="FF0000"/>
        </w:rPr>
        <w:t xml:space="preserve">However, as seen in Figures \ref{fig4_1} and \ref{fig6_1}, Figure \ref{fig16} indicates that the SFO complexity of </w:t>
      </w:r>
      <w:proofErr w:type="spellStart"/>
      <w:r w:rsidRPr="0090122A">
        <w:rPr>
          <w:color w:val="FF0000"/>
        </w:rPr>
        <w:t>SGD+Armijo</w:t>
      </w:r>
      <w:proofErr w:type="spellEnd"/>
      <w:r w:rsidRPr="0090122A">
        <w:rPr>
          <w:color w:val="FF0000"/>
        </w:rPr>
        <w:t xml:space="preserve"> (Algorithm \ref{algo:1}) increases once the batch size exceeds the critical </w:t>
      </w:r>
      <w:r w:rsidR="002D5654">
        <w:rPr>
          <w:color w:val="FF0000"/>
        </w:rPr>
        <w:t>value</w:t>
      </w:r>
      <w:r w:rsidRPr="0090122A">
        <w:rPr>
          <w:color w:val="FF0000"/>
        </w:rPr>
        <w:t>.</w:t>
      </w:r>
      <w:r w:rsidR="002155B5" w:rsidRPr="0090122A">
        <w:rPr>
          <w:color w:val="FF0000"/>
        </w:rPr>
        <w:t xml:space="preserve"> </w:t>
      </w:r>
    </w:p>
    <w:p w14:paraId="4F614E53" w14:textId="77777777" w:rsidR="00DA7F76" w:rsidRPr="002B616F" w:rsidRDefault="00DA7F76" w:rsidP="00907B38">
      <w:pPr>
        <w:pStyle w:val="code"/>
      </w:pPr>
      <w:r w:rsidRPr="002B616F">
        <w:t>}</w:t>
      </w:r>
    </w:p>
    <w:p w14:paraId="630699FF" w14:textId="77777777" w:rsidR="00DA7F76" w:rsidRPr="002B616F" w:rsidRDefault="00DA7F76" w:rsidP="00DA7F76"/>
    <w:p w14:paraId="0F4EAF4B" w14:textId="77777777" w:rsidR="00DA7F76" w:rsidRPr="002B616F" w:rsidRDefault="00907B38" w:rsidP="00907B38">
      <w:pPr>
        <w:pStyle w:val="code"/>
      </w:pPr>
      <w:r w:rsidRPr="002B616F">
        <w:rPr>
          <w:color w:val="7030A0"/>
        </w:rPr>
        <w:t>\begin</w:t>
      </w:r>
      <w:r w:rsidR="00DA7F76" w:rsidRPr="002B616F">
        <w:t>{figure</w:t>
      </w:r>
      <w:proofErr w:type="gramStart"/>
      <w:r w:rsidR="00DA7F76" w:rsidRPr="002B616F">
        <w:t>*}[</w:t>
      </w:r>
      <w:proofErr w:type="spellStart"/>
      <w:proofErr w:type="gramEnd"/>
      <w:r w:rsidR="00DA7F76" w:rsidRPr="002B616F">
        <w:t>htbp</w:t>
      </w:r>
      <w:proofErr w:type="spellEnd"/>
      <w:r w:rsidR="00DA7F76" w:rsidRPr="002B616F">
        <w:t>]</w:t>
      </w:r>
    </w:p>
    <w:p w14:paraId="58A79A0D"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{tabular}{cc}</w:t>
      </w:r>
    </w:p>
    <w:p w14:paraId="30CDBB57"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5F98D18B" w14:textId="77777777" w:rsidR="00DA7F76" w:rsidRPr="002B616F" w:rsidRDefault="00DA7F76" w:rsidP="00907B38">
      <w:pPr>
        <w:pStyle w:val="code"/>
      </w:pPr>
      <w:r w:rsidRPr="002B616F">
        <w:t>\</w:t>
      </w:r>
      <w:proofErr w:type="gramStart"/>
      <w:r w:rsidRPr="002B616F">
        <w:t>centering</w:t>
      </w:r>
      <w:proofErr w:type="gramEnd"/>
    </w:p>
    <w:p w14:paraId="04ABB2A4" w14:textId="77777777" w:rsidR="00DA7F76" w:rsidRPr="002B616F" w:rsidRDefault="00DA7F76" w:rsidP="00907B38">
      <w:pPr>
        <w:pStyle w:val="code"/>
      </w:pPr>
      <w:r w:rsidRPr="002B616F">
        <w:t>\</w:t>
      </w:r>
      <w:proofErr w:type="spellStart"/>
      <w:r w:rsidRPr="002B616F">
        <w:t>includegraphics</w:t>
      </w:r>
      <w:proofErr w:type="spellEnd"/>
      <w:r w:rsidRPr="002B616F">
        <w:t>[width=1\</w:t>
      </w:r>
      <w:proofErr w:type="spellStart"/>
      <w:proofErr w:type="gramStart"/>
      <w:r w:rsidRPr="002B616F">
        <w:t>textwidth</w:t>
      </w:r>
      <w:proofErr w:type="spellEnd"/>
      <w:r w:rsidRPr="002B616F">
        <w:t>]{</w:t>
      </w:r>
      <w:proofErr w:type="gramEnd"/>
      <w:r w:rsidRPr="002B616F">
        <w:t>CIFAR10_WideResNet_K-b.pdf}</w:t>
      </w:r>
    </w:p>
    <w:p w14:paraId="49F0FBB2" w14:textId="77777777" w:rsidR="00DA7F76" w:rsidRPr="002B616F" w:rsidRDefault="00907B38" w:rsidP="00DA7F76">
      <w:r w:rsidRPr="002B616F">
        <w:rPr>
          <w:color w:val="0070C0"/>
        </w:rPr>
        <w:t>\caption</w:t>
      </w:r>
      <w:r w:rsidR="00DA7F76" w:rsidRPr="002B616F">
        <w:t>{\</w:t>
      </w:r>
      <w:proofErr w:type="spellStart"/>
      <w:r w:rsidR="00DA7F76" w:rsidRPr="002B616F">
        <w:t>textcolor</w:t>
      </w:r>
      <w:proofErr w:type="spellEnd"/>
      <w:r w:rsidR="00DA7F76" w:rsidRPr="002B616F">
        <w:t>{red</w:t>
      </w:r>
      <w:proofErr w:type="gramStart"/>
      <w:r w:rsidR="00DA7F76" w:rsidRPr="002B616F">
        <w:t>}{</w:t>
      </w:r>
      <w:proofErr w:type="gramEnd"/>
      <w:r w:rsidR="00DA7F76" w:rsidRPr="0090122A">
        <w:rPr>
          <w:color w:val="FF0000"/>
        </w:rPr>
        <w:t>Number of steps for Algorithm \ref{algo:1} with $c = 3 \times 10^{-4}$ and variants of SGD versus batch size needed to train Wide ResNet-50-2 on CIFAR-10}</w:t>
      </w:r>
      <w:r w:rsidR="00DA7F76" w:rsidRPr="002B616F">
        <w:t>}</w:t>
      </w:r>
    </w:p>
    <w:p w14:paraId="3CF4A565" w14:textId="77777777" w:rsidR="00DA7F76" w:rsidRPr="002B616F" w:rsidRDefault="00DA7F76" w:rsidP="00907B38">
      <w:pPr>
        <w:pStyle w:val="code"/>
      </w:pPr>
      <w:r w:rsidRPr="002B616F">
        <w:t>\</w:t>
      </w:r>
      <w:proofErr w:type="gramStart"/>
      <w:r w:rsidRPr="002B616F">
        <w:t>label</w:t>
      </w:r>
      <w:proofErr w:type="gramEnd"/>
      <w:r w:rsidRPr="002B616F">
        <w:t>{fig15}</w:t>
      </w:r>
    </w:p>
    <w:p w14:paraId="1079E358"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 &amp;</w:t>
      </w:r>
    </w:p>
    <w:p w14:paraId="2F135DAB"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w:t>
      </w:r>
      <w:proofErr w:type="spellStart"/>
      <w:r w:rsidR="00DA7F76" w:rsidRPr="002B616F">
        <w:t>minipage</w:t>
      </w:r>
      <w:proofErr w:type="spellEnd"/>
      <w:r w:rsidR="00DA7F76" w:rsidRPr="002B616F">
        <w:t>}[t]{0.45\</w:t>
      </w:r>
      <w:proofErr w:type="spellStart"/>
      <w:r w:rsidR="00DA7F76" w:rsidRPr="002B616F">
        <w:t>hsize</w:t>
      </w:r>
      <w:proofErr w:type="spellEnd"/>
      <w:r w:rsidR="00DA7F76" w:rsidRPr="002B616F">
        <w:t>}</w:t>
      </w:r>
    </w:p>
    <w:p w14:paraId="14FD3387" w14:textId="77777777" w:rsidR="00DA7F76" w:rsidRPr="002B616F" w:rsidRDefault="00DA7F76" w:rsidP="00907B38">
      <w:pPr>
        <w:pStyle w:val="code"/>
      </w:pPr>
      <w:r w:rsidRPr="002B616F">
        <w:t>\</w:t>
      </w:r>
      <w:proofErr w:type="gramStart"/>
      <w:r w:rsidRPr="002B616F">
        <w:t>centering</w:t>
      </w:r>
      <w:proofErr w:type="gramEnd"/>
    </w:p>
    <w:p w14:paraId="50AE83AE" w14:textId="77777777" w:rsidR="00DA7F76" w:rsidRPr="002B616F" w:rsidRDefault="00DA7F76" w:rsidP="00907B38">
      <w:pPr>
        <w:pStyle w:val="code"/>
      </w:pPr>
      <w:r w:rsidRPr="002B616F">
        <w:t>\</w:t>
      </w:r>
      <w:proofErr w:type="spellStart"/>
      <w:r w:rsidRPr="002B616F">
        <w:t>includegraphics</w:t>
      </w:r>
      <w:proofErr w:type="spellEnd"/>
      <w:r w:rsidRPr="002B616F">
        <w:t>[width=1\</w:t>
      </w:r>
      <w:proofErr w:type="spellStart"/>
      <w:proofErr w:type="gramStart"/>
      <w:r w:rsidRPr="002B616F">
        <w:t>textwidth</w:t>
      </w:r>
      <w:proofErr w:type="spellEnd"/>
      <w:r w:rsidRPr="002B616F">
        <w:t>]{</w:t>
      </w:r>
      <w:proofErr w:type="gramEnd"/>
      <w:r w:rsidRPr="002B616F">
        <w:t>CIFAR10_WideResNet_Kb-b.pdf}</w:t>
      </w:r>
    </w:p>
    <w:p w14:paraId="51FE888B" w14:textId="77777777" w:rsidR="00DA7F76" w:rsidRPr="002B616F" w:rsidRDefault="00907B38" w:rsidP="00DA7F76">
      <w:r w:rsidRPr="002B616F">
        <w:rPr>
          <w:color w:val="0070C0"/>
        </w:rPr>
        <w:t>\caption</w:t>
      </w:r>
      <w:r w:rsidR="00DA7F76" w:rsidRPr="002B616F">
        <w:t>{\</w:t>
      </w:r>
      <w:proofErr w:type="spellStart"/>
      <w:r w:rsidR="00DA7F76" w:rsidRPr="002B616F">
        <w:t>textcolor</w:t>
      </w:r>
      <w:proofErr w:type="spellEnd"/>
      <w:r w:rsidR="00DA7F76" w:rsidRPr="002B616F">
        <w:t>{red</w:t>
      </w:r>
      <w:proofErr w:type="gramStart"/>
      <w:r w:rsidR="00DA7F76" w:rsidRPr="002B616F">
        <w:t>}{</w:t>
      </w:r>
      <w:proofErr w:type="gramEnd"/>
      <w:r w:rsidR="00DA7F76" w:rsidRPr="0090122A">
        <w:rPr>
          <w:color w:val="FF0000"/>
        </w:rPr>
        <w:t>SFO complexity for Algorithm \ref{algo:1} with $c = 3 \times 10^{-4}$ and variants of SGD versus batch size needed to train Wide ResNet-50-2 on CIFAR-10}</w:t>
      </w:r>
      <w:r w:rsidR="00DA7F76" w:rsidRPr="002B616F">
        <w:t>}</w:t>
      </w:r>
    </w:p>
    <w:p w14:paraId="2CC930A3" w14:textId="77777777" w:rsidR="00DA7F76" w:rsidRPr="002B616F" w:rsidRDefault="00DA7F76" w:rsidP="00907B38">
      <w:pPr>
        <w:pStyle w:val="code"/>
      </w:pPr>
      <w:r w:rsidRPr="002B616F">
        <w:t>\</w:t>
      </w:r>
      <w:proofErr w:type="gramStart"/>
      <w:r w:rsidRPr="002B616F">
        <w:t>label</w:t>
      </w:r>
      <w:proofErr w:type="gramEnd"/>
      <w:r w:rsidRPr="002B616F">
        <w:t>{fig16}</w:t>
      </w:r>
    </w:p>
    <w:p w14:paraId="3D5BA58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w:t>
      </w:r>
      <w:proofErr w:type="spellStart"/>
      <w:r w:rsidR="00DA7F76" w:rsidRPr="002B616F">
        <w:t>minipage</w:t>
      </w:r>
      <w:proofErr w:type="spellEnd"/>
      <w:r w:rsidR="00DA7F76" w:rsidRPr="002B616F">
        <w:t>}</w:t>
      </w:r>
    </w:p>
    <w:p w14:paraId="7FE9C404"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{tabular}</w:t>
      </w:r>
    </w:p>
    <w:p w14:paraId="4611D273"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{figure*}</w:t>
      </w:r>
    </w:p>
    <w:p w14:paraId="34C36F81" w14:textId="77777777" w:rsidR="00DA7F76" w:rsidRPr="002B616F" w:rsidRDefault="00DA7F76" w:rsidP="00DA7F76"/>
    <w:p w14:paraId="489966A7" w14:textId="77777777" w:rsidR="00DA7F76" w:rsidRPr="002B616F" w:rsidRDefault="00DA7F76" w:rsidP="00907B38">
      <w:pPr>
        <w:pStyle w:val="code"/>
      </w:pPr>
      <w:r w:rsidRPr="002B616F">
        <w:t>\</w:t>
      </w:r>
      <w:proofErr w:type="spellStart"/>
      <w:r w:rsidRPr="002B616F">
        <w:t>textcolor</w:t>
      </w:r>
      <w:proofErr w:type="spellEnd"/>
      <w:r w:rsidRPr="002B616F">
        <w:t>{red</w:t>
      </w:r>
      <w:proofErr w:type="gramStart"/>
      <w:r w:rsidRPr="002B616F">
        <w:t>}{</w:t>
      </w:r>
      <w:proofErr w:type="gramEnd"/>
    </w:p>
    <w:p w14:paraId="4003F6C0" w14:textId="1FD5C4D8" w:rsidR="00DA7F76" w:rsidRPr="0090122A" w:rsidRDefault="00DA7F76" w:rsidP="00DA7F76">
      <w:pPr>
        <w:rPr>
          <w:color w:val="FF0000"/>
        </w:rPr>
      </w:pPr>
      <w:r w:rsidRPr="0090122A">
        <w:rPr>
          <w:color w:val="FF0000"/>
        </w:rPr>
        <w:lastRenderedPageBreak/>
        <w:t>Therefore, we can conclude that Algorithm \ref{algo:1} using the critical batch size $b^\star$</w:t>
      </w:r>
      <w:r w:rsidR="002B616F" w:rsidRPr="0090122A">
        <w:rPr>
          <w:color w:val="FF0000"/>
        </w:rPr>
        <w:t xml:space="preserve"> </w:t>
      </w:r>
      <w:r w:rsidRPr="0090122A">
        <w:rPr>
          <w:color w:val="FF0000"/>
        </w:rPr>
        <w:t xml:space="preserve">($\in </w:t>
      </w:r>
      <w:proofErr w:type="gramStart"/>
      <w:r w:rsidRPr="0090122A">
        <w:rPr>
          <w:color w:val="FF0000"/>
        </w:rPr>
        <w:t>\{</w:t>
      </w:r>
      <w:proofErr w:type="gramEnd"/>
      <w:r w:rsidRPr="0090122A">
        <w:rPr>
          <w:color w:val="FF0000"/>
        </w:rPr>
        <w:t>2^5, 2^6\}$) performs better than other optimizers using any batch size in the sense of minimizing the SFO complexities needed to</w:t>
      </w:r>
      <w:r w:rsidR="002D5654">
        <w:rPr>
          <w:color w:val="FF0000"/>
        </w:rPr>
        <w:t xml:space="preserve"> achieve</w:t>
      </w:r>
      <w:r w:rsidRPr="0090122A">
        <w:rPr>
          <w:color w:val="FF0000"/>
        </w:rPr>
        <w:t xml:space="preserve"> high training accuracies. </w:t>
      </w:r>
    </w:p>
    <w:p w14:paraId="731DF4AB" w14:textId="77777777" w:rsidR="00DA7F76" w:rsidRPr="002B616F" w:rsidRDefault="00DA7F76" w:rsidP="00907B38">
      <w:pPr>
        <w:pStyle w:val="code"/>
      </w:pPr>
      <w:r w:rsidRPr="002B616F">
        <w:t>}</w:t>
      </w:r>
    </w:p>
    <w:p w14:paraId="5F404AEA" w14:textId="77777777" w:rsidR="00DA7F76" w:rsidRPr="002B616F" w:rsidRDefault="00DA7F76" w:rsidP="00DA7F76"/>
    <w:p w14:paraId="4086EA85"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Estimation of critical batch size}</w:t>
      </w:r>
    </w:p>
    <w:p w14:paraId="12DFBF4B" w14:textId="77777777" w:rsidR="00DA7F76" w:rsidRPr="002B616F" w:rsidRDefault="00DA7F76" w:rsidP="00DA7F76">
      <w:r w:rsidRPr="002B616F">
        <w:t>We estimated the critical batch size by using Theorem \ref{thm:</w:t>
      </w:r>
      <w:proofErr w:type="gramStart"/>
      <w:r w:rsidRPr="002B616F">
        <w:t>3}(</w:t>
      </w:r>
      <w:proofErr w:type="gramEnd"/>
      <w:r w:rsidRPr="002B616F">
        <w:t>iii) and the ideas presented in \</w:t>
      </w:r>
      <w:proofErr w:type="spellStart"/>
      <w:r w:rsidRPr="002B616F">
        <w:t>citep</w:t>
      </w:r>
      <w:proofErr w:type="spellEnd"/>
      <w:r w:rsidRPr="002B616F">
        <w:t>{iiduka2022critical} and \</w:t>
      </w:r>
      <w:proofErr w:type="spellStart"/>
      <w:r w:rsidRPr="002B616F">
        <w:t>citep</w:t>
      </w:r>
      <w:proofErr w:type="spellEnd"/>
      <w:r w:rsidRPr="002B616F">
        <w:t>{pmlr-v202-sato23b}. We used Algorithm \ref{algo:1} with $c=0.05$ for training ResNet-34 on the CIFAR-100 dataset (Figures \ref{fig3} and \ref{fig4}). Theorem \ref{thm:</w:t>
      </w:r>
      <w:proofErr w:type="gramStart"/>
      <w:r w:rsidRPr="002B616F">
        <w:t>3}(</w:t>
      </w:r>
      <w:proofErr w:type="gramEnd"/>
      <w:r w:rsidRPr="002B616F">
        <w:t>iii) indicates that the upper bound of the critical batch size involves the unknown value $\sigma^2$. We checked that the Armijo-line-search learning rates for Algorithm \ref{algo:1} with $c=0.05$ are about $10$ (see also \</w:t>
      </w:r>
      <w:proofErr w:type="spellStart"/>
      <w:proofErr w:type="gramStart"/>
      <w:r w:rsidRPr="002B616F">
        <w:t>citep</w:t>
      </w:r>
      <w:proofErr w:type="spellEnd"/>
      <w:r w:rsidRPr="002B616F">
        <w:t>[</w:t>
      </w:r>
      <w:proofErr w:type="gramEnd"/>
      <w:r w:rsidRPr="002B616F">
        <w:t>Figure 5 (Left)]{NEURIPS2019_2557911c}). Hence, we used $\underline{\alpha} \</w:t>
      </w:r>
      <w:proofErr w:type="spellStart"/>
      <w:r w:rsidRPr="002B616F">
        <w:t>approx</w:t>
      </w:r>
      <w:proofErr w:type="spellEnd"/>
      <w:r w:rsidRPr="002B616F">
        <w:t xml:space="preserve"> \overline{\alpha} \</w:t>
      </w:r>
      <w:proofErr w:type="spellStart"/>
      <w:r w:rsidRPr="002B616F">
        <w:t>approx</w:t>
      </w:r>
      <w:proofErr w:type="spellEnd"/>
      <w:r w:rsidRPr="002B616F">
        <w:t xml:space="preserve"> 10$. We estimated the unknown value $X = \frac{\sigma^</w:t>
      </w:r>
      <w:proofErr w:type="gramStart"/>
      <w:r w:rsidRPr="002B616F">
        <w:t>2}{</w:t>
      </w:r>
      <w:proofErr w:type="gramEnd"/>
      <w:r w:rsidRPr="002B616F">
        <w:t>\epsilon^2}$ in the upper bound (\ref{</w:t>
      </w:r>
      <w:proofErr w:type="spellStart"/>
      <w:r w:rsidRPr="002B616F">
        <w:t>ucbs</w:t>
      </w:r>
      <w:proofErr w:type="spellEnd"/>
      <w:r w:rsidRPr="002B616F">
        <w:t>}) of the critical batch size by using $\delta = 0.9$, $b^\star = 2^5$ (see Figure \ref{fig4}), and $\underline{\alpha} \</w:t>
      </w:r>
      <w:proofErr w:type="spellStart"/>
      <w:r w:rsidRPr="002B616F">
        <w:t>approx</w:t>
      </w:r>
      <w:proofErr w:type="spellEnd"/>
      <w:r w:rsidRPr="002B616F">
        <w:t xml:space="preserve"> \overline{\alpha} \</w:t>
      </w:r>
      <w:proofErr w:type="spellStart"/>
      <w:r w:rsidRPr="002B616F">
        <w:t>approx</w:t>
      </w:r>
      <w:proofErr w:type="spellEnd"/>
      <w:r w:rsidRPr="002B616F">
        <w:t xml:space="preserve"> 10$ as follows:</w:t>
      </w:r>
    </w:p>
    <w:p w14:paraId="2CBA64F5"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 xml:space="preserve">{align*} </w:t>
      </w:r>
    </w:p>
    <w:p w14:paraId="05BFD423" w14:textId="77777777" w:rsidR="00DA7F76" w:rsidRPr="002B616F" w:rsidRDefault="00DA7F76" w:rsidP="00907B38">
      <w:pPr>
        <w:pStyle w:val="code"/>
      </w:pPr>
      <w:r w:rsidRPr="002B616F">
        <w:t>b^\star \</w:t>
      </w:r>
      <w:proofErr w:type="spellStart"/>
      <w:r w:rsidRPr="002B616F">
        <w:t>approx</w:t>
      </w:r>
      <w:proofErr w:type="spellEnd"/>
      <w:r w:rsidRPr="002B616F">
        <w:t xml:space="preserve"> \</w:t>
      </w:r>
      <w:proofErr w:type="gramStart"/>
      <w:r w:rsidRPr="002B616F">
        <w:t>frac{</w:t>
      </w:r>
      <w:proofErr w:type="gramEnd"/>
      <w:r w:rsidRPr="002B616F">
        <w:t>2 \delta (1-c) \overline{\alpha} \sigma^2}{\{\underline{\alpha} - \delta (1-c) \overline{\alpha} \} \epsilon^2}</w:t>
      </w:r>
    </w:p>
    <w:p w14:paraId="2B3A00FB" w14:textId="77777777" w:rsidR="00DA7F76" w:rsidRPr="002B616F" w:rsidRDefault="00DA7F76" w:rsidP="00907B38">
      <w:pPr>
        <w:pStyle w:val="code"/>
      </w:pPr>
      <w:r w:rsidRPr="002B616F">
        <w:t>\</w:t>
      </w:r>
      <w:proofErr w:type="spellStart"/>
      <w:proofErr w:type="gramStart"/>
      <w:r w:rsidRPr="002B616F">
        <w:t>approx</w:t>
      </w:r>
      <w:proofErr w:type="spellEnd"/>
      <w:proofErr w:type="gramEnd"/>
      <w:r w:rsidRPr="002B616F">
        <w:t xml:space="preserve"> </w:t>
      </w:r>
    </w:p>
    <w:p w14:paraId="6B4474D9" w14:textId="77777777" w:rsidR="00DA7F76" w:rsidRPr="002B616F" w:rsidRDefault="00DA7F76" w:rsidP="00907B38">
      <w:pPr>
        <w:pStyle w:val="code"/>
      </w:pPr>
      <w:r w:rsidRPr="002B616F">
        <w:t xml:space="preserve">2 \delta (1-c) X, </w:t>
      </w:r>
    </w:p>
    <w:p w14:paraId="3C43969A" w14:textId="77777777" w:rsidR="00DA7F76" w:rsidRPr="002B616F" w:rsidRDefault="00DA7F76" w:rsidP="00907B38">
      <w:pPr>
        <w:pStyle w:val="code"/>
      </w:pPr>
      <w:r w:rsidRPr="002B616F">
        <w:t>\</w:t>
      </w:r>
      <w:proofErr w:type="gramStart"/>
      <w:r w:rsidRPr="002B616F">
        <w:t>text{ i.e.</w:t>
      </w:r>
      <w:proofErr w:type="gramEnd"/>
      <w:r w:rsidRPr="002B616F">
        <w:t>, }</w:t>
      </w:r>
    </w:p>
    <w:p w14:paraId="07F56FD6" w14:textId="77777777" w:rsidR="00DA7F76" w:rsidRPr="002B616F" w:rsidRDefault="00DA7F76" w:rsidP="00907B38">
      <w:pPr>
        <w:pStyle w:val="code"/>
      </w:pPr>
      <w:r w:rsidRPr="002B616F">
        <w:t>X \</w:t>
      </w:r>
      <w:proofErr w:type="spellStart"/>
      <w:r w:rsidRPr="002B616F">
        <w:t>approx</w:t>
      </w:r>
      <w:proofErr w:type="spellEnd"/>
      <w:r w:rsidRPr="002B616F">
        <w:t xml:space="preserve"> 18.71. </w:t>
      </w:r>
    </w:p>
    <w:p w14:paraId="6DD008B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60EAE8C9" w14:textId="77777777" w:rsidR="00DA7F76" w:rsidRPr="002B616F" w:rsidRDefault="00DA7F76" w:rsidP="00DA7F76">
      <w:r w:rsidRPr="002B616F">
        <w:t>Let us estimate the critical batch size using $X \</w:t>
      </w:r>
      <w:proofErr w:type="spellStart"/>
      <w:r w:rsidRPr="002B616F">
        <w:t>approx</w:t>
      </w:r>
      <w:proofErr w:type="spellEnd"/>
      <w:r w:rsidRPr="002B616F">
        <w:t xml:space="preserve"> 18.71$ and Theorem \ref{thm:</w:t>
      </w:r>
      <w:proofErr w:type="gramStart"/>
      <w:r w:rsidRPr="002B616F">
        <w:t>3}(</w:t>
      </w:r>
      <w:proofErr w:type="gramEnd"/>
      <w:r w:rsidRPr="002B616F">
        <w:t xml:space="preserve">iii). For example, when using Algorithm \ref{algo:1} with $c=0.25$ for training ResNet-34 on the CIFAR-100 dataset, the upper bound of the critical batch size is </w:t>
      </w:r>
    </w:p>
    <w:p w14:paraId="2EF1498D"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799F7A97" w14:textId="77777777" w:rsidR="00DA7F76" w:rsidRPr="002B616F" w:rsidRDefault="00DA7F76" w:rsidP="00907B38">
      <w:pPr>
        <w:pStyle w:val="code"/>
      </w:pPr>
      <w:r w:rsidRPr="002B616F">
        <w:t>\</w:t>
      </w:r>
      <w:proofErr w:type="gramStart"/>
      <w:r w:rsidRPr="002B616F">
        <w:t>frac{</w:t>
      </w:r>
      <w:proofErr w:type="gramEnd"/>
      <w:r w:rsidRPr="002B616F">
        <w:t>2 \delta (1-c) \overline{\alpha}}{\underline{\alpha} - \delta (1-c) \overline{\alpha}} X \</w:t>
      </w:r>
      <w:proofErr w:type="spellStart"/>
      <w:r w:rsidRPr="002B616F">
        <w:t>approx</w:t>
      </w:r>
      <w:proofErr w:type="spellEnd"/>
      <w:r w:rsidRPr="002B616F">
        <w:t xml:space="preserve"> 77.71 \</w:t>
      </w:r>
      <w:proofErr w:type="spellStart"/>
      <w:r w:rsidRPr="002B616F">
        <w:t>approx</w:t>
      </w:r>
      <w:proofErr w:type="spellEnd"/>
      <w:r w:rsidRPr="002B616F">
        <w:t xml:space="preserve"> 2^6 = b^\star,</w:t>
      </w:r>
    </w:p>
    <w:p w14:paraId="762EE0EC"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7F77B77D" w14:textId="77777777" w:rsidR="00DA7F76" w:rsidRPr="002B616F" w:rsidRDefault="00DA7F76" w:rsidP="00DA7F76">
      <w:r w:rsidRPr="002B616F">
        <w:t xml:space="preserve">which implies that the estimated critical batch size $77.71$ is close to the measured critical batch size $b^\star = 2^6 = 64$ in Figure \ref{fig4}. </w:t>
      </w:r>
    </w:p>
    <w:p w14:paraId="2EC73D0F" w14:textId="77777777" w:rsidR="00DA7F76" w:rsidRPr="002B616F" w:rsidRDefault="00DA7F76" w:rsidP="00DA7F76"/>
    <w:p w14:paraId="2C7E2BA9" w14:textId="77777777" w:rsidR="00DA7F76" w:rsidRPr="002B616F" w:rsidRDefault="00907B38" w:rsidP="00907B38">
      <w:pPr>
        <w:pStyle w:val="1"/>
      </w:pPr>
      <w:r w:rsidRPr="002B616F">
        <w:t>\</w:t>
      </w:r>
      <w:proofErr w:type="gramStart"/>
      <w:r w:rsidRPr="002B616F">
        <w:t>section</w:t>
      </w:r>
      <w:r w:rsidR="00DA7F76" w:rsidRPr="002B616F">
        <w:t>{</w:t>
      </w:r>
      <w:proofErr w:type="gramEnd"/>
      <w:r w:rsidR="00DA7F76" w:rsidRPr="002B616F">
        <w:t>Conclusion}</w:t>
      </w:r>
    </w:p>
    <w:p w14:paraId="7F5DC99C" w14:textId="3BA3586B" w:rsidR="00DA7F76" w:rsidRPr="002B616F" w:rsidRDefault="00DA7F76" w:rsidP="00DA7F76">
      <w:r w:rsidRPr="002B616F">
        <w:t xml:space="preserve">This paper presented a convergence analysis of SGD using the Armijo line search for nonconvex optimization. The analysis indicates that the upper bound of the expectation of the squared norm of the full gradient becomes smaller as the number of steps and the batch size grow. Moreover, we investigated the relationship between the number of steps </w:t>
      </w:r>
      <w:r w:rsidRPr="002B616F">
        <w:lastRenderedPageBreak/>
        <w:t xml:space="preserve">and the batch size needed for nonconvex optimization of SGD using the Armijo line search. We showed that the number of steps needed for nonconvex optimization is monotone decreasing and convex with respect to the batch size; i.e., the steps decrease in number as the batch size increases. We also showed that the SFO complexity needed for nonconvex optimization is convex with respect to the batch size and that there exists a critical batch size at which the SFO complexity is minimized. In addition, we gave an upper bound on the critical batch size and showed that it can be estimated by using some parameters. Finally, we provided numerical results that support our theoretical findings. We trained </w:t>
      </w:r>
      <w:proofErr w:type="spellStart"/>
      <w:r w:rsidRPr="002B616F">
        <w:t>ResNets</w:t>
      </w:r>
      <w:proofErr w:type="spellEnd"/>
      <w:r w:rsidRPr="002B616F">
        <w:t xml:space="preserve"> on the CIFAR-10 and CIFAR-100 datasets and MLP on the MNIST dataset and found that SGD using the Armijo line search decreases the number of steps as the batch size increases</w:t>
      </w:r>
      <w:r w:rsidR="002155B5">
        <w:t xml:space="preserve"> </w:t>
      </w:r>
      <w:r w:rsidRPr="002B616F">
        <w:t>\</w:t>
      </w:r>
      <w:proofErr w:type="spellStart"/>
      <w:r w:rsidRPr="002B616F">
        <w:t>textcolor</w:t>
      </w:r>
      <w:proofErr w:type="spellEnd"/>
      <w:r w:rsidRPr="002B616F">
        <w:t>{red</w:t>
      </w:r>
      <w:proofErr w:type="gramStart"/>
      <w:r w:rsidRPr="002B616F">
        <w:t>}{</w:t>
      </w:r>
      <w:proofErr w:type="gramEnd"/>
      <w:r w:rsidRPr="0090122A">
        <w:rPr>
          <w:color w:val="FF0000"/>
        </w:rPr>
        <w:t>and that</w:t>
      </w:r>
      <w:r w:rsidR="002155B5" w:rsidRPr="0090122A">
        <w:rPr>
          <w:color w:val="FF0000"/>
        </w:rPr>
        <w:t xml:space="preserve"> </w:t>
      </w:r>
      <w:r w:rsidRPr="0090122A">
        <w:rPr>
          <w:color w:val="FF0000"/>
        </w:rPr>
        <w:t xml:space="preserve">SGD using the Armijo line search and the critical batch size performs better than other optimizers </w:t>
      </w:r>
      <w:r w:rsidR="002D5654">
        <w:rPr>
          <w:color w:val="FF0000"/>
        </w:rPr>
        <w:t>for</w:t>
      </w:r>
      <w:r w:rsidR="002D5654" w:rsidRPr="0090122A">
        <w:rPr>
          <w:color w:val="FF0000"/>
        </w:rPr>
        <w:t xml:space="preserve"> </w:t>
      </w:r>
      <w:r w:rsidRPr="0090122A">
        <w:rPr>
          <w:color w:val="FF0000"/>
        </w:rPr>
        <w:t xml:space="preserve">any batch size in the sense of minimizing the SFO complexities needed to </w:t>
      </w:r>
      <w:r w:rsidR="002D5654">
        <w:rPr>
          <w:color w:val="FF0000"/>
        </w:rPr>
        <w:t xml:space="preserve">achieve </w:t>
      </w:r>
      <w:r w:rsidRPr="0090122A">
        <w:rPr>
          <w:color w:val="FF0000"/>
        </w:rPr>
        <w:t>high training accuracies.</w:t>
      </w:r>
      <w:r w:rsidRPr="002B616F">
        <w:t>}</w:t>
      </w:r>
      <w:r w:rsidR="002B616F" w:rsidRPr="002B616F">
        <w:t xml:space="preserve"> </w:t>
      </w:r>
      <w:r w:rsidRPr="002B616F">
        <w:t>Moreover, we showed that the batch sizes estimated from the upper bound of the critical batch size are close to those of the numerical results.</w:t>
      </w:r>
    </w:p>
    <w:p w14:paraId="4C0C4FFF" w14:textId="77777777" w:rsidR="00DA7F76" w:rsidRPr="002B616F" w:rsidRDefault="00DA7F76" w:rsidP="00DA7F76"/>
    <w:p w14:paraId="0F65B9E3" w14:textId="77777777" w:rsidR="00DA7F76" w:rsidRPr="002B616F" w:rsidRDefault="00DA7F76" w:rsidP="00907B38">
      <w:pPr>
        <w:pStyle w:val="code"/>
      </w:pPr>
      <w:r w:rsidRPr="002B616F">
        <w:t>\</w:t>
      </w:r>
      <w:proofErr w:type="gramStart"/>
      <w:r w:rsidRPr="002B616F">
        <w:t>bibliography</w:t>
      </w:r>
      <w:proofErr w:type="gramEnd"/>
      <w:r w:rsidRPr="002B616F">
        <w:t>{</w:t>
      </w:r>
      <w:proofErr w:type="spellStart"/>
      <w:r w:rsidRPr="002B616F">
        <w:t>biblio</w:t>
      </w:r>
      <w:proofErr w:type="spellEnd"/>
      <w:r w:rsidRPr="002B616F">
        <w:t>}</w:t>
      </w:r>
    </w:p>
    <w:p w14:paraId="4C99018C" w14:textId="77777777" w:rsidR="00DA7F76" w:rsidRPr="002B616F" w:rsidRDefault="00DA7F76" w:rsidP="00907B38">
      <w:pPr>
        <w:pStyle w:val="code"/>
      </w:pPr>
      <w:r w:rsidRPr="002B616F">
        <w:t>\</w:t>
      </w:r>
      <w:proofErr w:type="spellStart"/>
      <w:proofErr w:type="gramStart"/>
      <w:r w:rsidRPr="002B616F">
        <w:t>bibliographystyle</w:t>
      </w:r>
      <w:proofErr w:type="spellEnd"/>
      <w:proofErr w:type="gramEnd"/>
      <w:r w:rsidRPr="002B616F">
        <w:t>{</w:t>
      </w:r>
      <w:proofErr w:type="spellStart"/>
      <w:r w:rsidRPr="002B616F">
        <w:t>tmlr</w:t>
      </w:r>
      <w:proofErr w:type="spellEnd"/>
      <w:r w:rsidRPr="002B616F">
        <w:t>}</w:t>
      </w:r>
    </w:p>
    <w:p w14:paraId="24DD27A9" w14:textId="77777777" w:rsidR="00DA7F76" w:rsidRPr="002B616F" w:rsidRDefault="00DA7F76" w:rsidP="00907B38">
      <w:pPr>
        <w:pStyle w:val="code"/>
      </w:pPr>
    </w:p>
    <w:p w14:paraId="53474307" w14:textId="77777777" w:rsidR="00DA7F76" w:rsidRPr="002B616F" w:rsidRDefault="00DA7F76" w:rsidP="00907B38">
      <w:pPr>
        <w:pStyle w:val="code"/>
      </w:pPr>
      <w:r w:rsidRPr="002B616F">
        <w:t>\</w:t>
      </w:r>
      <w:proofErr w:type="gramStart"/>
      <w:r w:rsidRPr="002B616F">
        <w:t>appendix</w:t>
      </w:r>
      <w:proofErr w:type="gramEnd"/>
    </w:p>
    <w:p w14:paraId="6FE34C11" w14:textId="77777777" w:rsidR="00DA7F76" w:rsidRPr="002B616F" w:rsidRDefault="00907B38" w:rsidP="00907B38">
      <w:pPr>
        <w:pStyle w:val="1"/>
      </w:pPr>
      <w:r w:rsidRPr="002B616F">
        <w:t>\</w:t>
      </w:r>
      <w:proofErr w:type="gramStart"/>
      <w:r w:rsidRPr="002B616F">
        <w:t>section</w:t>
      </w:r>
      <w:r w:rsidR="00DA7F76" w:rsidRPr="002B616F">
        <w:t>{</w:t>
      </w:r>
      <w:proofErr w:type="gramEnd"/>
      <w:r w:rsidR="00DA7F76" w:rsidRPr="002B616F">
        <w:t>Appendix}</w:t>
      </w:r>
    </w:p>
    <w:p w14:paraId="7DEA10EC"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Proof of lemma \ref{lem:1}}\label{a1}</w:t>
      </w:r>
    </w:p>
    <w:p w14:paraId="17982B8B" w14:textId="77777777" w:rsidR="00DA7F76" w:rsidRPr="002B616F" w:rsidRDefault="00DA7F76" w:rsidP="00DA7F76">
      <w:r w:rsidRPr="002B616F">
        <w:t>(</w:t>
      </w:r>
      <w:proofErr w:type="spellStart"/>
      <w:r w:rsidRPr="002B616F">
        <w:t>i</w:t>
      </w:r>
      <w:proofErr w:type="spellEnd"/>
      <w:r w:rsidRPr="002B616F">
        <w:t>) Let $k\in \</w:t>
      </w:r>
      <w:proofErr w:type="spellStart"/>
      <w:r w:rsidRPr="002B616F">
        <w:t>mathbb</w:t>
      </w:r>
      <w:proofErr w:type="spellEnd"/>
      <w:r w:rsidRPr="002B616F">
        <w:t>{N}$ and let $L_{</w:t>
      </w:r>
      <w:proofErr w:type="spellStart"/>
      <w:r w:rsidRPr="002B616F">
        <w:t>B_</w:t>
      </w:r>
      <w:proofErr w:type="gramStart"/>
      <w:r w:rsidRPr="002B616F">
        <w:t>k</w:t>
      </w:r>
      <w:proofErr w:type="spellEnd"/>
      <w:r w:rsidRPr="002B616F">
        <w:t>}$</w:t>
      </w:r>
      <w:proofErr w:type="gramEnd"/>
      <w:r w:rsidRPr="002B616F">
        <w:t xml:space="preserve"> be the Lipschitz constant of $\</w:t>
      </w:r>
      <w:proofErr w:type="spellStart"/>
      <w:r w:rsidRPr="002B616F">
        <w:t>nabla</w:t>
      </w:r>
      <w:proofErr w:type="spellEnd"/>
      <w:r w:rsidRPr="002B616F">
        <w:t xml:space="preserve"> f_{</w:t>
      </w:r>
      <w:proofErr w:type="spellStart"/>
      <w:r w:rsidRPr="002B616F">
        <w:t>B_k</w:t>
      </w:r>
      <w:proofErr w:type="spellEnd"/>
      <w:r w:rsidRPr="002B616F">
        <w:t>}$. Lemma 1 in \</w:t>
      </w:r>
      <w:proofErr w:type="spellStart"/>
      <w:proofErr w:type="gramStart"/>
      <w:r w:rsidRPr="002B616F">
        <w:t>citep</w:t>
      </w:r>
      <w:proofErr w:type="spellEnd"/>
      <w:r w:rsidRPr="002B616F">
        <w:t>{</w:t>
      </w:r>
      <w:proofErr w:type="gramEnd"/>
      <w:r w:rsidRPr="002B616F">
        <w:t>NEURIPS2019_2557911c} is as follows:</w:t>
      </w:r>
    </w:p>
    <w:p w14:paraId="43CB2613"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{align}\label{vas}</w:t>
      </w:r>
    </w:p>
    <w:p w14:paraId="638071AE"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{split}</w:t>
      </w:r>
    </w:p>
    <w:p w14:paraId="519604B0" w14:textId="77777777" w:rsidR="00DA7F76" w:rsidRPr="002B616F" w:rsidRDefault="00DA7F76" w:rsidP="00907B38">
      <w:pPr>
        <w:pStyle w:val="code"/>
      </w:pPr>
      <w:r w:rsidRPr="002B616F">
        <w:t>&amp;\</w:t>
      </w:r>
      <w:proofErr w:type="spellStart"/>
      <w:r w:rsidRPr="002B616F">
        <w:t>forall</w:t>
      </w:r>
      <w:proofErr w:type="spellEnd"/>
      <w:r w:rsidRPr="002B616F">
        <w:t xml:space="preserve"> f_{</w:t>
      </w:r>
      <w:proofErr w:type="spellStart"/>
      <w:r w:rsidRPr="002B616F">
        <w:t>B_k</w:t>
      </w:r>
      <w:proofErr w:type="spellEnd"/>
      <w:r w:rsidRPr="002B616F">
        <w:t>} \colon \</w:t>
      </w:r>
      <w:proofErr w:type="spellStart"/>
      <w:r w:rsidRPr="002B616F">
        <w:t>mathbb</w:t>
      </w:r>
      <w:proofErr w:type="spellEnd"/>
      <w:r w:rsidRPr="002B616F">
        <w:t>{R}^d \to \</w:t>
      </w:r>
      <w:proofErr w:type="spellStart"/>
      <w:r w:rsidRPr="002B616F">
        <w:t>mathbb</w:t>
      </w:r>
      <w:proofErr w:type="spellEnd"/>
      <w:r w:rsidRPr="002B616F">
        <w:t>{R} \</w:t>
      </w:r>
      <w:proofErr w:type="gramStart"/>
      <w:r w:rsidRPr="002B616F">
        <w:t>text{ }</w:t>
      </w:r>
      <w:proofErr w:type="gramEnd"/>
      <w:r w:rsidRPr="002B616F">
        <w:t xml:space="preserve"> </w:t>
      </w:r>
    </w:p>
    <w:p w14:paraId="033EC409" w14:textId="77777777" w:rsidR="00DA7F76" w:rsidRPr="002B616F" w:rsidRDefault="00DA7F76" w:rsidP="00907B38">
      <w:pPr>
        <w:pStyle w:val="code"/>
      </w:pPr>
      <w:r w:rsidRPr="002B616F">
        <w:t>\</w:t>
      </w:r>
      <w:proofErr w:type="spellStart"/>
      <w:r w:rsidRPr="002B616F">
        <w:t>forall</w:t>
      </w:r>
      <w:proofErr w:type="spellEnd"/>
      <w:r w:rsidRPr="002B616F">
        <w:t xml:space="preserve"> c \in (0,1) \</w:t>
      </w:r>
      <w:proofErr w:type="gramStart"/>
      <w:r w:rsidRPr="002B616F">
        <w:t>text{ }</w:t>
      </w:r>
      <w:proofErr w:type="gramEnd"/>
      <w:r w:rsidRPr="002B616F">
        <w:t xml:space="preserve"> </w:t>
      </w:r>
    </w:p>
    <w:p w14:paraId="19F3368F" w14:textId="77777777" w:rsidR="00DA7F76" w:rsidRPr="002B616F" w:rsidRDefault="00DA7F76" w:rsidP="00907B38">
      <w:pPr>
        <w:pStyle w:val="code"/>
      </w:pPr>
      <w:r w:rsidRPr="002B616F">
        <w:t>\</w:t>
      </w:r>
      <w:proofErr w:type="spellStart"/>
      <w:r w:rsidRPr="002B616F">
        <w:t>forall</w:t>
      </w:r>
      <w:proofErr w:type="spellEnd"/>
      <w:r w:rsidRPr="002B616F">
        <w:t xml:space="preserve"> \bm{\</w:t>
      </w:r>
      <w:proofErr w:type="gramStart"/>
      <w:r w:rsidRPr="002B616F">
        <w:t>theta}_</w:t>
      </w:r>
      <w:proofErr w:type="gramEnd"/>
      <w:r w:rsidRPr="002B616F">
        <w:t>k \in \</w:t>
      </w:r>
      <w:proofErr w:type="spellStart"/>
      <w:r w:rsidRPr="002B616F">
        <w:t>mathbb</w:t>
      </w:r>
      <w:proofErr w:type="spellEnd"/>
      <w:r w:rsidRPr="002B616F">
        <w:t xml:space="preserve">{R}^d \text{ } </w:t>
      </w:r>
    </w:p>
    <w:p w14:paraId="2280C2A7" w14:textId="77777777" w:rsidR="00DA7F76" w:rsidRPr="002B616F" w:rsidRDefault="00DA7F76" w:rsidP="00907B38">
      <w:pPr>
        <w:pStyle w:val="code"/>
      </w:pPr>
      <w:r w:rsidRPr="002B616F">
        <w:t>\</w:t>
      </w:r>
      <w:proofErr w:type="spellStart"/>
      <w:r w:rsidRPr="002B616F">
        <w:t>forall</w:t>
      </w:r>
      <w:proofErr w:type="spellEnd"/>
      <w:r w:rsidRPr="002B616F">
        <w:t xml:space="preserve"> \overline{\alpha} &gt; 0\\</w:t>
      </w:r>
    </w:p>
    <w:p w14:paraId="40B83BB6" w14:textId="77777777" w:rsidR="00DA7F76" w:rsidRPr="002B616F" w:rsidRDefault="00DA7F76" w:rsidP="00907B38">
      <w:pPr>
        <w:pStyle w:val="code"/>
      </w:pPr>
      <w:r w:rsidRPr="002B616F">
        <w:t>&amp;</w:t>
      </w:r>
    </w:p>
    <w:p w14:paraId="76D7940C" w14:textId="77777777" w:rsidR="00DA7F76" w:rsidRPr="002B616F" w:rsidRDefault="00DA7F76" w:rsidP="00907B38">
      <w:pPr>
        <w:pStyle w:val="code"/>
      </w:pPr>
      <w:r w:rsidRPr="002B616F">
        <w:t>\exists \</w:t>
      </w:r>
      <w:proofErr w:type="spellStart"/>
      <w:r w:rsidRPr="002B616F">
        <w:t>alpha_k</w:t>
      </w:r>
      <w:proofErr w:type="spellEnd"/>
      <w:r w:rsidRPr="002B616F">
        <w:t xml:space="preserve"> \in (</w:t>
      </w:r>
      <w:proofErr w:type="gramStart"/>
      <w:r w:rsidRPr="002B616F">
        <w:t>0,\</w:t>
      </w:r>
      <w:proofErr w:type="gramEnd"/>
      <w:r w:rsidRPr="002B616F">
        <w:t xml:space="preserve">overline{\alpha}] \text{ } </w:t>
      </w:r>
    </w:p>
    <w:p w14:paraId="475795E2"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\bm{\theta}_k -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w:t>
      </w:r>
    </w:p>
    <w:p w14:paraId="061DCCF5"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404C7BEA"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\bm{\theta}_k) - c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}(\bm{\theta}_k)\|^2</w:t>
      </w:r>
    </w:p>
    <w:p w14:paraId="513AA097" w14:textId="77777777" w:rsidR="00DA7F76" w:rsidRPr="002B616F" w:rsidRDefault="00DA7F76" w:rsidP="00907B38">
      <w:pPr>
        <w:pStyle w:val="code"/>
      </w:pPr>
      <w:r w:rsidRPr="002B616F">
        <w:t>)\\</w:t>
      </w:r>
    </w:p>
    <w:p w14:paraId="512F9FDD" w14:textId="77777777" w:rsidR="00DA7F76" w:rsidRPr="002B616F" w:rsidRDefault="00DA7F76" w:rsidP="00907B38">
      <w:pPr>
        <w:pStyle w:val="code"/>
      </w:pPr>
      <w:r w:rsidRPr="002B616F">
        <w:t>&amp;\quad\</w:t>
      </w:r>
      <w:proofErr w:type="spellStart"/>
      <w:r w:rsidRPr="002B616F">
        <w:t>Rightarrow</w:t>
      </w:r>
      <w:proofErr w:type="spellEnd"/>
      <w:r w:rsidRPr="002B616F">
        <w:t xml:space="preserve"> </w:t>
      </w:r>
    </w:p>
    <w:p w14:paraId="2B14C76A" w14:textId="77777777" w:rsidR="00DA7F76" w:rsidRPr="002B616F" w:rsidRDefault="00DA7F76" w:rsidP="00907B38">
      <w:pPr>
        <w:pStyle w:val="code"/>
      </w:pPr>
      <w:r w:rsidRPr="002B616F">
        <w:t xml:space="preserve">\min </w:t>
      </w:r>
      <w:proofErr w:type="gramStart"/>
      <w:r w:rsidRPr="002B616F">
        <w:t>\left\{ \</w:t>
      </w:r>
      <w:proofErr w:type="gramEnd"/>
      <w:r w:rsidRPr="002B616F">
        <w:t>frac{2 (1-c)}{L_{</w:t>
      </w:r>
      <w:proofErr w:type="spellStart"/>
      <w:r w:rsidRPr="002B616F">
        <w:t>B_k</w:t>
      </w:r>
      <w:proofErr w:type="spellEnd"/>
      <w:r w:rsidRPr="002B616F">
        <w:t>}}, \overline{\alpha} \right\} \</w:t>
      </w:r>
      <w:proofErr w:type="spellStart"/>
      <w:r w:rsidRPr="002B616F">
        <w:t>leq</w:t>
      </w:r>
      <w:proofErr w:type="spellEnd"/>
      <w:r w:rsidRPr="002B616F">
        <w:t xml:space="preserve"> \</w:t>
      </w:r>
      <w:proofErr w:type="spellStart"/>
      <w:r w:rsidRPr="002B616F">
        <w:t>alpha_k</w:t>
      </w:r>
      <w:proofErr w:type="spellEnd"/>
      <w:r w:rsidRPr="002B616F">
        <w:t>.</w:t>
      </w:r>
    </w:p>
    <w:p w14:paraId="5732F716"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{split}</w:t>
      </w:r>
    </w:p>
    <w:p w14:paraId="593DEF11"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3809447B" w14:textId="77777777" w:rsidR="00DA7F76" w:rsidRPr="002B616F" w:rsidRDefault="00DA7F76" w:rsidP="00DA7F76">
      <w:r w:rsidRPr="002B616F">
        <w:t>The negative proposition of (\ref{vas}) is as follows:</w:t>
      </w:r>
    </w:p>
    <w:p w14:paraId="5694EC56"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w:t>
      </w:r>
      <w:proofErr w:type="spellStart"/>
      <w:r w:rsidR="00DA7F76" w:rsidRPr="002B616F">
        <w:t>not_vas</w:t>
      </w:r>
      <w:proofErr w:type="spellEnd"/>
      <w:r w:rsidR="00DA7F76" w:rsidRPr="002B616F">
        <w:t>}</w:t>
      </w:r>
    </w:p>
    <w:p w14:paraId="2A3B8E4A"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{split}</w:t>
      </w:r>
    </w:p>
    <w:p w14:paraId="49CE67B4" w14:textId="77777777" w:rsidR="00DA7F76" w:rsidRPr="002B616F" w:rsidRDefault="00DA7F76" w:rsidP="00907B38">
      <w:pPr>
        <w:pStyle w:val="code"/>
      </w:pPr>
      <w:r w:rsidRPr="002B616F">
        <w:t>&amp;\exists f_{</w:t>
      </w:r>
      <w:proofErr w:type="spellStart"/>
      <w:r w:rsidRPr="002B616F">
        <w:t>B_k</w:t>
      </w:r>
      <w:proofErr w:type="spellEnd"/>
      <w:r w:rsidRPr="002B616F">
        <w:t>} \colon \</w:t>
      </w:r>
      <w:proofErr w:type="spellStart"/>
      <w:r w:rsidRPr="002B616F">
        <w:t>mathbb</w:t>
      </w:r>
      <w:proofErr w:type="spellEnd"/>
      <w:r w:rsidRPr="002B616F">
        <w:t>{R}^d \to \</w:t>
      </w:r>
      <w:proofErr w:type="spellStart"/>
      <w:r w:rsidRPr="002B616F">
        <w:t>mathbb</w:t>
      </w:r>
      <w:proofErr w:type="spellEnd"/>
      <w:r w:rsidRPr="002B616F">
        <w:t>{R} \</w:t>
      </w:r>
      <w:proofErr w:type="gramStart"/>
      <w:r w:rsidRPr="002B616F">
        <w:t>text{ }</w:t>
      </w:r>
      <w:proofErr w:type="gramEnd"/>
      <w:r w:rsidRPr="002B616F">
        <w:t xml:space="preserve"> </w:t>
      </w:r>
    </w:p>
    <w:p w14:paraId="0E6D2E6C" w14:textId="77777777" w:rsidR="00DA7F76" w:rsidRPr="002B616F" w:rsidRDefault="00DA7F76" w:rsidP="00907B38">
      <w:pPr>
        <w:pStyle w:val="code"/>
      </w:pPr>
      <w:r w:rsidRPr="002B616F">
        <w:t>\exists c \in (0,1) \</w:t>
      </w:r>
      <w:proofErr w:type="gramStart"/>
      <w:r w:rsidRPr="002B616F">
        <w:t>text{ }</w:t>
      </w:r>
      <w:proofErr w:type="gramEnd"/>
      <w:r w:rsidRPr="002B616F">
        <w:t xml:space="preserve"> </w:t>
      </w:r>
    </w:p>
    <w:p w14:paraId="0D9AAA66" w14:textId="77777777" w:rsidR="00DA7F76" w:rsidRPr="002B616F" w:rsidRDefault="00DA7F76" w:rsidP="00907B38">
      <w:pPr>
        <w:pStyle w:val="code"/>
      </w:pPr>
      <w:r w:rsidRPr="002B616F">
        <w:t>\exists \bm{\</w:t>
      </w:r>
      <w:proofErr w:type="gramStart"/>
      <w:r w:rsidRPr="002B616F">
        <w:t>theta}_</w:t>
      </w:r>
      <w:proofErr w:type="gramEnd"/>
      <w:r w:rsidRPr="002B616F">
        <w:t>k \in \</w:t>
      </w:r>
      <w:proofErr w:type="spellStart"/>
      <w:r w:rsidRPr="002B616F">
        <w:t>mathbb</w:t>
      </w:r>
      <w:proofErr w:type="spellEnd"/>
      <w:r w:rsidRPr="002B616F">
        <w:t xml:space="preserve">{R}^d \text{ } </w:t>
      </w:r>
    </w:p>
    <w:p w14:paraId="0187B146" w14:textId="77777777" w:rsidR="00DA7F76" w:rsidRPr="002B616F" w:rsidRDefault="00DA7F76" w:rsidP="00907B38">
      <w:pPr>
        <w:pStyle w:val="code"/>
      </w:pPr>
      <w:r w:rsidRPr="002B616F">
        <w:t>\exists \overline{\alpha} &gt; 0\\</w:t>
      </w:r>
    </w:p>
    <w:p w14:paraId="4DA86FF8" w14:textId="77777777" w:rsidR="00DA7F76" w:rsidRPr="002B616F" w:rsidRDefault="00DA7F76" w:rsidP="00907B38">
      <w:pPr>
        <w:pStyle w:val="code"/>
      </w:pPr>
      <w:r w:rsidRPr="002B616F">
        <w:lastRenderedPageBreak/>
        <w:t>&amp;</w:t>
      </w:r>
    </w:p>
    <w:p w14:paraId="51DC5702" w14:textId="77777777" w:rsidR="00DA7F76" w:rsidRPr="002B616F" w:rsidRDefault="00DA7F76" w:rsidP="00907B38">
      <w:pPr>
        <w:pStyle w:val="code"/>
      </w:pPr>
      <w:r w:rsidRPr="002B616F">
        <w:t>\exists \</w:t>
      </w:r>
      <w:proofErr w:type="spellStart"/>
      <w:r w:rsidRPr="002B616F">
        <w:t>alpha_k</w:t>
      </w:r>
      <w:proofErr w:type="spellEnd"/>
      <w:r w:rsidRPr="002B616F">
        <w:t xml:space="preserve"> \in (</w:t>
      </w:r>
      <w:proofErr w:type="gramStart"/>
      <w:r w:rsidRPr="002B616F">
        <w:t>0,\</w:t>
      </w:r>
      <w:proofErr w:type="gramEnd"/>
      <w:r w:rsidRPr="002B616F">
        <w:t xml:space="preserve">overline{\alpha}] \text{ } </w:t>
      </w:r>
    </w:p>
    <w:p w14:paraId="0D02CBD6"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\bm{\theta}_k -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w:t>
      </w:r>
    </w:p>
    <w:p w14:paraId="3F5277A1"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59C43FBE"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\bm{\theta}_k) - c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}(\bm{\theta}_k)\|^2</w:t>
      </w:r>
    </w:p>
    <w:p w14:paraId="58CE3736" w14:textId="77777777" w:rsidR="00DA7F76" w:rsidRPr="002B616F" w:rsidRDefault="00DA7F76" w:rsidP="00907B38">
      <w:pPr>
        <w:pStyle w:val="code"/>
      </w:pPr>
      <w:r w:rsidRPr="002B616F">
        <w:t>)\\</w:t>
      </w:r>
    </w:p>
    <w:p w14:paraId="7A28EEA0" w14:textId="77777777" w:rsidR="00DA7F76" w:rsidRPr="002B616F" w:rsidRDefault="00DA7F76" w:rsidP="00907B38">
      <w:pPr>
        <w:pStyle w:val="code"/>
      </w:pPr>
      <w:r w:rsidRPr="002B616F">
        <w:t xml:space="preserve">&amp;\quad\land </w:t>
      </w:r>
    </w:p>
    <w:p w14:paraId="0F57726E" w14:textId="77777777" w:rsidR="00DA7F76" w:rsidRPr="002B616F" w:rsidRDefault="00DA7F76" w:rsidP="00907B38">
      <w:pPr>
        <w:pStyle w:val="code"/>
      </w:pPr>
      <w:r w:rsidRPr="002B616F">
        <w:t xml:space="preserve">\min </w:t>
      </w:r>
      <w:proofErr w:type="gramStart"/>
      <w:r w:rsidRPr="002B616F">
        <w:t>\left\{ \</w:t>
      </w:r>
      <w:proofErr w:type="gramEnd"/>
      <w:r w:rsidRPr="002B616F">
        <w:t>frac{2 (1-c)}{L_{</w:t>
      </w:r>
      <w:proofErr w:type="spellStart"/>
      <w:r w:rsidRPr="002B616F">
        <w:t>B_k</w:t>
      </w:r>
      <w:proofErr w:type="spellEnd"/>
      <w:r w:rsidRPr="002B616F">
        <w:t>}}, \overline{\alpha} \right\} &gt; \</w:t>
      </w:r>
      <w:proofErr w:type="spellStart"/>
      <w:r w:rsidRPr="002B616F">
        <w:t>alpha_k</w:t>
      </w:r>
      <w:proofErr w:type="spellEnd"/>
      <w:r w:rsidRPr="002B616F">
        <w:t>.</w:t>
      </w:r>
    </w:p>
    <w:p w14:paraId="28CD94A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{split}</w:t>
      </w:r>
    </w:p>
    <w:p w14:paraId="71CC37A2"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427F3CCF" w14:textId="77777777" w:rsidR="00DA7F76" w:rsidRPr="002B616F" w:rsidRDefault="00DA7F76" w:rsidP="00DA7F76">
      <w:r w:rsidRPr="002B616F">
        <w:t>We will prove that (\ref{</w:t>
      </w:r>
      <w:proofErr w:type="spellStart"/>
      <w:r w:rsidRPr="002B616F">
        <w:t>not_vas</w:t>
      </w:r>
      <w:proofErr w:type="spellEnd"/>
      <w:r w:rsidRPr="002B616F">
        <w:t>}) holds. Let $n = b = 1$, $d=1$, $c = 0.1$, $\overline{\alpha} = 1$, and $f(\theta) = f_{</w:t>
      </w:r>
      <w:proofErr w:type="spellStart"/>
      <w:r w:rsidRPr="002B616F">
        <w:t>B_</w:t>
      </w:r>
      <w:proofErr w:type="gramStart"/>
      <w:r w:rsidRPr="002B616F">
        <w:t>k</w:t>
      </w:r>
      <w:proofErr w:type="spellEnd"/>
      <w:r w:rsidRPr="002B616F">
        <w:t>}(</w:t>
      </w:r>
      <w:proofErr w:type="gramEnd"/>
      <w:r w:rsidRPr="002B616F">
        <w:t>\theta) = \theta^2$. From $\</w:t>
      </w:r>
      <w:proofErr w:type="spellStart"/>
      <w:r w:rsidRPr="002B616F">
        <w:t>nabla</w:t>
      </w:r>
      <w:proofErr w:type="spellEnd"/>
      <w:r w:rsidRPr="002B616F">
        <w:t xml:space="preserve"> f (\theta) = 2\theta$, we have that $L_{</w:t>
      </w:r>
      <w:proofErr w:type="spellStart"/>
      <w:r w:rsidRPr="002B616F">
        <w:t>B_k</w:t>
      </w:r>
      <w:proofErr w:type="spellEnd"/>
      <w:r w:rsidRPr="002B616F">
        <w:t>} = 2$. Since $\theta^* = 0$ is the global minimizer of $f$, we set $\</w:t>
      </w:r>
      <w:proofErr w:type="spellStart"/>
      <w:r w:rsidRPr="002B616F">
        <w:t>theta_k</w:t>
      </w:r>
      <w:proofErr w:type="spellEnd"/>
      <w:r w:rsidRPr="002B616F">
        <w:t xml:space="preserve"> \in \</w:t>
      </w:r>
      <w:proofErr w:type="spellStart"/>
      <w:r w:rsidRPr="002B616F">
        <w:t>mathbb</w:t>
      </w:r>
      <w:proofErr w:type="spellEnd"/>
      <w:r w:rsidRPr="002B616F">
        <w:t>{R}$ such that $\</w:t>
      </w:r>
      <w:proofErr w:type="spellStart"/>
      <w:r w:rsidRPr="002B616F">
        <w:t>theta_k</w:t>
      </w:r>
      <w:proofErr w:type="spellEnd"/>
      <w:r w:rsidRPr="002B616F">
        <w:t xml:space="preserve"> \</w:t>
      </w:r>
      <w:proofErr w:type="spellStart"/>
      <w:r w:rsidRPr="002B616F">
        <w:t>neq</w:t>
      </w:r>
      <w:proofErr w:type="spellEnd"/>
      <w:r w:rsidRPr="002B616F">
        <w:t xml:space="preserve"> \theta^*$. The Armijo condition in this case is such that $(\</w:t>
      </w:r>
      <w:proofErr w:type="spellStart"/>
      <w:r w:rsidRPr="002B616F">
        <w:t>theta_k</w:t>
      </w:r>
      <w:proofErr w:type="spellEnd"/>
      <w:r w:rsidRPr="002B616F">
        <w:t xml:space="preserve"> - 2 \</w:t>
      </w:r>
      <w:proofErr w:type="spellStart"/>
      <w:r w:rsidRPr="002B616F">
        <w:t>alpha_k</w:t>
      </w:r>
      <w:proofErr w:type="spellEnd"/>
      <w:r w:rsidRPr="002B616F">
        <w:t xml:space="preserve"> \</w:t>
      </w:r>
      <w:proofErr w:type="spellStart"/>
      <w:r w:rsidRPr="002B616F">
        <w:t>theta_</w:t>
      </w:r>
      <w:proofErr w:type="gramStart"/>
      <w:r w:rsidRPr="002B616F">
        <w:t>k</w:t>
      </w:r>
      <w:proofErr w:type="spellEnd"/>
      <w:r w:rsidRPr="002B616F">
        <w:t>)^</w:t>
      </w:r>
      <w:proofErr w:type="gramEnd"/>
      <w:r w:rsidRPr="002B616F">
        <w:t>2 \</w:t>
      </w:r>
      <w:proofErr w:type="spellStart"/>
      <w:r w:rsidRPr="002B616F">
        <w:t>leq</w:t>
      </w:r>
      <w:proofErr w:type="spellEnd"/>
      <w:r w:rsidRPr="002B616F">
        <w:t xml:space="preserve"> \theta_k^2 - c \</w:t>
      </w:r>
      <w:proofErr w:type="spellStart"/>
      <w:r w:rsidRPr="002B616F">
        <w:t>alpha_k</w:t>
      </w:r>
      <w:proofErr w:type="spellEnd"/>
      <w:r w:rsidRPr="002B616F">
        <w:t xml:space="preserve"> (2 \</w:t>
      </w:r>
      <w:proofErr w:type="spellStart"/>
      <w:r w:rsidRPr="002B616F">
        <w:t>theta_k</w:t>
      </w:r>
      <w:proofErr w:type="spellEnd"/>
      <w:r w:rsidRPr="002B616F">
        <w:t>)^2$, which is equivalent to $\</w:t>
      </w:r>
      <w:proofErr w:type="spellStart"/>
      <w:r w:rsidRPr="002B616F">
        <w:t>alpha_k</w:t>
      </w:r>
      <w:proofErr w:type="spellEnd"/>
      <w:r w:rsidRPr="002B616F">
        <w:t xml:space="preserve"> \</w:t>
      </w:r>
      <w:proofErr w:type="spellStart"/>
      <w:r w:rsidRPr="002B616F">
        <w:t>leq</w:t>
      </w:r>
      <w:proofErr w:type="spellEnd"/>
      <w:r w:rsidRPr="002B616F">
        <w:t xml:space="preserve"> 1 - c = 0.9$. Hence, </w:t>
      </w:r>
    </w:p>
    <w:p w14:paraId="264CADE3"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 xml:space="preserve">{align*} </w:t>
      </w:r>
    </w:p>
    <w:p w14:paraId="66B7AB63" w14:textId="77777777" w:rsidR="00DA7F76" w:rsidRPr="002B616F" w:rsidRDefault="00DA7F76" w:rsidP="00907B38">
      <w:pPr>
        <w:pStyle w:val="code"/>
      </w:pPr>
      <w:r w:rsidRPr="002B616F">
        <w:t>&amp;\exists \</w:t>
      </w:r>
      <w:proofErr w:type="spellStart"/>
      <w:r w:rsidRPr="002B616F">
        <w:t>alpha_k</w:t>
      </w:r>
      <w:proofErr w:type="spellEnd"/>
      <w:r w:rsidRPr="002B616F">
        <w:t xml:space="preserve"> \in (0,1] \</w:t>
      </w:r>
      <w:proofErr w:type="gramStart"/>
      <w:r w:rsidRPr="002B616F">
        <w:t>text{ }</w:t>
      </w:r>
      <w:proofErr w:type="gramEnd"/>
      <w:r w:rsidRPr="002B616F">
        <w:t xml:space="preserve"> </w:t>
      </w:r>
    </w:p>
    <w:p w14:paraId="2F36F192" w14:textId="77777777" w:rsidR="00DA7F76" w:rsidRPr="002B616F" w:rsidRDefault="00DA7F76" w:rsidP="00907B38">
      <w:pPr>
        <w:pStyle w:val="code"/>
      </w:pPr>
      <w:r w:rsidRPr="002B616F">
        <w:t>(\</w:t>
      </w:r>
      <w:proofErr w:type="spellStart"/>
      <w:r w:rsidRPr="002B616F">
        <w:t>alpha_k</w:t>
      </w:r>
      <w:proofErr w:type="spellEnd"/>
      <w:r w:rsidRPr="002B616F">
        <w:t xml:space="preserve"> \</w:t>
      </w:r>
      <w:proofErr w:type="spellStart"/>
      <w:r w:rsidRPr="002B616F">
        <w:t>leq</w:t>
      </w:r>
      <w:proofErr w:type="spellEnd"/>
      <w:r w:rsidRPr="002B616F">
        <w:t xml:space="preserve"> 0.9) \land </w:t>
      </w:r>
    </w:p>
    <w:p w14:paraId="69DE4A80" w14:textId="77777777" w:rsidR="00DA7F76" w:rsidRPr="002B616F" w:rsidRDefault="00DA7F76" w:rsidP="00907B38">
      <w:pPr>
        <w:pStyle w:val="code"/>
      </w:pPr>
      <w:r w:rsidRPr="002B616F">
        <w:t>\</w:t>
      </w:r>
      <w:proofErr w:type="gramStart"/>
      <w:r w:rsidRPr="002B616F">
        <w:t>left( \</w:t>
      </w:r>
      <w:proofErr w:type="gramEnd"/>
      <w:r w:rsidRPr="002B616F">
        <w:t>min \left\{ 0.9, 1 \right\} &gt; \</w:t>
      </w:r>
      <w:proofErr w:type="spellStart"/>
      <w:r w:rsidRPr="002B616F">
        <w:t>alpha_k</w:t>
      </w:r>
      <w:proofErr w:type="spellEnd"/>
      <w:r w:rsidRPr="002B616F">
        <w:t xml:space="preserve"> \right)\\</w:t>
      </w:r>
    </w:p>
    <w:p w14:paraId="0FDCEFE3" w14:textId="77777777" w:rsidR="00DA7F76" w:rsidRPr="002B616F" w:rsidRDefault="00DA7F76" w:rsidP="00907B38">
      <w:pPr>
        <w:pStyle w:val="code"/>
      </w:pPr>
      <w:r w:rsidRPr="002B616F">
        <w:t>&amp;\</w:t>
      </w:r>
      <w:proofErr w:type="spellStart"/>
      <w:r w:rsidRPr="002B616F">
        <w:t>Leftrightarrow</w:t>
      </w:r>
      <w:proofErr w:type="spellEnd"/>
    </w:p>
    <w:p w14:paraId="29EB93B5" w14:textId="77777777" w:rsidR="00DA7F76" w:rsidRPr="002B616F" w:rsidRDefault="00DA7F76" w:rsidP="00907B38">
      <w:pPr>
        <w:pStyle w:val="code"/>
      </w:pPr>
      <w:r w:rsidRPr="002B616F">
        <w:t>\exists \</w:t>
      </w:r>
      <w:proofErr w:type="spellStart"/>
      <w:r w:rsidRPr="002B616F">
        <w:t>alpha_k</w:t>
      </w:r>
      <w:proofErr w:type="spellEnd"/>
      <w:r w:rsidRPr="002B616F">
        <w:t xml:space="preserve"> \in (</w:t>
      </w:r>
      <w:proofErr w:type="gramStart"/>
      <w:r w:rsidRPr="002B616F">
        <w:t>0,\</w:t>
      </w:r>
      <w:proofErr w:type="gramEnd"/>
      <w:r w:rsidRPr="002B616F">
        <w:t xml:space="preserve">overline{\alpha}] \text{ } </w:t>
      </w:r>
    </w:p>
    <w:p w14:paraId="4D8E6217" w14:textId="77777777" w:rsidR="00DA7F76" w:rsidRPr="002B616F" w:rsidRDefault="00DA7F76" w:rsidP="00907B38">
      <w:pPr>
        <w:pStyle w:val="code"/>
      </w:pPr>
      <w:r w:rsidRPr="002B616F">
        <w:t>(\</w:t>
      </w:r>
      <w:proofErr w:type="spellStart"/>
      <w:r w:rsidRPr="002B616F">
        <w:t>alpha_k</w:t>
      </w:r>
      <w:proofErr w:type="spellEnd"/>
      <w:r w:rsidRPr="002B616F">
        <w:t xml:space="preserve"> \</w:t>
      </w:r>
      <w:proofErr w:type="spellStart"/>
      <w:r w:rsidRPr="002B616F">
        <w:t>leq</w:t>
      </w:r>
      <w:proofErr w:type="spellEnd"/>
      <w:r w:rsidRPr="002B616F">
        <w:t xml:space="preserve"> 1 - c) \land </w:t>
      </w:r>
    </w:p>
    <w:p w14:paraId="6A55F64D" w14:textId="77777777" w:rsidR="00DA7F76" w:rsidRPr="002B616F" w:rsidRDefault="00DA7F76" w:rsidP="00907B38">
      <w:pPr>
        <w:pStyle w:val="code"/>
      </w:pPr>
      <w:r w:rsidRPr="002B616F">
        <w:t>\</w:t>
      </w:r>
      <w:proofErr w:type="gramStart"/>
      <w:r w:rsidRPr="002B616F">
        <w:t>left( \</w:t>
      </w:r>
      <w:proofErr w:type="gramEnd"/>
      <w:r w:rsidRPr="002B616F">
        <w:t>min \left\{ \frac{2 (1-c)}{L_{</w:t>
      </w:r>
      <w:proofErr w:type="spellStart"/>
      <w:r w:rsidRPr="002B616F">
        <w:t>B_k</w:t>
      </w:r>
      <w:proofErr w:type="spellEnd"/>
      <w:r w:rsidRPr="002B616F">
        <w:t>}}, \overline{\alpha} \right\} &gt; \</w:t>
      </w:r>
      <w:proofErr w:type="spellStart"/>
      <w:r w:rsidRPr="002B616F">
        <w:t>alpha_k</w:t>
      </w:r>
      <w:proofErr w:type="spellEnd"/>
      <w:r w:rsidRPr="002B616F">
        <w:t xml:space="preserve"> \right)\\</w:t>
      </w:r>
    </w:p>
    <w:p w14:paraId="7ED6E207" w14:textId="77777777" w:rsidR="00DA7F76" w:rsidRPr="002B616F" w:rsidRDefault="00DA7F76" w:rsidP="00907B38">
      <w:pPr>
        <w:pStyle w:val="code"/>
      </w:pPr>
      <w:r w:rsidRPr="002B616F">
        <w:t>&amp;\</w:t>
      </w:r>
      <w:proofErr w:type="spellStart"/>
      <w:r w:rsidRPr="002B616F">
        <w:t>Leftrightarrow</w:t>
      </w:r>
      <w:proofErr w:type="spellEnd"/>
    </w:p>
    <w:p w14:paraId="14AA22A1" w14:textId="77777777" w:rsidR="00DA7F76" w:rsidRPr="002B616F" w:rsidRDefault="00DA7F76" w:rsidP="00907B38">
      <w:pPr>
        <w:pStyle w:val="code"/>
      </w:pPr>
      <w:r w:rsidRPr="002B616F">
        <w:t>\exists \</w:t>
      </w:r>
      <w:proofErr w:type="spellStart"/>
      <w:r w:rsidRPr="002B616F">
        <w:t>alpha_k</w:t>
      </w:r>
      <w:proofErr w:type="spellEnd"/>
      <w:r w:rsidRPr="002B616F">
        <w:t xml:space="preserve"> \in (</w:t>
      </w:r>
      <w:proofErr w:type="gramStart"/>
      <w:r w:rsidRPr="002B616F">
        <w:t>0,\</w:t>
      </w:r>
      <w:proofErr w:type="gramEnd"/>
      <w:r w:rsidRPr="002B616F">
        <w:t xml:space="preserve">overline{\alpha}] \text{ } </w:t>
      </w:r>
    </w:p>
    <w:p w14:paraId="5DFF262C"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{\theta}_k -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}({\theta}_k))</w:t>
      </w:r>
    </w:p>
    <w:p w14:paraId="20683BDB"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59CCFA2D"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{\theta}_k) - c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}({\theta}_k)\|^2</w:t>
      </w:r>
    </w:p>
    <w:p w14:paraId="27A68457" w14:textId="77777777" w:rsidR="00DA7F76" w:rsidRPr="002B616F" w:rsidRDefault="00DA7F76" w:rsidP="00907B38">
      <w:pPr>
        <w:pStyle w:val="code"/>
      </w:pPr>
      <w:r w:rsidRPr="002B616F">
        <w:t>)\\</w:t>
      </w:r>
    </w:p>
    <w:p w14:paraId="3A2FB7FA" w14:textId="77777777" w:rsidR="00DA7F76" w:rsidRPr="002B616F" w:rsidRDefault="00DA7F76" w:rsidP="00907B38">
      <w:pPr>
        <w:pStyle w:val="code"/>
      </w:pPr>
      <w:r w:rsidRPr="002B616F">
        <w:t xml:space="preserve">&amp;\quad\land </w:t>
      </w:r>
    </w:p>
    <w:p w14:paraId="53B1B867" w14:textId="77777777" w:rsidR="00DA7F76" w:rsidRPr="002B616F" w:rsidRDefault="00DA7F76" w:rsidP="00907B38">
      <w:pPr>
        <w:pStyle w:val="code"/>
      </w:pPr>
      <w:r w:rsidRPr="002B616F">
        <w:t xml:space="preserve">\min </w:t>
      </w:r>
      <w:proofErr w:type="gramStart"/>
      <w:r w:rsidRPr="002B616F">
        <w:t>\left\{ \</w:t>
      </w:r>
      <w:proofErr w:type="gramEnd"/>
      <w:r w:rsidRPr="002B616F">
        <w:t>frac{2 (1-c)}{L_{</w:t>
      </w:r>
      <w:proofErr w:type="spellStart"/>
      <w:r w:rsidRPr="002B616F">
        <w:t>B_k</w:t>
      </w:r>
      <w:proofErr w:type="spellEnd"/>
      <w:r w:rsidRPr="002B616F">
        <w:t>}}, \overline{\alpha} \right\} &gt; \</w:t>
      </w:r>
      <w:proofErr w:type="spellStart"/>
      <w:r w:rsidRPr="002B616F">
        <w:t>alpha_k</w:t>
      </w:r>
      <w:proofErr w:type="spellEnd"/>
      <w:r w:rsidRPr="002B616F">
        <w:t>,</w:t>
      </w:r>
    </w:p>
    <w:p w14:paraId="63FC254D"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 xml:space="preserve">{align*} </w:t>
      </w:r>
    </w:p>
    <w:p w14:paraId="5B2FEBAA" w14:textId="77777777" w:rsidR="00DA7F76" w:rsidRPr="002B616F" w:rsidRDefault="00DA7F76" w:rsidP="00DA7F76">
      <w:r w:rsidRPr="002B616F">
        <w:t>which implies that (\ref{</w:t>
      </w:r>
      <w:proofErr w:type="spellStart"/>
      <w:r w:rsidRPr="002B616F">
        <w:t>not_vas</w:t>
      </w:r>
      <w:proofErr w:type="spellEnd"/>
      <w:r w:rsidRPr="002B616F">
        <w:t>}) holds.</w:t>
      </w:r>
    </w:p>
    <w:p w14:paraId="5870B9CA" w14:textId="77777777" w:rsidR="00DA7F76" w:rsidRPr="002B616F" w:rsidRDefault="00DA7F76" w:rsidP="00DA7F76"/>
    <w:p w14:paraId="77945CD6" w14:textId="77777777" w:rsidR="00DA7F76" w:rsidRPr="002B616F" w:rsidRDefault="00DA7F76" w:rsidP="00DA7F76">
      <w:r w:rsidRPr="002B616F">
        <w:t>(ii) Since $\frac{\</w:t>
      </w:r>
      <w:proofErr w:type="spellStart"/>
      <w:r w:rsidRPr="002B616F">
        <w:t>alpha_</w:t>
      </w:r>
      <w:proofErr w:type="gramStart"/>
      <w:r w:rsidRPr="002B616F">
        <w:t>k</w:t>
      </w:r>
      <w:proofErr w:type="spellEnd"/>
      <w:r w:rsidRPr="002B616F">
        <w:t>}{</w:t>
      </w:r>
      <w:proofErr w:type="gramEnd"/>
      <w:r w:rsidRPr="002B616F">
        <w:t>\delta}$ does not satisfy the Armijo condition (\ref{</w:t>
      </w:r>
      <w:proofErr w:type="spellStart"/>
      <w:r w:rsidRPr="002B616F">
        <w:t>armijo</w:t>
      </w:r>
      <w:proofErr w:type="spellEnd"/>
      <w:r w:rsidRPr="002B616F">
        <w:t>}), we have that</w:t>
      </w:r>
    </w:p>
    <w:p w14:paraId="11BA7182"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{align}\label{ineq:1}</w:t>
      </w:r>
    </w:p>
    <w:p w14:paraId="38A15421"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left(\bm{\theta}_k - \frac{\</w:t>
      </w:r>
      <w:proofErr w:type="spellStart"/>
      <w:r w:rsidRPr="002B616F">
        <w:t>alpha_k</w:t>
      </w:r>
      <w:proofErr w:type="spellEnd"/>
      <w:r w:rsidRPr="002B616F">
        <w:t>}{\delta} \</w:t>
      </w:r>
      <w:proofErr w:type="spellStart"/>
      <w:r w:rsidRPr="002B616F">
        <w:t>nabla</w:t>
      </w:r>
      <w:proofErr w:type="spellEnd"/>
      <w:r w:rsidRPr="002B616F">
        <w:t xml:space="preserve"> f_{</w:t>
      </w:r>
      <w:proofErr w:type="spellStart"/>
      <w:r w:rsidRPr="002B616F">
        <w:t>B_k</w:t>
      </w:r>
      <w:proofErr w:type="spellEnd"/>
      <w:r w:rsidRPr="002B616F">
        <w:t>}(\bm{\theta}_k) \right)</w:t>
      </w:r>
    </w:p>
    <w:p w14:paraId="20254FE8" w14:textId="77777777" w:rsidR="00DA7F76" w:rsidRPr="002B616F" w:rsidRDefault="00DA7F76" w:rsidP="00907B38">
      <w:pPr>
        <w:pStyle w:val="code"/>
      </w:pPr>
      <w:r w:rsidRPr="002B616F">
        <w:t xml:space="preserve">&gt; </w:t>
      </w:r>
    </w:p>
    <w:p w14:paraId="5277298F"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\bm{\theta}_k) - c \frac{\</w:t>
      </w:r>
      <w:proofErr w:type="spellStart"/>
      <w:r w:rsidRPr="002B616F">
        <w:t>alpha_k</w:t>
      </w:r>
      <w:proofErr w:type="spellEnd"/>
      <w:r w:rsidRPr="002B616F">
        <w:t>}{\delta} \|\</w:t>
      </w:r>
      <w:proofErr w:type="spellStart"/>
      <w:r w:rsidRPr="002B616F">
        <w:t>nabla</w:t>
      </w:r>
      <w:proofErr w:type="spellEnd"/>
      <w:r w:rsidRPr="002B616F">
        <w:t xml:space="preserve"> f_{</w:t>
      </w:r>
      <w:proofErr w:type="spellStart"/>
      <w:r w:rsidRPr="002B616F">
        <w:t>B_k</w:t>
      </w:r>
      <w:proofErr w:type="spellEnd"/>
      <w:r w:rsidRPr="002B616F">
        <w:t>}(\bm{\theta}_k)\|^2.</w:t>
      </w:r>
    </w:p>
    <w:p w14:paraId="40822838"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5C4DBAF1" w14:textId="77777777" w:rsidR="00DA7F76" w:rsidRPr="002B616F" w:rsidRDefault="00DA7F76" w:rsidP="00DA7F76">
      <w:r w:rsidRPr="002B616F">
        <w:t>The $L_{</w:t>
      </w:r>
      <w:proofErr w:type="spellStart"/>
      <w:r w:rsidRPr="002B616F">
        <w:t>B_</w:t>
      </w:r>
      <w:proofErr w:type="gramStart"/>
      <w:r w:rsidRPr="002B616F">
        <w:t>k</w:t>
      </w:r>
      <w:proofErr w:type="spellEnd"/>
      <w:r w:rsidRPr="002B616F">
        <w:t>}$</w:t>
      </w:r>
      <w:proofErr w:type="gramEnd"/>
      <w:r w:rsidRPr="002B616F">
        <w:t>--smoothness of $f_{</w:t>
      </w:r>
      <w:proofErr w:type="spellStart"/>
      <w:r w:rsidRPr="002B616F">
        <w:t>B_k</w:t>
      </w:r>
      <w:proofErr w:type="spellEnd"/>
      <w:r w:rsidRPr="002B616F">
        <w:t>}$ ensures that the descent lemma is true, i.e.,</w:t>
      </w:r>
    </w:p>
    <w:p w14:paraId="2D099E25"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6504CF2D" w14:textId="77777777" w:rsidR="00DA7F76" w:rsidRPr="002B616F" w:rsidRDefault="00DA7F76" w:rsidP="00907B38">
      <w:pPr>
        <w:pStyle w:val="code"/>
      </w:pPr>
      <w:r w:rsidRPr="002B616F">
        <w:t>&amp;f_{</w:t>
      </w:r>
      <w:proofErr w:type="spellStart"/>
      <w:r w:rsidRPr="002B616F">
        <w:t>B_k</w:t>
      </w:r>
      <w:proofErr w:type="spellEnd"/>
      <w:r w:rsidRPr="002B616F">
        <w:t>} \left(\bm{\</w:t>
      </w:r>
      <w:proofErr w:type="gramStart"/>
      <w:r w:rsidRPr="002B616F">
        <w:t>theta}_</w:t>
      </w:r>
      <w:proofErr w:type="gramEnd"/>
      <w:r w:rsidRPr="002B616F">
        <w:t>k - \frac{\</w:t>
      </w:r>
      <w:proofErr w:type="spellStart"/>
      <w:r w:rsidRPr="002B616F">
        <w:t>alpha_k</w:t>
      </w:r>
      <w:proofErr w:type="spellEnd"/>
      <w:r w:rsidRPr="002B616F">
        <w:t>}{\delta} \</w:t>
      </w:r>
      <w:proofErr w:type="spellStart"/>
      <w:r w:rsidRPr="002B616F">
        <w:t>nabla</w:t>
      </w:r>
      <w:proofErr w:type="spellEnd"/>
      <w:r w:rsidRPr="002B616F">
        <w:t xml:space="preserve"> f_{</w:t>
      </w:r>
      <w:proofErr w:type="spellStart"/>
      <w:r w:rsidRPr="002B616F">
        <w:t>B_k</w:t>
      </w:r>
      <w:proofErr w:type="spellEnd"/>
      <w:r w:rsidRPr="002B616F">
        <w:t>}(\bm{\theta}_k) \right)\\</w:t>
      </w:r>
    </w:p>
    <w:p w14:paraId="048CD41B" w14:textId="77777777" w:rsidR="00DA7F76" w:rsidRPr="002B616F" w:rsidRDefault="00DA7F76" w:rsidP="00907B38">
      <w:pPr>
        <w:pStyle w:val="code"/>
      </w:pPr>
      <w:r w:rsidRPr="002B616F">
        <w:t>&amp;\</w:t>
      </w:r>
      <w:proofErr w:type="spellStart"/>
      <w:r w:rsidRPr="002B616F">
        <w:t>leq</w:t>
      </w:r>
      <w:proofErr w:type="spellEnd"/>
      <w:r w:rsidRPr="002B616F">
        <w:t xml:space="preserve"> </w:t>
      </w:r>
    </w:p>
    <w:p w14:paraId="29B1D2B9"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\bm{\theta}_k)</w:t>
      </w:r>
    </w:p>
    <w:p w14:paraId="25EDBE8D" w14:textId="77777777" w:rsidR="00DA7F76" w:rsidRPr="002B616F" w:rsidRDefault="00DA7F76" w:rsidP="00907B38">
      <w:pPr>
        <w:pStyle w:val="code"/>
      </w:pPr>
      <w:r w:rsidRPr="002B616F">
        <w:t xml:space="preserve">+ </w:t>
      </w:r>
    </w:p>
    <w:p w14:paraId="2CB3FBAB" w14:textId="77777777" w:rsidR="00DA7F76" w:rsidRPr="002B616F" w:rsidRDefault="00DA7F76" w:rsidP="00907B38">
      <w:pPr>
        <w:pStyle w:val="code"/>
      </w:pPr>
      <w:r w:rsidRPr="002B616F">
        <w:t>\left\</w:t>
      </w:r>
      <w:proofErr w:type="spellStart"/>
      <w:r w:rsidRPr="002B616F">
        <w:t>langle</w:t>
      </w:r>
      <w:proofErr w:type="spellEnd"/>
      <w:r w:rsidRPr="002B616F">
        <w:t xml:space="preserve"> \</w:t>
      </w:r>
      <w:proofErr w:type="spellStart"/>
      <w:r w:rsidRPr="002B616F">
        <w:t>nabla</w:t>
      </w:r>
      <w:proofErr w:type="spellEnd"/>
      <w:r w:rsidRPr="002B616F">
        <w:t xml:space="preserve"> f_{</w:t>
      </w:r>
      <w:proofErr w:type="spellStart"/>
      <w:r w:rsidRPr="002B616F">
        <w:t>B_</w:t>
      </w:r>
      <w:proofErr w:type="gramStart"/>
      <w:r w:rsidRPr="002B616F">
        <w:t>k</w:t>
      </w:r>
      <w:proofErr w:type="spellEnd"/>
      <w:r w:rsidRPr="002B616F">
        <w:t>}(</w:t>
      </w:r>
      <w:proofErr w:type="gramEnd"/>
      <w:r w:rsidRPr="002B616F">
        <w:t xml:space="preserve">\bm{\theta}_k), </w:t>
      </w:r>
    </w:p>
    <w:p w14:paraId="0FCA9DCD" w14:textId="77777777" w:rsidR="00DA7F76" w:rsidRPr="002B616F" w:rsidRDefault="00DA7F76" w:rsidP="00907B38">
      <w:pPr>
        <w:pStyle w:val="code"/>
      </w:pPr>
      <w:r w:rsidRPr="002B616F">
        <w:lastRenderedPageBreak/>
        <w:t>\</w:t>
      </w:r>
      <w:proofErr w:type="gramStart"/>
      <w:r w:rsidRPr="002B616F">
        <w:t>left( \</w:t>
      </w:r>
      <w:proofErr w:type="gramEnd"/>
      <w:r w:rsidRPr="002B616F">
        <w:t>bm{\theta}_k - \frac{\</w:t>
      </w:r>
      <w:proofErr w:type="spellStart"/>
      <w:r w:rsidRPr="002B616F">
        <w:t>alpha_k</w:t>
      </w:r>
      <w:proofErr w:type="spellEnd"/>
      <w:r w:rsidRPr="002B616F">
        <w:t>}{\delta} \</w:t>
      </w:r>
      <w:proofErr w:type="spellStart"/>
      <w:r w:rsidRPr="002B616F">
        <w:t>nabla</w:t>
      </w:r>
      <w:proofErr w:type="spellEnd"/>
      <w:r w:rsidRPr="002B616F">
        <w:t xml:space="preserve"> f_{</w:t>
      </w:r>
      <w:proofErr w:type="spellStart"/>
      <w:r w:rsidRPr="002B616F">
        <w:t>B_k</w:t>
      </w:r>
      <w:proofErr w:type="spellEnd"/>
      <w:r w:rsidRPr="002B616F">
        <w:t>}(\bm{\theta}_k) \right) - \bm{\theta}_k \right\</w:t>
      </w:r>
      <w:proofErr w:type="spellStart"/>
      <w:r w:rsidRPr="002B616F">
        <w:t>rangle</w:t>
      </w:r>
      <w:proofErr w:type="spellEnd"/>
    </w:p>
    <w:p w14:paraId="6B146A4E" w14:textId="77777777" w:rsidR="00DA7F76" w:rsidRPr="002B616F" w:rsidRDefault="00DA7F76" w:rsidP="00907B38">
      <w:pPr>
        <w:pStyle w:val="code"/>
      </w:pPr>
      <w:r w:rsidRPr="002B616F">
        <w:t>+ \frac{L_{</w:t>
      </w:r>
      <w:proofErr w:type="spellStart"/>
      <w:r w:rsidRPr="002B616F">
        <w:t>B_k</w:t>
      </w:r>
      <w:proofErr w:type="spellEnd"/>
      <w:r w:rsidRPr="002B616F">
        <w:t>}}{2} \left\|\</w:t>
      </w:r>
      <w:proofErr w:type="gramStart"/>
      <w:r w:rsidRPr="002B616F">
        <w:t>left( \</w:t>
      </w:r>
      <w:proofErr w:type="gramEnd"/>
      <w:r w:rsidRPr="002B616F">
        <w:t>bm{\theta}_k - \frac{\</w:t>
      </w:r>
      <w:proofErr w:type="spellStart"/>
      <w:r w:rsidRPr="002B616F">
        <w:t>alpha_k</w:t>
      </w:r>
      <w:proofErr w:type="spellEnd"/>
      <w:r w:rsidRPr="002B616F">
        <w:t>}{\delta} \</w:t>
      </w:r>
      <w:proofErr w:type="spellStart"/>
      <w:r w:rsidRPr="002B616F">
        <w:t>nabla</w:t>
      </w:r>
      <w:proofErr w:type="spellEnd"/>
      <w:r w:rsidRPr="002B616F">
        <w:t xml:space="preserve"> f_{</w:t>
      </w:r>
      <w:proofErr w:type="spellStart"/>
      <w:r w:rsidRPr="002B616F">
        <w:t>B_k</w:t>
      </w:r>
      <w:proofErr w:type="spellEnd"/>
      <w:r w:rsidRPr="002B616F">
        <w:t>}(\bm{\theta}_k) \right) - \bm{\theta}_k \right\|^2,</w:t>
      </w:r>
    </w:p>
    <w:p w14:paraId="093F3251"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587A0A31" w14:textId="77777777" w:rsidR="00DA7F76" w:rsidRPr="002B616F" w:rsidRDefault="00DA7F76" w:rsidP="00DA7F76">
      <w:r w:rsidRPr="002B616F">
        <w:t>which implies that</w:t>
      </w:r>
    </w:p>
    <w:p w14:paraId="5CE5DF8D"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{align}\label{ineq:2}</w:t>
      </w:r>
    </w:p>
    <w:p w14:paraId="79BE17AF" w14:textId="77777777" w:rsidR="00DA7F76" w:rsidRPr="002B616F" w:rsidRDefault="00DA7F76" w:rsidP="00907B38">
      <w:pPr>
        <w:pStyle w:val="code"/>
      </w:pPr>
      <w:r w:rsidRPr="002B616F">
        <w:t>f_{</w:t>
      </w:r>
      <w:proofErr w:type="spellStart"/>
      <w:r w:rsidRPr="002B616F">
        <w:t>B_k</w:t>
      </w:r>
      <w:proofErr w:type="spellEnd"/>
      <w:r w:rsidRPr="002B616F">
        <w:t>} \left(\bm{\</w:t>
      </w:r>
      <w:proofErr w:type="gramStart"/>
      <w:r w:rsidRPr="002B616F">
        <w:t>theta}_</w:t>
      </w:r>
      <w:proofErr w:type="gramEnd"/>
      <w:r w:rsidRPr="002B616F">
        <w:t>k - \frac{\</w:t>
      </w:r>
      <w:proofErr w:type="spellStart"/>
      <w:r w:rsidRPr="002B616F">
        <w:t>alpha_k</w:t>
      </w:r>
      <w:proofErr w:type="spellEnd"/>
      <w:r w:rsidRPr="002B616F">
        <w:t>}{\delta} \</w:t>
      </w:r>
      <w:proofErr w:type="spellStart"/>
      <w:r w:rsidRPr="002B616F">
        <w:t>nabla</w:t>
      </w:r>
      <w:proofErr w:type="spellEnd"/>
      <w:r w:rsidRPr="002B616F">
        <w:t xml:space="preserve"> f_{</w:t>
      </w:r>
      <w:proofErr w:type="spellStart"/>
      <w:r w:rsidRPr="002B616F">
        <w:t>B_k</w:t>
      </w:r>
      <w:proofErr w:type="spellEnd"/>
      <w:r w:rsidRPr="002B616F">
        <w:t>}(\bm{\theta}_k) \right)</w:t>
      </w:r>
    </w:p>
    <w:p w14:paraId="0C9F9142"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60944E0B" w14:textId="77777777" w:rsidR="00DA7F76" w:rsidRPr="002B616F" w:rsidRDefault="00DA7F76" w:rsidP="00907B38">
      <w:pPr>
        <w:pStyle w:val="code"/>
      </w:pPr>
      <w:r w:rsidRPr="002B616F">
        <w:t>f_{</w:t>
      </w:r>
      <w:proofErr w:type="spellStart"/>
      <w:r w:rsidRPr="002B616F">
        <w:t>B_</w:t>
      </w:r>
      <w:proofErr w:type="gramStart"/>
      <w:r w:rsidRPr="002B616F">
        <w:t>k</w:t>
      </w:r>
      <w:proofErr w:type="spellEnd"/>
      <w:r w:rsidRPr="002B616F">
        <w:t>}(</w:t>
      </w:r>
      <w:proofErr w:type="gramEnd"/>
      <w:r w:rsidRPr="002B616F">
        <w:t>\bm{\theta}_k)</w:t>
      </w:r>
    </w:p>
    <w:p w14:paraId="3482D743" w14:textId="77777777" w:rsidR="00DA7F76" w:rsidRPr="002B616F" w:rsidRDefault="00DA7F76" w:rsidP="00907B38">
      <w:pPr>
        <w:pStyle w:val="code"/>
      </w:pPr>
      <w:r w:rsidRPr="002B616F">
        <w:t>+ \frac{\</w:t>
      </w:r>
      <w:proofErr w:type="spellStart"/>
      <w:r w:rsidRPr="002B616F">
        <w:t>alpha_</w:t>
      </w:r>
      <w:proofErr w:type="gramStart"/>
      <w:r w:rsidRPr="002B616F">
        <w:t>k</w:t>
      </w:r>
      <w:proofErr w:type="spellEnd"/>
      <w:r w:rsidRPr="002B616F">
        <w:t>}{</w:t>
      </w:r>
      <w:proofErr w:type="gramEnd"/>
      <w:r w:rsidRPr="002B616F">
        <w:t>\delta}\left( \frac{L_{</w:t>
      </w:r>
      <w:proofErr w:type="spellStart"/>
      <w:r w:rsidRPr="002B616F">
        <w:t>B_k</w:t>
      </w:r>
      <w:proofErr w:type="spellEnd"/>
      <w:r w:rsidRPr="002B616F">
        <w:t>} \</w:t>
      </w:r>
      <w:proofErr w:type="spellStart"/>
      <w:r w:rsidRPr="002B616F">
        <w:t>alpha_k</w:t>
      </w:r>
      <w:proofErr w:type="spellEnd"/>
      <w:r w:rsidRPr="002B616F">
        <w:t>}{2\delta} -1 \right) \|\</w:t>
      </w:r>
      <w:proofErr w:type="spellStart"/>
      <w:r w:rsidRPr="002B616F">
        <w:t>nabla</w:t>
      </w:r>
      <w:proofErr w:type="spellEnd"/>
      <w:r w:rsidRPr="002B616F">
        <w:t xml:space="preserve"> f_{</w:t>
      </w:r>
      <w:proofErr w:type="spellStart"/>
      <w:r w:rsidRPr="002B616F">
        <w:t>B_k</w:t>
      </w:r>
      <w:proofErr w:type="spellEnd"/>
      <w:r w:rsidRPr="002B616F">
        <w:t>}(\bm{\theta}_k)\|^2.</w:t>
      </w:r>
    </w:p>
    <w:p w14:paraId="1A88E1F6"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10514BD3" w14:textId="77777777" w:rsidR="00DA7F76" w:rsidRPr="002B616F" w:rsidRDefault="00DA7F76" w:rsidP="00DA7F76">
      <w:r w:rsidRPr="002B616F">
        <w:t>Hence, (\ref{ineq:1}) and (\ref{ineq:2}) imply that</w:t>
      </w:r>
    </w:p>
    <w:p w14:paraId="19D68CA3"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56DDF86B" w14:textId="77777777" w:rsidR="00DA7F76" w:rsidRPr="002B616F" w:rsidRDefault="00DA7F76" w:rsidP="00907B38">
      <w:pPr>
        <w:pStyle w:val="code"/>
      </w:pPr>
      <w:r w:rsidRPr="002B616F">
        <w:t>- c \frac{\</w:t>
      </w:r>
      <w:proofErr w:type="spellStart"/>
      <w:r w:rsidRPr="002B616F">
        <w:t>alpha_</w:t>
      </w:r>
      <w:proofErr w:type="gramStart"/>
      <w:r w:rsidRPr="002B616F">
        <w:t>k</w:t>
      </w:r>
      <w:proofErr w:type="spellEnd"/>
      <w:r w:rsidRPr="002B616F">
        <w:t>}{</w:t>
      </w:r>
      <w:proofErr w:type="gramEnd"/>
      <w:r w:rsidRPr="002B616F">
        <w:t>\delta} \|\</w:t>
      </w:r>
      <w:proofErr w:type="spellStart"/>
      <w:r w:rsidRPr="002B616F">
        <w:t>nabla</w:t>
      </w:r>
      <w:proofErr w:type="spellEnd"/>
      <w:r w:rsidRPr="002B616F">
        <w:t xml:space="preserve"> f_{</w:t>
      </w:r>
      <w:proofErr w:type="spellStart"/>
      <w:r w:rsidRPr="002B616F">
        <w:t>B_k</w:t>
      </w:r>
      <w:proofErr w:type="spellEnd"/>
      <w:r w:rsidRPr="002B616F">
        <w:t>}(\bm{\theta}_k)\|^2</w:t>
      </w:r>
    </w:p>
    <w:p w14:paraId="1C900B59"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5D100D14" w14:textId="77777777" w:rsidR="00DA7F76" w:rsidRPr="002B616F" w:rsidRDefault="00DA7F76" w:rsidP="00907B38">
      <w:pPr>
        <w:pStyle w:val="code"/>
      </w:pPr>
      <w:r w:rsidRPr="002B616F">
        <w:t>\frac{\</w:t>
      </w:r>
      <w:proofErr w:type="spellStart"/>
      <w:r w:rsidRPr="002B616F">
        <w:t>alpha_</w:t>
      </w:r>
      <w:proofErr w:type="gramStart"/>
      <w:r w:rsidRPr="002B616F">
        <w:t>k</w:t>
      </w:r>
      <w:proofErr w:type="spellEnd"/>
      <w:r w:rsidRPr="002B616F">
        <w:t>}{</w:t>
      </w:r>
      <w:proofErr w:type="gramEnd"/>
      <w:r w:rsidRPr="002B616F">
        <w:t>\delta}\left( \frac{L_{</w:t>
      </w:r>
      <w:proofErr w:type="spellStart"/>
      <w:r w:rsidRPr="002B616F">
        <w:t>B_k</w:t>
      </w:r>
      <w:proofErr w:type="spellEnd"/>
      <w:r w:rsidRPr="002B616F">
        <w:t>} \</w:t>
      </w:r>
      <w:proofErr w:type="spellStart"/>
      <w:r w:rsidRPr="002B616F">
        <w:t>alpha_k</w:t>
      </w:r>
      <w:proofErr w:type="spellEnd"/>
      <w:r w:rsidRPr="002B616F">
        <w:t>}{2\delta} -1 \right) \|\</w:t>
      </w:r>
      <w:proofErr w:type="spellStart"/>
      <w:r w:rsidRPr="002B616F">
        <w:t>nabla</w:t>
      </w:r>
      <w:proofErr w:type="spellEnd"/>
      <w:r w:rsidRPr="002B616F">
        <w:t xml:space="preserve"> f_{</w:t>
      </w:r>
      <w:proofErr w:type="spellStart"/>
      <w:r w:rsidRPr="002B616F">
        <w:t>B_k</w:t>
      </w:r>
      <w:proofErr w:type="spellEnd"/>
      <w:r w:rsidRPr="002B616F">
        <w:t>}(\bm{\theta}_k)\|^2,</w:t>
      </w:r>
    </w:p>
    <w:p w14:paraId="4BD29780"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690ADE2B" w14:textId="77777777" w:rsidR="00DA7F76" w:rsidRPr="002B616F" w:rsidRDefault="00DA7F76" w:rsidP="00DA7F76">
      <w:r w:rsidRPr="002B616F">
        <w:t xml:space="preserve">which in turn implies that </w:t>
      </w:r>
    </w:p>
    <w:p w14:paraId="60F9FB33"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7126BCB9" w14:textId="77777777" w:rsidR="00DA7F76" w:rsidRPr="002B616F" w:rsidRDefault="00DA7F76" w:rsidP="00907B38">
      <w:pPr>
        <w:pStyle w:val="code"/>
      </w:pPr>
      <w:r w:rsidRPr="002B616F">
        <w:t>\frac{\</w:t>
      </w:r>
      <w:proofErr w:type="spellStart"/>
      <w:r w:rsidRPr="002B616F">
        <w:t>alpha_</w:t>
      </w:r>
      <w:proofErr w:type="gramStart"/>
      <w:r w:rsidRPr="002B616F">
        <w:t>k</w:t>
      </w:r>
      <w:proofErr w:type="spellEnd"/>
      <w:r w:rsidRPr="002B616F">
        <w:t>}{</w:t>
      </w:r>
      <w:proofErr w:type="gramEnd"/>
      <w:r w:rsidRPr="002B616F">
        <w:t>\delta}\left( \frac{L_{</w:t>
      </w:r>
      <w:proofErr w:type="spellStart"/>
      <w:r w:rsidRPr="002B616F">
        <w:t>B_k</w:t>
      </w:r>
      <w:proofErr w:type="spellEnd"/>
      <w:r w:rsidRPr="002B616F">
        <w:t>} \</w:t>
      </w:r>
      <w:proofErr w:type="spellStart"/>
      <w:r w:rsidRPr="002B616F">
        <w:t>alpha_k</w:t>
      </w:r>
      <w:proofErr w:type="spellEnd"/>
      <w:r w:rsidRPr="002B616F">
        <w:t xml:space="preserve">}{2\delta} </w:t>
      </w:r>
    </w:p>
    <w:p w14:paraId="7623064E" w14:textId="77777777" w:rsidR="00DA7F76" w:rsidRPr="002B616F" w:rsidRDefault="00DA7F76" w:rsidP="00907B38">
      <w:pPr>
        <w:pStyle w:val="code"/>
      </w:pPr>
      <w:r w:rsidRPr="002B616F">
        <w:t>- (1-c) \right) \|\</w:t>
      </w:r>
      <w:proofErr w:type="spellStart"/>
      <w:r w:rsidRPr="002B616F">
        <w:t>nabla</w:t>
      </w:r>
      <w:proofErr w:type="spellEnd"/>
      <w:r w:rsidRPr="002B616F">
        <w:t xml:space="preserve"> f_{</w:t>
      </w:r>
      <w:proofErr w:type="spellStart"/>
      <w:r w:rsidRPr="002B616F">
        <w:t>B_</w:t>
      </w:r>
      <w:proofErr w:type="gramStart"/>
      <w:r w:rsidRPr="002B616F">
        <w:t>k</w:t>
      </w:r>
      <w:proofErr w:type="spellEnd"/>
      <w:r w:rsidRPr="002B616F">
        <w:t>}(</w:t>
      </w:r>
      <w:proofErr w:type="gramEnd"/>
      <w:r w:rsidRPr="002B616F">
        <w:t>\bm{\theta}_k)\|^2 \</w:t>
      </w:r>
      <w:proofErr w:type="spellStart"/>
      <w:r w:rsidRPr="002B616F">
        <w:t>geq</w:t>
      </w:r>
      <w:proofErr w:type="spellEnd"/>
      <w:r w:rsidRPr="002B616F">
        <w:t xml:space="preserve"> 0.</w:t>
      </w:r>
    </w:p>
    <w:p w14:paraId="38B5DD57"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33F927F3" w14:textId="77777777" w:rsidR="00DA7F76" w:rsidRPr="002B616F" w:rsidRDefault="00DA7F76" w:rsidP="00DA7F76">
      <w:r w:rsidRPr="002B616F">
        <w:t xml:space="preserve">Accordingly, </w:t>
      </w:r>
    </w:p>
    <w:p w14:paraId="787E6AD8"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24D5CAF2" w14:textId="77777777" w:rsidR="00DA7F76" w:rsidRPr="002B616F" w:rsidRDefault="00DA7F76" w:rsidP="00907B38">
      <w:pPr>
        <w:pStyle w:val="code"/>
      </w:pPr>
      <w:r w:rsidRPr="002B616F">
        <w:t>\frac{L_{</w:t>
      </w:r>
      <w:proofErr w:type="spellStart"/>
      <w:r w:rsidRPr="002B616F">
        <w:t>B_k</w:t>
      </w:r>
      <w:proofErr w:type="spellEnd"/>
      <w:r w:rsidRPr="002B616F">
        <w:t>} \</w:t>
      </w:r>
      <w:proofErr w:type="spellStart"/>
      <w:r w:rsidRPr="002B616F">
        <w:t>alpha_</w:t>
      </w:r>
      <w:proofErr w:type="gramStart"/>
      <w:r w:rsidRPr="002B616F">
        <w:t>k</w:t>
      </w:r>
      <w:proofErr w:type="spellEnd"/>
      <w:r w:rsidRPr="002B616F">
        <w:t>}{</w:t>
      </w:r>
      <w:proofErr w:type="gramEnd"/>
      <w:r w:rsidRPr="002B616F">
        <w:t xml:space="preserve">2\delta} </w:t>
      </w:r>
    </w:p>
    <w:p w14:paraId="38D75DBD" w14:textId="77777777" w:rsidR="00DA7F76" w:rsidRPr="002B616F" w:rsidRDefault="00DA7F76" w:rsidP="00907B38">
      <w:pPr>
        <w:pStyle w:val="code"/>
      </w:pPr>
      <w:r w:rsidRPr="002B616F">
        <w:t>- (1-c) \</w:t>
      </w:r>
      <w:proofErr w:type="spellStart"/>
      <w:r w:rsidRPr="002B616F">
        <w:t>geq</w:t>
      </w:r>
      <w:proofErr w:type="spellEnd"/>
      <w:r w:rsidRPr="002B616F">
        <w:t xml:space="preserve"> 0, \</w:t>
      </w:r>
      <w:proofErr w:type="gramStart"/>
      <w:r w:rsidRPr="002B616F">
        <w:t>text{ i.e.</w:t>
      </w:r>
      <w:proofErr w:type="gramEnd"/>
      <w:r w:rsidRPr="002B616F">
        <w:t xml:space="preserve">, } </w:t>
      </w:r>
    </w:p>
    <w:p w14:paraId="3933DB80" w14:textId="77777777" w:rsidR="00DA7F76" w:rsidRPr="002B616F" w:rsidRDefault="00DA7F76" w:rsidP="00907B38">
      <w:pPr>
        <w:pStyle w:val="code"/>
      </w:pPr>
      <w:r w:rsidRPr="002B616F">
        <w:t>\</w:t>
      </w:r>
      <w:proofErr w:type="spellStart"/>
      <w:r w:rsidRPr="002B616F">
        <w:t>alpha_k</w:t>
      </w:r>
      <w:proofErr w:type="spellEnd"/>
      <w:r w:rsidRPr="002B616F">
        <w:t xml:space="preserve"> \</w:t>
      </w:r>
      <w:proofErr w:type="spellStart"/>
      <w:r w:rsidRPr="002B616F">
        <w:t>geq</w:t>
      </w:r>
      <w:proofErr w:type="spellEnd"/>
      <w:r w:rsidRPr="002B616F">
        <w:t xml:space="preserve"> \</w:t>
      </w:r>
      <w:proofErr w:type="gramStart"/>
      <w:r w:rsidRPr="002B616F">
        <w:t>frac{</w:t>
      </w:r>
      <w:proofErr w:type="gramEnd"/>
      <w:r w:rsidRPr="002B616F">
        <w:t>2 \delta (1-c)}{L_{</w:t>
      </w:r>
      <w:proofErr w:type="spellStart"/>
      <w:r w:rsidRPr="002B616F">
        <w:t>B_k</w:t>
      </w:r>
      <w:proofErr w:type="spellEnd"/>
      <w:r w:rsidRPr="002B616F">
        <w:t>}}.</w:t>
      </w:r>
    </w:p>
    <w:p w14:paraId="15788E0D"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4CEE4650" w14:textId="77777777" w:rsidR="00DA7F76" w:rsidRPr="002B616F" w:rsidRDefault="00DA7F76" w:rsidP="00DA7F76">
      <w:r w:rsidRPr="002B616F">
        <w:t>From $L_{</w:t>
      </w:r>
      <w:proofErr w:type="spellStart"/>
      <w:r w:rsidRPr="002B616F">
        <w:t>B_k</w:t>
      </w:r>
      <w:proofErr w:type="spellEnd"/>
      <w:r w:rsidRPr="002B616F">
        <w:t>} = \frac{1}{b} \sum_{</w:t>
      </w:r>
      <w:proofErr w:type="spellStart"/>
      <w:r w:rsidRPr="002B616F">
        <w:t>i</w:t>
      </w:r>
      <w:proofErr w:type="spellEnd"/>
      <w:r w:rsidRPr="002B616F">
        <w:t>\in [b]} L_{\xi_{</w:t>
      </w:r>
      <w:proofErr w:type="spellStart"/>
      <w:r w:rsidRPr="002B616F">
        <w:t>k,i</w:t>
      </w:r>
      <w:proofErr w:type="spellEnd"/>
      <w:r w:rsidRPr="002B616F">
        <w:t>}} \</w:t>
      </w:r>
      <w:proofErr w:type="spellStart"/>
      <w:r w:rsidRPr="002B616F">
        <w:t>leq</w:t>
      </w:r>
      <w:proofErr w:type="spellEnd"/>
      <w:r w:rsidRPr="002B616F">
        <w:t xml:space="preserve"> L := \max_{</w:t>
      </w:r>
      <w:proofErr w:type="spellStart"/>
      <w:r w:rsidRPr="002B616F">
        <w:t>i</w:t>
      </w:r>
      <w:proofErr w:type="spellEnd"/>
      <w:r w:rsidRPr="002B616F">
        <w:t xml:space="preserve">\in [n]} </w:t>
      </w:r>
      <w:proofErr w:type="spellStart"/>
      <w:r w:rsidRPr="002B616F">
        <w:t>L_i</w:t>
      </w:r>
      <w:proofErr w:type="spellEnd"/>
      <w:r w:rsidRPr="002B616F">
        <w:t>$ $(k\in\</w:t>
      </w:r>
      <w:proofErr w:type="spellStart"/>
      <w:r w:rsidRPr="002B616F">
        <w:t>mathbb</w:t>
      </w:r>
      <w:proofErr w:type="spellEnd"/>
      <w:r w:rsidRPr="002B616F">
        <w:t>{N})$, we also have that $\</w:t>
      </w:r>
      <w:proofErr w:type="spellStart"/>
      <w:r w:rsidRPr="002B616F">
        <w:t>alpha_k</w:t>
      </w:r>
      <w:proofErr w:type="spellEnd"/>
      <w:r w:rsidRPr="002B616F">
        <w:t xml:space="preserve"> \</w:t>
      </w:r>
      <w:proofErr w:type="spellStart"/>
      <w:r w:rsidRPr="002B616F">
        <w:t>geq</w:t>
      </w:r>
      <w:proofErr w:type="spellEnd"/>
      <w:r w:rsidRPr="002B616F">
        <w:t xml:space="preserve"> \frac{2 \delta (1-c)}{L_{</w:t>
      </w:r>
      <w:proofErr w:type="spellStart"/>
      <w:r w:rsidRPr="002B616F">
        <w:t>B_k</w:t>
      </w:r>
      <w:proofErr w:type="spellEnd"/>
      <w:r w:rsidRPr="002B616F">
        <w:t>}} \</w:t>
      </w:r>
      <w:proofErr w:type="spellStart"/>
      <w:r w:rsidRPr="002B616F">
        <w:t>geq</w:t>
      </w:r>
      <w:proofErr w:type="spellEnd"/>
      <w:r w:rsidRPr="002B616F">
        <w:t xml:space="preserve"> \frac{2 \delta (1-c)}{L}$.</w:t>
      </w:r>
    </w:p>
    <w:p w14:paraId="6C0C50BD" w14:textId="77777777" w:rsidR="00DA7F76" w:rsidRPr="002B616F" w:rsidRDefault="00DA7F76" w:rsidP="00DA7F76"/>
    <w:p w14:paraId="2F824F28"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Proof of Theorem \ref{thm:1}}\label{a2}</w:t>
      </w:r>
    </w:p>
    <w:p w14:paraId="35238BF8" w14:textId="77777777" w:rsidR="00DA7F76" w:rsidRPr="002B616F" w:rsidRDefault="00DA7F76" w:rsidP="00DA7F76">
      <w:r w:rsidRPr="002B616F">
        <w:t>The definition of $f(\bm{\theta}</w:t>
      </w:r>
      <w:proofErr w:type="gramStart"/>
      <w:r w:rsidRPr="002B616F">
        <w:t>) :</w:t>
      </w:r>
      <w:proofErr w:type="gramEnd"/>
      <w:r w:rsidRPr="002B616F">
        <w:t>= \frac{1}{n}\sum_{</w:t>
      </w:r>
      <w:proofErr w:type="spellStart"/>
      <w:r w:rsidRPr="002B616F">
        <w:t>i</w:t>
      </w:r>
      <w:proofErr w:type="spellEnd"/>
      <w:r w:rsidRPr="002B616F">
        <w:t xml:space="preserve">\in [n]} </w:t>
      </w:r>
      <w:proofErr w:type="spellStart"/>
      <w:r w:rsidRPr="002B616F">
        <w:t>f_i</w:t>
      </w:r>
      <w:proofErr w:type="spellEnd"/>
      <w:r w:rsidRPr="002B616F">
        <w:t>(\bm{\theta})$ and the $</w:t>
      </w:r>
      <w:proofErr w:type="spellStart"/>
      <w:r w:rsidRPr="002B616F">
        <w:t>L_i</w:t>
      </w:r>
      <w:proofErr w:type="spellEnd"/>
      <w:r w:rsidRPr="002B616F">
        <w:t>$--smoothness of $</w:t>
      </w:r>
      <w:proofErr w:type="spellStart"/>
      <w:r w:rsidRPr="002B616F">
        <w:t>f_i</w:t>
      </w:r>
      <w:proofErr w:type="spellEnd"/>
      <w:r w:rsidRPr="002B616F">
        <w:t>$ $(</w:t>
      </w:r>
      <w:proofErr w:type="spellStart"/>
      <w:r w:rsidRPr="002B616F">
        <w:t>i</w:t>
      </w:r>
      <w:proofErr w:type="spellEnd"/>
      <w:r w:rsidRPr="002B616F">
        <w:t>\in [n])$ imply that, for all $\bm{\theta}_1, \bm{\theta}_2 \in \</w:t>
      </w:r>
      <w:proofErr w:type="spellStart"/>
      <w:r w:rsidRPr="002B616F">
        <w:t>mathbb</w:t>
      </w:r>
      <w:proofErr w:type="spellEnd"/>
      <w:r w:rsidRPr="002B616F">
        <w:t xml:space="preserve">{R}^d$, </w:t>
      </w:r>
    </w:p>
    <w:p w14:paraId="2FBD8C26" w14:textId="77777777" w:rsidR="00DA7F76" w:rsidRPr="002B616F" w:rsidRDefault="00907B38" w:rsidP="00907B38">
      <w:pPr>
        <w:pStyle w:val="code"/>
      </w:pPr>
      <w:r w:rsidRPr="002B616F">
        <w:rPr>
          <w:color w:val="7030A0"/>
        </w:rPr>
        <w:t>\begin</w:t>
      </w:r>
      <w:r w:rsidR="00DA7F76" w:rsidRPr="002B616F">
        <w:t>{align</w:t>
      </w:r>
      <w:proofErr w:type="gramStart"/>
      <w:r w:rsidR="00DA7F76" w:rsidRPr="002B616F">
        <w:t>*}</w:t>
      </w:r>
      <w:r w:rsidRPr="002B616F">
        <w:t>%</w:t>
      </w:r>
      <w:proofErr w:type="gramEnd"/>
      <w:r w:rsidR="00DA7F76" w:rsidRPr="002B616F">
        <w:t>\label{lip}</w:t>
      </w:r>
    </w:p>
    <w:p w14:paraId="15B66C98" w14:textId="77777777" w:rsidR="00DA7F76" w:rsidRPr="002B616F" w:rsidRDefault="00DA7F76" w:rsidP="00907B38">
      <w:pPr>
        <w:pStyle w:val="code"/>
      </w:pPr>
      <w:r w:rsidRPr="002B616F">
        <w:t>\| \</w:t>
      </w:r>
      <w:proofErr w:type="spellStart"/>
      <w:r w:rsidRPr="002B616F">
        <w:t>nabla</w:t>
      </w:r>
      <w:proofErr w:type="spellEnd"/>
      <w:r w:rsidRPr="002B616F">
        <w:t xml:space="preserve"> f(\bm{\</w:t>
      </w:r>
      <w:proofErr w:type="gramStart"/>
      <w:r w:rsidRPr="002B616F">
        <w:t>theta}_</w:t>
      </w:r>
      <w:proofErr w:type="gramEnd"/>
      <w:r w:rsidRPr="002B616F">
        <w:t>1) - \</w:t>
      </w:r>
      <w:proofErr w:type="spellStart"/>
      <w:r w:rsidRPr="002B616F">
        <w:t>nabla</w:t>
      </w:r>
      <w:proofErr w:type="spellEnd"/>
      <w:r w:rsidRPr="002B616F">
        <w:t xml:space="preserve"> f(\bm{\theta}_2) \|</w:t>
      </w:r>
    </w:p>
    <w:p w14:paraId="1270AE15"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07D30B36" w14:textId="77777777" w:rsidR="00DA7F76" w:rsidRPr="002B616F" w:rsidRDefault="00DA7F76" w:rsidP="00907B38">
      <w:pPr>
        <w:pStyle w:val="code"/>
      </w:pPr>
      <w:r w:rsidRPr="002B616F">
        <w:t>\frac{1}{n} \sum</w:t>
      </w:r>
      <w:proofErr w:type="gramStart"/>
      <w:r w:rsidRPr="002B616F">
        <w:t>_{</w:t>
      </w:r>
      <w:proofErr w:type="spellStart"/>
      <w:proofErr w:type="gramEnd"/>
      <w:r w:rsidRPr="002B616F">
        <w:t>i</w:t>
      </w:r>
      <w:proofErr w:type="spellEnd"/>
      <w:r w:rsidRPr="002B616F">
        <w:t>\in [n]} \left\|\</w:t>
      </w:r>
      <w:proofErr w:type="spellStart"/>
      <w:r w:rsidRPr="002B616F">
        <w:t>nabla</w:t>
      </w:r>
      <w:proofErr w:type="spellEnd"/>
      <w:r w:rsidRPr="002B616F">
        <w:t xml:space="preserve"> </w:t>
      </w:r>
      <w:proofErr w:type="spellStart"/>
      <w:r w:rsidRPr="002B616F">
        <w:t>f_i</w:t>
      </w:r>
      <w:proofErr w:type="spellEnd"/>
      <w:r w:rsidRPr="002B616F">
        <w:t>(\bm{\theta}_1) - \</w:t>
      </w:r>
      <w:proofErr w:type="spellStart"/>
      <w:r w:rsidRPr="002B616F">
        <w:t>nabla</w:t>
      </w:r>
      <w:proofErr w:type="spellEnd"/>
      <w:r w:rsidRPr="002B616F">
        <w:t xml:space="preserve"> </w:t>
      </w:r>
      <w:proofErr w:type="spellStart"/>
      <w:r w:rsidRPr="002B616F">
        <w:t>f_i</w:t>
      </w:r>
      <w:proofErr w:type="spellEnd"/>
      <w:r w:rsidRPr="002B616F">
        <w:t>(\bm{\theta}_2) \right\|</w:t>
      </w:r>
    </w:p>
    <w:p w14:paraId="4661D735"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3289D5C2" w14:textId="77777777" w:rsidR="00DA7F76" w:rsidRPr="002B616F" w:rsidRDefault="00DA7F76" w:rsidP="00907B38">
      <w:pPr>
        <w:pStyle w:val="code"/>
      </w:pPr>
      <w:r w:rsidRPr="002B616F">
        <w:t>\frac{\sum_{</w:t>
      </w:r>
      <w:proofErr w:type="spellStart"/>
      <w:r w:rsidRPr="002B616F">
        <w:t>i</w:t>
      </w:r>
      <w:proofErr w:type="spellEnd"/>
      <w:r w:rsidRPr="002B616F">
        <w:t xml:space="preserve">\in[n]} </w:t>
      </w:r>
      <w:proofErr w:type="spellStart"/>
      <w:r w:rsidRPr="002B616F">
        <w:t>L_</w:t>
      </w:r>
      <w:proofErr w:type="gramStart"/>
      <w:r w:rsidRPr="002B616F">
        <w:t>i</w:t>
      </w:r>
      <w:proofErr w:type="spellEnd"/>
      <w:r w:rsidRPr="002B616F">
        <w:t>}{</w:t>
      </w:r>
      <w:proofErr w:type="gramEnd"/>
      <w:r w:rsidRPr="002B616F">
        <w:t>n} \|\bm{\theta}_1 - \bm{\theta}_2\|,</w:t>
      </w:r>
    </w:p>
    <w:p w14:paraId="6CDA549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0EEBC18E" w14:textId="77777777" w:rsidR="00DA7F76" w:rsidRPr="002B616F" w:rsidRDefault="00DA7F76" w:rsidP="00DA7F76">
      <w:r w:rsidRPr="002B616F">
        <w:lastRenderedPageBreak/>
        <w:t>which in turn implies that $\</w:t>
      </w:r>
      <w:proofErr w:type="spellStart"/>
      <w:r w:rsidRPr="002B616F">
        <w:t>nabla</w:t>
      </w:r>
      <w:proofErr w:type="spellEnd"/>
      <w:r w:rsidRPr="002B616F">
        <w:t xml:space="preserve"> f$ is Lipschitz continuous with Lipschitz constant $</w:t>
      </w:r>
      <w:proofErr w:type="spellStart"/>
      <w:r w:rsidRPr="002B616F">
        <w:t>L_</w:t>
      </w:r>
      <w:proofErr w:type="gramStart"/>
      <w:r w:rsidRPr="002B616F">
        <w:t>n</w:t>
      </w:r>
      <w:proofErr w:type="spellEnd"/>
      <w:r w:rsidRPr="002B616F">
        <w:t xml:space="preserve"> :</w:t>
      </w:r>
      <w:proofErr w:type="gramEnd"/>
      <w:r w:rsidRPr="002B616F">
        <w:t>= \frac{1}{n}\sum_{</w:t>
      </w:r>
      <w:proofErr w:type="spellStart"/>
      <w:r w:rsidRPr="002B616F">
        <w:t>i</w:t>
      </w:r>
      <w:proofErr w:type="spellEnd"/>
      <w:r w:rsidRPr="002B616F">
        <w:t xml:space="preserve">\in[n]} </w:t>
      </w:r>
      <w:proofErr w:type="spellStart"/>
      <w:r w:rsidRPr="002B616F">
        <w:t>L_i</w:t>
      </w:r>
      <w:proofErr w:type="spellEnd"/>
      <w:r w:rsidRPr="002B616F">
        <w:t>$. Hence, the descent lemma ensures that, for all $k \in \</w:t>
      </w:r>
      <w:proofErr w:type="spellStart"/>
      <w:r w:rsidRPr="002B616F">
        <w:t>mathbb</w:t>
      </w:r>
      <w:proofErr w:type="spellEnd"/>
      <w:r w:rsidRPr="002B616F">
        <w:t xml:space="preserve">{N}$, </w:t>
      </w:r>
    </w:p>
    <w:p w14:paraId="056D2DF2"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488849B9" w14:textId="77777777" w:rsidR="00DA7F76" w:rsidRPr="002B616F" w:rsidRDefault="00DA7F76" w:rsidP="00907B38">
      <w:pPr>
        <w:pStyle w:val="code"/>
      </w:pPr>
      <w:r w:rsidRPr="002B616F">
        <w:t>f(\bm{\</w:t>
      </w:r>
      <w:proofErr w:type="gramStart"/>
      <w:r w:rsidRPr="002B616F">
        <w:t>theta}_</w:t>
      </w:r>
      <w:proofErr w:type="gramEnd"/>
      <w:r w:rsidRPr="002B616F">
        <w:t xml:space="preserve">{k+1}) </w:t>
      </w:r>
    </w:p>
    <w:p w14:paraId="2F810983" w14:textId="77777777" w:rsidR="00DA7F76" w:rsidRPr="002B616F" w:rsidRDefault="00DA7F76" w:rsidP="00907B38">
      <w:pPr>
        <w:pStyle w:val="code"/>
      </w:pPr>
      <w:r w:rsidRPr="002B616F">
        <w:t>\</w:t>
      </w:r>
      <w:proofErr w:type="spellStart"/>
      <w:r w:rsidRPr="002B616F">
        <w:t>leq</w:t>
      </w:r>
      <w:proofErr w:type="spellEnd"/>
      <w:r w:rsidRPr="002B616F">
        <w:t xml:space="preserve"> f(\bm{\</w:t>
      </w:r>
      <w:proofErr w:type="gramStart"/>
      <w:r w:rsidRPr="002B616F">
        <w:t>theta}_</w:t>
      </w:r>
      <w:proofErr w:type="gramEnd"/>
      <w:r w:rsidRPr="002B616F">
        <w:t>{k}) + \</w:t>
      </w:r>
      <w:proofErr w:type="spellStart"/>
      <w:r w:rsidRPr="002B616F">
        <w:t>langle</w:t>
      </w:r>
      <w:proofErr w:type="spellEnd"/>
      <w:r w:rsidRPr="002B616F">
        <w:t xml:space="preserve"> \</w:t>
      </w:r>
      <w:proofErr w:type="spellStart"/>
      <w:r w:rsidRPr="002B616F">
        <w:t>nabla</w:t>
      </w:r>
      <w:proofErr w:type="spellEnd"/>
      <w:r w:rsidRPr="002B616F">
        <w:t xml:space="preserve"> f(\bm{\theta}_{k}),</w:t>
      </w:r>
    </w:p>
    <w:p w14:paraId="0456AF20" w14:textId="77777777" w:rsidR="00DA7F76" w:rsidRPr="002B616F" w:rsidRDefault="00DA7F76" w:rsidP="00907B38">
      <w:pPr>
        <w:pStyle w:val="code"/>
      </w:pPr>
      <w:r w:rsidRPr="002B616F">
        <w:t>\bm{\</w:t>
      </w:r>
      <w:proofErr w:type="gramStart"/>
      <w:r w:rsidRPr="002B616F">
        <w:t>theta}_</w:t>
      </w:r>
      <w:proofErr w:type="gramEnd"/>
      <w:r w:rsidRPr="002B616F">
        <w:t>{k+1} - \bm{\theta}_{k} \</w:t>
      </w:r>
      <w:proofErr w:type="spellStart"/>
      <w:r w:rsidRPr="002B616F">
        <w:t>rangle</w:t>
      </w:r>
      <w:proofErr w:type="spellEnd"/>
      <w:r w:rsidRPr="002B616F">
        <w:t xml:space="preserve"> + \frac{</w:t>
      </w:r>
      <w:proofErr w:type="spellStart"/>
      <w:r w:rsidRPr="002B616F">
        <w:t>L_n</w:t>
      </w:r>
      <w:proofErr w:type="spellEnd"/>
      <w:r w:rsidRPr="002B616F">
        <w:t xml:space="preserve">}{2} </w:t>
      </w:r>
    </w:p>
    <w:p w14:paraId="0C890B83" w14:textId="77777777" w:rsidR="00DA7F76" w:rsidRPr="002B616F" w:rsidRDefault="00DA7F76" w:rsidP="00907B38">
      <w:pPr>
        <w:pStyle w:val="code"/>
      </w:pPr>
      <w:r w:rsidRPr="002B616F">
        <w:t>\|\bm{\</w:t>
      </w:r>
      <w:proofErr w:type="gramStart"/>
      <w:r w:rsidRPr="002B616F">
        <w:t>theta}_</w:t>
      </w:r>
      <w:proofErr w:type="gramEnd"/>
      <w:r w:rsidRPr="002B616F">
        <w:t>{k+1} - \bm{\theta}_{k}\|^2,</w:t>
      </w:r>
    </w:p>
    <w:p w14:paraId="008B4C81"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7B028EE8" w14:textId="77777777" w:rsidR="00DA7F76" w:rsidRPr="002B616F" w:rsidRDefault="00DA7F76" w:rsidP="00DA7F76">
      <w:r w:rsidRPr="002B616F">
        <w:t>which, together with $\bm{\</w:t>
      </w:r>
      <w:proofErr w:type="gramStart"/>
      <w:r w:rsidRPr="002B616F">
        <w:t>theta}_</w:t>
      </w:r>
      <w:proofErr w:type="gramEnd"/>
      <w:r w:rsidRPr="002B616F">
        <w:t>{k+1} := \bm{\theta}_{k} - \</w:t>
      </w:r>
      <w:proofErr w:type="spellStart"/>
      <w:r w:rsidRPr="002B616F">
        <w:t>alpha_k</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 xml:space="preserve">}(\bm{\theta}_k)$, implies that </w:t>
      </w:r>
    </w:p>
    <w:p w14:paraId="2C315444"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w:t>
      </w:r>
      <w:proofErr w:type="spellStart"/>
      <w:r w:rsidR="00DA7F76" w:rsidRPr="002B616F">
        <w:t>ineq_main</w:t>
      </w:r>
      <w:proofErr w:type="spellEnd"/>
      <w:r w:rsidR="00DA7F76" w:rsidRPr="002B616F">
        <w:t>}</w:t>
      </w:r>
    </w:p>
    <w:p w14:paraId="7B7A8EFD" w14:textId="77777777" w:rsidR="00DA7F76" w:rsidRPr="002B616F" w:rsidRDefault="00DA7F76" w:rsidP="00907B38">
      <w:pPr>
        <w:pStyle w:val="code"/>
      </w:pPr>
      <w:r w:rsidRPr="002B616F">
        <w:t>f(\bm{\</w:t>
      </w:r>
      <w:proofErr w:type="gramStart"/>
      <w:r w:rsidRPr="002B616F">
        <w:t>theta}_</w:t>
      </w:r>
      <w:proofErr w:type="gramEnd"/>
      <w:r w:rsidRPr="002B616F">
        <w:t xml:space="preserve">{k+1}) </w:t>
      </w:r>
    </w:p>
    <w:p w14:paraId="27CC7B65" w14:textId="77777777" w:rsidR="00DA7F76" w:rsidRPr="002B616F" w:rsidRDefault="00DA7F76" w:rsidP="00907B38">
      <w:pPr>
        <w:pStyle w:val="code"/>
      </w:pPr>
      <w:r w:rsidRPr="002B616F">
        <w:t>\</w:t>
      </w:r>
      <w:proofErr w:type="spellStart"/>
      <w:r w:rsidRPr="002B616F">
        <w:t>leq</w:t>
      </w:r>
      <w:proofErr w:type="spellEnd"/>
      <w:r w:rsidRPr="002B616F">
        <w:t xml:space="preserve"> f(\bm{\</w:t>
      </w:r>
      <w:proofErr w:type="gramStart"/>
      <w:r w:rsidRPr="002B616F">
        <w:t>theta}_</w:t>
      </w:r>
      <w:proofErr w:type="gramEnd"/>
      <w:r w:rsidRPr="002B616F">
        <w:t>{k}) - \</w:t>
      </w:r>
      <w:proofErr w:type="spellStart"/>
      <w:r w:rsidRPr="002B616F">
        <w:t>alpha_k</w:t>
      </w:r>
      <w:proofErr w:type="spellEnd"/>
      <w:r w:rsidRPr="002B616F">
        <w:t xml:space="preserve"> \</w:t>
      </w:r>
      <w:proofErr w:type="spellStart"/>
      <w:r w:rsidRPr="002B616F">
        <w:t>langle</w:t>
      </w:r>
      <w:proofErr w:type="spellEnd"/>
      <w:r w:rsidRPr="002B616F">
        <w:t xml:space="preserve"> \</w:t>
      </w:r>
      <w:proofErr w:type="spellStart"/>
      <w:r w:rsidRPr="002B616F">
        <w:t>nabla</w:t>
      </w:r>
      <w:proofErr w:type="spellEnd"/>
      <w:r w:rsidRPr="002B616F">
        <w:t xml:space="preserve"> f(\bm{\theta}_{k}),</w:t>
      </w:r>
    </w:p>
    <w:p w14:paraId="6AA6925A" w14:textId="77777777" w:rsidR="00DA7F76" w:rsidRPr="002B616F" w:rsidRDefault="00DA7F76" w:rsidP="00907B38">
      <w:pPr>
        <w:pStyle w:val="code"/>
      </w:pPr>
      <w:r w:rsidRPr="002B616F">
        <w:t>\</w:t>
      </w:r>
      <w:proofErr w:type="spellStart"/>
      <w:r w:rsidRPr="002B616F">
        <w:t>nabla</w:t>
      </w:r>
      <w:proofErr w:type="spellEnd"/>
      <w:r w:rsidRPr="002B616F">
        <w:t xml:space="preserve"> f_{</w:t>
      </w:r>
      <w:proofErr w:type="spellStart"/>
      <w:r w:rsidRPr="002B616F">
        <w:t>B_</w:t>
      </w:r>
      <w:proofErr w:type="gramStart"/>
      <w:r w:rsidRPr="002B616F">
        <w:t>k</w:t>
      </w:r>
      <w:proofErr w:type="spellEnd"/>
      <w:r w:rsidRPr="002B616F">
        <w:t>}(</w:t>
      </w:r>
      <w:proofErr w:type="gramEnd"/>
      <w:r w:rsidRPr="002B616F">
        <w:t>\bm{\theta}_k) \</w:t>
      </w:r>
      <w:proofErr w:type="spellStart"/>
      <w:r w:rsidRPr="002B616F">
        <w:t>rangle</w:t>
      </w:r>
      <w:proofErr w:type="spellEnd"/>
      <w:r w:rsidRPr="002B616F">
        <w:t xml:space="preserve"> + \frac{</w:t>
      </w:r>
      <w:proofErr w:type="spellStart"/>
      <w:r w:rsidRPr="002B616F">
        <w:t>L_n</w:t>
      </w:r>
      <w:proofErr w:type="spellEnd"/>
      <w:r w:rsidRPr="002B616F">
        <w:t xml:space="preserve"> \alpha_k^2}{2} </w:t>
      </w:r>
    </w:p>
    <w:p w14:paraId="13497D89" w14:textId="77777777" w:rsidR="00DA7F76" w:rsidRPr="002B616F" w:rsidRDefault="00DA7F76" w:rsidP="00907B38">
      <w:pPr>
        <w:pStyle w:val="code"/>
      </w:pPr>
      <w:r w:rsidRPr="002B616F">
        <w:t>\|\</w:t>
      </w:r>
      <w:proofErr w:type="spellStart"/>
      <w:r w:rsidRPr="002B616F">
        <w:t>nabla</w:t>
      </w:r>
      <w:proofErr w:type="spellEnd"/>
      <w:r w:rsidRPr="002B616F">
        <w:t xml:space="preserve"> f_{</w:t>
      </w:r>
      <w:proofErr w:type="spellStart"/>
      <w:r w:rsidRPr="002B616F">
        <w:t>B_</w:t>
      </w:r>
      <w:proofErr w:type="gramStart"/>
      <w:r w:rsidRPr="002B616F">
        <w:t>k</w:t>
      </w:r>
      <w:proofErr w:type="spellEnd"/>
      <w:r w:rsidRPr="002B616F">
        <w:t>}(</w:t>
      </w:r>
      <w:proofErr w:type="gramEnd"/>
      <w:r w:rsidRPr="002B616F">
        <w:t>\bm{\theta}_k)\|^2.</w:t>
      </w:r>
    </w:p>
    <w:p w14:paraId="0561A76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0E5F9121" w14:textId="77777777" w:rsidR="00DA7F76" w:rsidRPr="002B616F" w:rsidRDefault="00DA7F76" w:rsidP="00DA7F76">
      <w:r w:rsidRPr="002B616F">
        <w:t>From $0&lt; \</w:t>
      </w:r>
      <w:proofErr w:type="spellStart"/>
      <w:r w:rsidRPr="002B616F">
        <w:t>alpha_k</w:t>
      </w:r>
      <w:proofErr w:type="spellEnd"/>
      <w:r w:rsidRPr="002B616F">
        <w:t xml:space="preserve"> \</w:t>
      </w:r>
      <w:proofErr w:type="spellStart"/>
      <w:r w:rsidRPr="002B616F">
        <w:t>leq</w:t>
      </w:r>
      <w:proofErr w:type="spellEnd"/>
      <w:r w:rsidRPr="002B616F">
        <w:t xml:space="preserve"> \overline{\</w:t>
      </w:r>
      <w:proofErr w:type="gramStart"/>
      <w:r w:rsidRPr="002B616F">
        <w:t>alpha}$</w:t>
      </w:r>
      <w:proofErr w:type="gramEnd"/>
      <w:r w:rsidRPr="002B616F">
        <w:t>, we have that, for all $k\in\</w:t>
      </w:r>
      <w:proofErr w:type="spellStart"/>
      <w:r w:rsidRPr="002B616F">
        <w:t>mathbb</w:t>
      </w:r>
      <w:proofErr w:type="spellEnd"/>
      <w:r w:rsidRPr="002B616F">
        <w:t>{N}$,</w:t>
      </w:r>
    </w:p>
    <w:p w14:paraId="034F64C0"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{align}\label{ineq:3}</w:t>
      </w:r>
    </w:p>
    <w:p w14:paraId="17D8D159" w14:textId="77777777" w:rsidR="00DA7F76" w:rsidRPr="002B616F" w:rsidRDefault="00DA7F76" w:rsidP="00907B38">
      <w:pPr>
        <w:pStyle w:val="code"/>
      </w:pPr>
      <w:r w:rsidRPr="002B616F">
        <w:t>\</w:t>
      </w:r>
      <w:proofErr w:type="spellStart"/>
      <w:r w:rsidRPr="002B616F">
        <w:t>langle</w:t>
      </w:r>
      <w:proofErr w:type="spellEnd"/>
      <w:r w:rsidRPr="002B616F">
        <w:t xml:space="preserve"> \</w:t>
      </w:r>
      <w:proofErr w:type="spellStart"/>
      <w:r w:rsidRPr="002B616F">
        <w:t>nabla</w:t>
      </w:r>
      <w:proofErr w:type="spellEnd"/>
      <w:r w:rsidRPr="002B616F">
        <w:t xml:space="preserve"> f(\bm{\</w:t>
      </w:r>
      <w:proofErr w:type="gramStart"/>
      <w:r w:rsidRPr="002B616F">
        <w:t>theta}_</w:t>
      </w:r>
      <w:proofErr w:type="gramEnd"/>
      <w:r w:rsidRPr="002B616F">
        <w:t>{k}),</w:t>
      </w:r>
    </w:p>
    <w:p w14:paraId="73E414A1" w14:textId="77777777" w:rsidR="00DA7F76" w:rsidRPr="002B616F" w:rsidRDefault="00DA7F76" w:rsidP="00907B38">
      <w:pPr>
        <w:pStyle w:val="code"/>
      </w:pPr>
      <w:r w:rsidRPr="002B616F">
        <w:t>\</w:t>
      </w:r>
      <w:proofErr w:type="spellStart"/>
      <w:r w:rsidRPr="002B616F">
        <w:t>nabla</w:t>
      </w:r>
      <w:proofErr w:type="spellEnd"/>
      <w:r w:rsidRPr="002B616F">
        <w:t xml:space="preserve"> f_{</w:t>
      </w:r>
      <w:proofErr w:type="spellStart"/>
      <w:r w:rsidRPr="002B616F">
        <w:t>B_</w:t>
      </w:r>
      <w:proofErr w:type="gramStart"/>
      <w:r w:rsidRPr="002B616F">
        <w:t>k</w:t>
      </w:r>
      <w:proofErr w:type="spellEnd"/>
      <w:r w:rsidRPr="002B616F">
        <w:t>}(</w:t>
      </w:r>
      <w:proofErr w:type="gramEnd"/>
      <w:r w:rsidRPr="002B616F">
        <w:t>\bm{\theta}_k) \</w:t>
      </w:r>
      <w:proofErr w:type="spellStart"/>
      <w:r w:rsidRPr="002B616F">
        <w:t>rangle</w:t>
      </w:r>
      <w:proofErr w:type="spellEnd"/>
    </w:p>
    <w:p w14:paraId="0FF85868"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45644142" w14:textId="77777777" w:rsidR="00DA7F76" w:rsidRPr="002B616F" w:rsidRDefault="00DA7F76" w:rsidP="00907B38">
      <w:pPr>
        <w:pStyle w:val="code"/>
      </w:pPr>
      <w:r w:rsidRPr="002B616F">
        <w:t>\frac{f(\bm{\</w:t>
      </w:r>
      <w:proofErr w:type="gramStart"/>
      <w:r w:rsidRPr="002B616F">
        <w:t>theta}_</w:t>
      </w:r>
      <w:proofErr w:type="gramEnd"/>
      <w:r w:rsidRPr="002B616F">
        <w:t>{k}) - f(\bm{\theta}_{k+1})}{\</w:t>
      </w:r>
      <w:proofErr w:type="spellStart"/>
      <w:r w:rsidRPr="002B616F">
        <w:t>alpha_k</w:t>
      </w:r>
      <w:proofErr w:type="spellEnd"/>
      <w:r w:rsidRPr="002B616F">
        <w:t>} + \frac{</w:t>
      </w:r>
      <w:proofErr w:type="spellStart"/>
      <w:r w:rsidRPr="002B616F">
        <w:t>L_n</w:t>
      </w:r>
      <w:proofErr w:type="spellEnd"/>
      <w:r w:rsidRPr="002B616F">
        <w:t xml:space="preserve"> \overline{\alpha}}{2} </w:t>
      </w:r>
    </w:p>
    <w:p w14:paraId="322852A6" w14:textId="77777777" w:rsidR="00DA7F76" w:rsidRPr="002B616F" w:rsidRDefault="00DA7F76" w:rsidP="00907B38">
      <w:pPr>
        <w:pStyle w:val="code"/>
      </w:pPr>
      <w:r w:rsidRPr="002B616F">
        <w:t>\|\</w:t>
      </w:r>
      <w:proofErr w:type="spellStart"/>
      <w:r w:rsidRPr="002B616F">
        <w:t>nabla</w:t>
      </w:r>
      <w:proofErr w:type="spellEnd"/>
      <w:r w:rsidRPr="002B616F">
        <w:t xml:space="preserve"> f_{</w:t>
      </w:r>
      <w:proofErr w:type="spellStart"/>
      <w:r w:rsidRPr="002B616F">
        <w:t>B_</w:t>
      </w:r>
      <w:proofErr w:type="gramStart"/>
      <w:r w:rsidRPr="002B616F">
        <w:t>k</w:t>
      </w:r>
      <w:proofErr w:type="spellEnd"/>
      <w:r w:rsidRPr="002B616F">
        <w:t>}(</w:t>
      </w:r>
      <w:proofErr w:type="gramEnd"/>
      <w:r w:rsidRPr="002B616F">
        <w:t>\bm{\theta}_k)\|^2.</w:t>
      </w:r>
    </w:p>
    <w:p w14:paraId="4FF783B2"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658411E3" w14:textId="77777777" w:rsidR="00DA7F76" w:rsidRPr="002B616F" w:rsidRDefault="00DA7F76" w:rsidP="00DA7F76">
      <w:r w:rsidRPr="002B616F">
        <w:t xml:space="preserve">Assumption \ref{assum:1} guarantees that </w:t>
      </w:r>
    </w:p>
    <w:p w14:paraId="16AF2395"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{align}\label{e_1}</w:t>
      </w:r>
    </w:p>
    <w:p w14:paraId="57F4D71B" w14:textId="77777777" w:rsidR="00DA7F76" w:rsidRPr="002B616F" w:rsidRDefault="00DA7F76" w:rsidP="00907B38">
      <w:pPr>
        <w:pStyle w:val="code"/>
      </w:pPr>
      <w:r w:rsidRPr="002B616F">
        <w:t>\</w:t>
      </w:r>
      <w:proofErr w:type="spellStart"/>
      <w:r w:rsidRPr="002B616F">
        <w:t>mathbb</w:t>
      </w:r>
      <w:proofErr w:type="spellEnd"/>
      <w:r w:rsidRPr="002B616F">
        <w:t>{E}\</w:t>
      </w:r>
      <w:proofErr w:type="gramStart"/>
      <w:r w:rsidRPr="002B616F">
        <w:t>left[</w:t>
      </w:r>
      <w:proofErr w:type="gramEnd"/>
      <w:r w:rsidRPr="002B616F">
        <w:t>\</w:t>
      </w:r>
      <w:proofErr w:type="spellStart"/>
      <w:r w:rsidRPr="002B616F">
        <w:t>nabla</w:t>
      </w:r>
      <w:proofErr w:type="spellEnd"/>
      <w:r w:rsidRPr="002B616F">
        <w:t xml:space="preserve"> f_{</w:t>
      </w:r>
      <w:proofErr w:type="spellStart"/>
      <w:r w:rsidRPr="002B616F">
        <w:t>B_k</w:t>
      </w:r>
      <w:proofErr w:type="spellEnd"/>
      <w:r w:rsidRPr="002B616F">
        <w:t xml:space="preserve">} (\bm{\theta}_k) | \bm{\theta}_k \right] </w:t>
      </w:r>
    </w:p>
    <w:p w14:paraId="66ED07B0" w14:textId="77777777" w:rsidR="00DA7F76" w:rsidRPr="002B616F" w:rsidRDefault="00DA7F76" w:rsidP="00907B38">
      <w:pPr>
        <w:pStyle w:val="code"/>
      </w:pPr>
      <w:r w:rsidRPr="002B616F">
        <w:t>= \</w:t>
      </w:r>
      <w:proofErr w:type="spellStart"/>
      <w:r w:rsidRPr="002B616F">
        <w:t>nabla</w:t>
      </w:r>
      <w:proofErr w:type="spellEnd"/>
      <w:r w:rsidRPr="002B616F">
        <w:t xml:space="preserve"> f(\bm{\</w:t>
      </w:r>
      <w:proofErr w:type="gramStart"/>
      <w:r w:rsidRPr="002B616F">
        <w:t>theta}_</w:t>
      </w:r>
      <w:proofErr w:type="gramEnd"/>
      <w:r w:rsidRPr="002B616F">
        <w:t xml:space="preserve">k) \text{ and } </w:t>
      </w:r>
    </w:p>
    <w:p w14:paraId="2E4CE5D2" w14:textId="77777777" w:rsidR="00DA7F76" w:rsidRPr="002B616F" w:rsidRDefault="00DA7F76" w:rsidP="00907B38">
      <w:pPr>
        <w:pStyle w:val="code"/>
      </w:pPr>
      <w:r w:rsidRPr="002B616F">
        <w:t>\</w:t>
      </w:r>
      <w:proofErr w:type="spellStart"/>
      <w:r w:rsidRPr="002B616F">
        <w:t>mathbb</w:t>
      </w:r>
      <w:proofErr w:type="spellEnd"/>
      <w:r w:rsidRPr="002B616F">
        <w:t>{E}\</w:t>
      </w:r>
      <w:proofErr w:type="gramStart"/>
      <w:r w:rsidRPr="002B616F">
        <w:t>left[</w:t>
      </w:r>
      <w:proofErr w:type="gramEnd"/>
      <w:r w:rsidRPr="002B616F">
        <w:t>\| \</w:t>
      </w:r>
      <w:proofErr w:type="spellStart"/>
      <w:r w:rsidRPr="002B616F">
        <w:t>nabla</w:t>
      </w:r>
      <w:proofErr w:type="spellEnd"/>
      <w:r w:rsidRPr="002B616F">
        <w:t xml:space="preserve"> f_{</w:t>
      </w:r>
      <w:proofErr w:type="spellStart"/>
      <w:r w:rsidRPr="002B616F">
        <w:t>B_k</w:t>
      </w:r>
      <w:proofErr w:type="spellEnd"/>
      <w:r w:rsidRPr="002B616F">
        <w:t>} (\bm{\theta}_k) - \</w:t>
      </w:r>
      <w:proofErr w:type="spellStart"/>
      <w:r w:rsidRPr="002B616F">
        <w:t>nabla</w:t>
      </w:r>
      <w:proofErr w:type="spellEnd"/>
      <w:r w:rsidRPr="002B616F">
        <w:t xml:space="preserve"> f(\bm{\theta}_k) \|^2 | \bm{\theta}_k \right] </w:t>
      </w:r>
    </w:p>
    <w:p w14:paraId="57197EEE" w14:textId="77777777" w:rsidR="00DA7F76" w:rsidRPr="002B616F" w:rsidRDefault="00DA7F76" w:rsidP="00907B38">
      <w:pPr>
        <w:pStyle w:val="code"/>
      </w:pPr>
      <w:r w:rsidRPr="002B616F">
        <w:t>\</w:t>
      </w:r>
      <w:proofErr w:type="spellStart"/>
      <w:r w:rsidRPr="002B616F">
        <w:t>leq</w:t>
      </w:r>
      <w:proofErr w:type="spellEnd"/>
      <w:r w:rsidRPr="002B616F">
        <w:t xml:space="preserve"> \frac{\sigma^</w:t>
      </w:r>
      <w:proofErr w:type="gramStart"/>
      <w:r w:rsidRPr="002B616F">
        <w:t>2}{</w:t>
      </w:r>
      <w:proofErr w:type="gramEnd"/>
      <w:r w:rsidRPr="002B616F">
        <w:t>b}.</w:t>
      </w:r>
    </w:p>
    <w:p w14:paraId="082761E8"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69E3B4E8" w14:textId="77777777" w:rsidR="00DA7F76" w:rsidRPr="002B616F" w:rsidRDefault="00DA7F76" w:rsidP="00DA7F76">
      <w:r w:rsidRPr="002B616F">
        <w:t xml:space="preserve">Hence, we have </w:t>
      </w:r>
    </w:p>
    <w:p w14:paraId="5FA007E3"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{align}\label{e_2}</w:t>
      </w:r>
    </w:p>
    <w:p w14:paraId="195B86FA"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{split}</w:t>
      </w:r>
    </w:p>
    <w:p w14:paraId="6755F3CB" w14:textId="77777777" w:rsidR="00DA7F76" w:rsidRPr="002B616F" w:rsidRDefault="00DA7F76" w:rsidP="00907B38">
      <w:pPr>
        <w:pStyle w:val="code"/>
      </w:pPr>
      <w:r w:rsidRPr="002B616F">
        <w:t>&amp;\</w:t>
      </w:r>
      <w:proofErr w:type="spellStart"/>
      <w:r w:rsidRPr="002B616F">
        <w:t>mathbb</w:t>
      </w:r>
      <w:proofErr w:type="spellEnd"/>
      <w:r w:rsidRPr="002B616F">
        <w:t>{E}\</w:t>
      </w:r>
      <w:proofErr w:type="gramStart"/>
      <w:r w:rsidRPr="002B616F">
        <w:t>left[</w:t>
      </w:r>
      <w:proofErr w:type="gramEnd"/>
      <w:r w:rsidRPr="002B616F">
        <w:t>\|\</w:t>
      </w:r>
      <w:proofErr w:type="spellStart"/>
      <w:r w:rsidRPr="002B616F">
        <w:t>nabla</w:t>
      </w:r>
      <w:proofErr w:type="spellEnd"/>
      <w:r w:rsidRPr="002B616F">
        <w:t xml:space="preserve"> f_{</w:t>
      </w:r>
      <w:proofErr w:type="spellStart"/>
      <w:r w:rsidRPr="002B616F">
        <w:t>B_k</w:t>
      </w:r>
      <w:proofErr w:type="spellEnd"/>
      <w:r w:rsidRPr="002B616F">
        <w:t xml:space="preserve">} (\bm{\theta}_k)\|^2 | \bm{\theta}_k \right]\\ </w:t>
      </w:r>
    </w:p>
    <w:p w14:paraId="67769DD1" w14:textId="77777777" w:rsidR="00DA7F76" w:rsidRPr="002B616F" w:rsidRDefault="00DA7F76" w:rsidP="00907B38">
      <w:pPr>
        <w:pStyle w:val="code"/>
      </w:pPr>
      <w:r w:rsidRPr="002B616F">
        <w:t xml:space="preserve">&amp;= </w:t>
      </w:r>
    </w:p>
    <w:p w14:paraId="4C914A6B" w14:textId="77777777" w:rsidR="00DA7F76" w:rsidRPr="002B616F" w:rsidRDefault="00DA7F76" w:rsidP="00907B38">
      <w:pPr>
        <w:pStyle w:val="code"/>
      </w:pPr>
      <w:r w:rsidRPr="002B616F">
        <w:t>\</w:t>
      </w:r>
      <w:proofErr w:type="spellStart"/>
      <w:r w:rsidRPr="002B616F">
        <w:t>mathbb</w:t>
      </w:r>
      <w:proofErr w:type="spellEnd"/>
      <w:r w:rsidRPr="002B616F">
        <w:t>{E}\</w:t>
      </w:r>
      <w:proofErr w:type="gramStart"/>
      <w:r w:rsidRPr="002B616F">
        <w:t>left[</w:t>
      </w:r>
      <w:proofErr w:type="gramEnd"/>
      <w:r w:rsidRPr="002B616F">
        <w:t>\|\</w:t>
      </w:r>
      <w:proofErr w:type="spellStart"/>
      <w:r w:rsidRPr="002B616F">
        <w:t>nabla</w:t>
      </w:r>
      <w:proofErr w:type="spellEnd"/>
      <w:r w:rsidRPr="002B616F">
        <w:t xml:space="preserve"> f_{</w:t>
      </w:r>
      <w:proofErr w:type="spellStart"/>
      <w:r w:rsidRPr="002B616F">
        <w:t>B_k</w:t>
      </w:r>
      <w:proofErr w:type="spellEnd"/>
      <w:r w:rsidRPr="002B616F">
        <w:t>} (\bm{\theta}_k) - \</w:t>
      </w:r>
      <w:proofErr w:type="spellStart"/>
      <w:r w:rsidRPr="002B616F">
        <w:t>nabla</w:t>
      </w:r>
      <w:proofErr w:type="spellEnd"/>
      <w:r w:rsidRPr="002B616F">
        <w:t xml:space="preserve"> f(\bm{\theta}_k) + \</w:t>
      </w:r>
      <w:proofErr w:type="spellStart"/>
      <w:r w:rsidRPr="002B616F">
        <w:t>nabla</w:t>
      </w:r>
      <w:proofErr w:type="spellEnd"/>
      <w:r w:rsidRPr="002B616F">
        <w:t xml:space="preserve"> f(\bm{\theta}_k) \|^2 | \bm{\theta}_k \right]\\</w:t>
      </w:r>
    </w:p>
    <w:p w14:paraId="7CE0CF7F" w14:textId="77777777" w:rsidR="00DA7F76" w:rsidRPr="002B616F" w:rsidRDefault="00DA7F76" w:rsidP="00907B38">
      <w:pPr>
        <w:pStyle w:val="code"/>
      </w:pPr>
      <w:r w:rsidRPr="002B616F">
        <w:t>&amp;=</w:t>
      </w:r>
    </w:p>
    <w:p w14:paraId="5785392A" w14:textId="77777777" w:rsidR="00DA7F76" w:rsidRPr="002B616F" w:rsidRDefault="00DA7F76" w:rsidP="00907B38">
      <w:pPr>
        <w:pStyle w:val="code"/>
      </w:pPr>
      <w:r w:rsidRPr="002B616F">
        <w:t>\</w:t>
      </w:r>
      <w:proofErr w:type="spellStart"/>
      <w:r w:rsidRPr="002B616F">
        <w:t>mathbb</w:t>
      </w:r>
      <w:proofErr w:type="spellEnd"/>
      <w:r w:rsidRPr="002B616F">
        <w:t>{E}\</w:t>
      </w:r>
      <w:proofErr w:type="gramStart"/>
      <w:r w:rsidRPr="002B616F">
        <w:t>left[</w:t>
      </w:r>
      <w:proofErr w:type="gramEnd"/>
      <w:r w:rsidRPr="002B616F">
        <w:t>\|\</w:t>
      </w:r>
      <w:proofErr w:type="spellStart"/>
      <w:r w:rsidRPr="002B616F">
        <w:t>nabla</w:t>
      </w:r>
      <w:proofErr w:type="spellEnd"/>
      <w:r w:rsidRPr="002B616F">
        <w:t xml:space="preserve"> f_{</w:t>
      </w:r>
      <w:proofErr w:type="spellStart"/>
      <w:r w:rsidRPr="002B616F">
        <w:t>B_k</w:t>
      </w:r>
      <w:proofErr w:type="spellEnd"/>
      <w:r w:rsidRPr="002B616F">
        <w:t>} (\bm{\theta}_k) - \</w:t>
      </w:r>
      <w:proofErr w:type="spellStart"/>
      <w:r w:rsidRPr="002B616F">
        <w:t>nabla</w:t>
      </w:r>
      <w:proofErr w:type="spellEnd"/>
      <w:r w:rsidRPr="002B616F">
        <w:t xml:space="preserve"> f(\bm{\theta}_k) \|^2 | \bm{\theta}_k \right]</w:t>
      </w:r>
    </w:p>
    <w:p w14:paraId="2CEEEE2E" w14:textId="77777777" w:rsidR="00DA7F76" w:rsidRPr="002B616F" w:rsidRDefault="00DA7F76" w:rsidP="00907B38">
      <w:pPr>
        <w:pStyle w:val="code"/>
      </w:pPr>
      <w:r w:rsidRPr="002B616F">
        <w:t>+ 2 \</w:t>
      </w:r>
      <w:proofErr w:type="spellStart"/>
      <w:r w:rsidRPr="002B616F">
        <w:t>mathbb</w:t>
      </w:r>
      <w:proofErr w:type="spellEnd"/>
      <w:r w:rsidRPr="002B616F">
        <w:t>{E}\</w:t>
      </w:r>
      <w:proofErr w:type="gramStart"/>
      <w:r w:rsidRPr="002B616F">
        <w:t>left[</w:t>
      </w:r>
      <w:proofErr w:type="gramEnd"/>
      <w:r w:rsidRPr="002B616F">
        <w:t xml:space="preserve"> \</w:t>
      </w:r>
      <w:proofErr w:type="spellStart"/>
      <w:r w:rsidRPr="002B616F">
        <w:t>langle</w:t>
      </w:r>
      <w:proofErr w:type="spellEnd"/>
      <w:r w:rsidRPr="002B616F">
        <w:t xml:space="preserve"> \</w:t>
      </w:r>
      <w:proofErr w:type="spellStart"/>
      <w:r w:rsidRPr="002B616F">
        <w:t>nabla</w:t>
      </w:r>
      <w:proofErr w:type="spellEnd"/>
      <w:r w:rsidRPr="002B616F">
        <w:t xml:space="preserve"> f_{</w:t>
      </w:r>
      <w:proofErr w:type="spellStart"/>
      <w:r w:rsidRPr="002B616F">
        <w:t>B_k</w:t>
      </w:r>
      <w:proofErr w:type="spellEnd"/>
      <w:r w:rsidRPr="002B616F">
        <w:t>} (\bm{\theta}_k) - \</w:t>
      </w:r>
      <w:proofErr w:type="spellStart"/>
      <w:r w:rsidRPr="002B616F">
        <w:t>nabla</w:t>
      </w:r>
      <w:proofErr w:type="spellEnd"/>
      <w:r w:rsidRPr="002B616F">
        <w:t xml:space="preserve"> f(\bm{\theta}_k),</w:t>
      </w:r>
    </w:p>
    <w:p w14:paraId="65342018" w14:textId="77777777" w:rsidR="00DA7F76" w:rsidRPr="002B616F" w:rsidRDefault="00DA7F76" w:rsidP="00907B38">
      <w:pPr>
        <w:pStyle w:val="code"/>
      </w:pPr>
      <w:r w:rsidRPr="002B616F">
        <w:t>\</w:t>
      </w:r>
      <w:proofErr w:type="spellStart"/>
      <w:r w:rsidRPr="002B616F">
        <w:t>nabla</w:t>
      </w:r>
      <w:proofErr w:type="spellEnd"/>
      <w:r w:rsidRPr="002B616F">
        <w:t xml:space="preserve"> f(\bm{\</w:t>
      </w:r>
      <w:proofErr w:type="gramStart"/>
      <w:r w:rsidRPr="002B616F">
        <w:t>theta}_</w:t>
      </w:r>
      <w:proofErr w:type="gramEnd"/>
      <w:r w:rsidRPr="002B616F">
        <w:t>k) \</w:t>
      </w:r>
      <w:proofErr w:type="spellStart"/>
      <w:r w:rsidRPr="002B616F">
        <w:t>rangle</w:t>
      </w:r>
      <w:proofErr w:type="spellEnd"/>
      <w:r w:rsidRPr="002B616F">
        <w:t xml:space="preserve"> | \bm{\theta}_k \right] </w:t>
      </w:r>
    </w:p>
    <w:p w14:paraId="1BC01A34" w14:textId="77777777" w:rsidR="00DA7F76" w:rsidRPr="002B616F" w:rsidRDefault="00DA7F76" w:rsidP="00907B38">
      <w:pPr>
        <w:pStyle w:val="code"/>
      </w:pPr>
      <w:r w:rsidRPr="002B616F">
        <w:t xml:space="preserve">+ </w:t>
      </w:r>
    </w:p>
    <w:p w14:paraId="33B9FC6E" w14:textId="77777777" w:rsidR="00DA7F76" w:rsidRPr="002B616F" w:rsidRDefault="00DA7F76" w:rsidP="00907B38">
      <w:pPr>
        <w:pStyle w:val="code"/>
      </w:pPr>
      <w:r w:rsidRPr="002B616F">
        <w:t>\</w:t>
      </w:r>
      <w:proofErr w:type="spellStart"/>
      <w:r w:rsidRPr="002B616F">
        <w:t>mathbb</w:t>
      </w:r>
      <w:proofErr w:type="spellEnd"/>
      <w:r w:rsidRPr="002B616F">
        <w:t>{E}\</w:t>
      </w:r>
      <w:proofErr w:type="gramStart"/>
      <w:r w:rsidRPr="002B616F">
        <w:t>left[</w:t>
      </w:r>
      <w:proofErr w:type="gramEnd"/>
      <w:r w:rsidRPr="002B616F">
        <w:t>\| \</w:t>
      </w:r>
      <w:proofErr w:type="spellStart"/>
      <w:r w:rsidRPr="002B616F">
        <w:t>nabla</w:t>
      </w:r>
      <w:proofErr w:type="spellEnd"/>
      <w:r w:rsidRPr="002B616F">
        <w:t xml:space="preserve"> f(\bm{\theta}_k) \|^2 | \bm{\theta}_k \right]\\</w:t>
      </w:r>
    </w:p>
    <w:p w14:paraId="0115E301" w14:textId="77777777" w:rsidR="00DA7F76" w:rsidRPr="002B616F" w:rsidRDefault="00DA7F76" w:rsidP="00907B38">
      <w:pPr>
        <w:pStyle w:val="code"/>
      </w:pPr>
      <w:r w:rsidRPr="002B616F">
        <w:t>&amp;\</w:t>
      </w:r>
      <w:proofErr w:type="spellStart"/>
      <w:r w:rsidRPr="002B616F">
        <w:t>leq</w:t>
      </w:r>
      <w:proofErr w:type="spellEnd"/>
      <w:r w:rsidRPr="002B616F">
        <w:t xml:space="preserve"> \frac{\sigma^</w:t>
      </w:r>
      <w:proofErr w:type="gramStart"/>
      <w:r w:rsidRPr="002B616F">
        <w:t>2}{</w:t>
      </w:r>
      <w:proofErr w:type="gramEnd"/>
      <w:r w:rsidRPr="002B616F">
        <w:t>b} + \</w:t>
      </w:r>
      <w:proofErr w:type="spellStart"/>
      <w:r w:rsidRPr="002B616F">
        <w:t>mathbb</w:t>
      </w:r>
      <w:proofErr w:type="spellEnd"/>
      <w:r w:rsidRPr="002B616F">
        <w:t>{E}\left[\| \</w:t>
      </w:r>
      <w:proofErr w:type="spellStart"/>
      <w:r w:rsidRPr="002B616F">
        <w:t>nabla</w:t>
      </w:r>
      <w:proofErr w:type="spellEnd"/>
      <w:r w:rsidRPr="002B616F">
        <w:t xml:space="preserve"> f(\bm{\theta}_k) \|^2 | \bm{\theta}_k \right].</w:t>
      </w:r>
    </w:p>
    <w:p w14:paraId="3FB24513"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{split}</w:t>
      </w:r>
    </w:p>
    <w:p w14:paraId="3510CE1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60BEDB50" w14:textId="77777777" w:rsidR="00DA7F76" w:rsidRPr="002B616F" w:rsidRDefault="00DA7F76" w:rsidP="00907B38">
      <w:pPr>
        <w:pStyle w:val="code"/>
      </w:pPr>
      <w:r w:rsidRPr="002B616F">
        <w:t>\</w:t>
      </w:r>
      <w:proofErr w:type="spellStart"/>
      <w:r w:rsidRPr="002B616F">
        <w:t>textcolor</w:t>
      </w:r>
      <w:proofErr w:type="spellEnd"/>
      <w:r w:rsidRPr="002B616F">
        <w:t>{red</w:t>
      </w:r>
      <w:proofErr w:type="gramStart"/>
      <w:r w:rsidRPr="002B616F">
        <w:t>}{</w:t>
      </w:r>
      <w:proofErr w:type="gramEnd"/>
    </w:p>
    <w:p w14:paraId="14F0642E" w14:textId="77777777" w:rsidR="00DA7F76" w:rsidRPr="0090122A" w:rsidRDefault="00DA7F76" w:rsidP="00DA7F76">
      <w:pPr>
        <w:rPr>
          <w:color w:val="FF0000"/>
        </w:rPr>
      </w:pPr>
      <w:r w:rsidRPr="0090122A">
        <w:rPr>
          <w:color w:val="FF0000"/>
        </w:rPr>
        <w:lastRenderedPageBreak/>
        <w:t>Taking the total expectation on both sides of (\ref{ineq:3}) thus ensures that, for all $k \in \</w:t>
      </w:r>
      <w:proofErr w:type="spellStart"/>
      <w:r w:rsidRPr="0090122A">
        <w:rPr>
          <w:color w:val="FF0000"/>
        </w:rPr>
        <w:t>mathbb</w:t>
      </w:r>
      <w:proofErr w:type="spellEnd"/>
      <w:r w:rsidRPr="0090122A">
        <w:rPr>
          <w:color w:val="FF0000"/>
        </w:rPr>
        <w:t>{N}$,</w:t>
      </w:r>
    </w:p>
    <w:p w14:paraId="65400390"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63D596C2" w14:textId="77777777" w:rsidR="00DA7F76" w:rsidRPr="002B616F" w:rsidRDefault="00DA7F76" w:rsidP="00907B38">
      <w:pPr>
        <w:pStyle w:val="code"/>
      </w:pPr>
      <w:r w:rsidRPr="002B616F">
        <w:t>\</w:t>
      </w:r>
      <w:proofErr w:type="spellStart"/>
      <w:r w:rsidRPr="002B616F">
        <w:t>mathbb</w:t>
      </w:r>
      <w:proofErr w:type="spellEnd"/>
      <w:r w:rsidRPr="002B616F">
        <w:t>{E}\</w:t>
      </w:r>
      <w:proofErr w:type="gramStart"/>
      <w:r w:rsidRPr="002B616F">
        <w:t>left[</w:t>
      </w:r>
      <w:proofErr w:type="gramEnd"/>
      <w:r w:rsidRPr="002B616F">
        <w:t xml:space="preserve"> \| \</w:t>
      </w:r>
      <w:proofErr w:type="spellStart"/>
      <w:r w:rsidRPr="002B616F">
        <w:t>nabla</w:t>
      </w:r>
      <w:proofErr w:type="spellEnd"/>
      <w:r w:rsidRPr="002B616F">
        <w:t xml:space="preserve"> f(\bm{\theta}_k)\|^2 \right]</w:t>
      </w:r>
    </w:p>
    <w:p w14:paraId="14057C74"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318417CD" w14:textId="77777777" w:rsidR="00DA7F76" w:rsidRPr="002B616F" w:rsidRDefault="00DA7F76" w:rsidP="00907B38">
      <w:pPr>
        <w:pStyle w:val="code"/>
      </w:pPr>
      <w:r w:rsidRPr="002B616F">
        <w:t>\</w:t>
      </w:r>
      <w:proofErr w:type="spellStart"/>
      <w:r w:rsidRPr="002B616F">
        <w:t>mathbb</w:t>
      </w:r>
      <w:proofErr w:type="spellEnd"/>
      <w:r w:rsidRPr="002B616F">
        <w:t>{E} \</w:t>
      </w:r>
      <w:proofErr w:type="gramStart"/>
      <w:r w:rsidRPr="002B616F">
        <w:t>left[</w:t>
      </w:r>
      <w:proofErr w:type="gramEnd"/>
      <w:r w:rsidRPr="002B616F">
        <w:t xml:space="preserve"> \frac{f(\bm{\theta}_{k}) - f(\bm{\theta}_{k+1})}{\</w:t>
      </w:r>
      <w:proofErr w:type="spellStart"/>
      <w:r w:rsidRPr="002B616F">
        <w:t>alpha_k</w:t>
      </w:r>
      <w:proofErr w:type="spellEnd"/>
      <w:r w:rsidRPr="002B616F">
        <w:t>} \right]</w:t>
      </w:r>
    </w:p>
    <w:p w14:paraId="3391ED03" w14:textId="77777777" w:rsidR="00DA7F76" w:rsidRPr="002B616F" w:rsidRDefault="00DA7F76" w:rsidP="00907B38">
      <w:pPr>
        <w:pStyle w:val="code"/>
      </w:pPr>
      <w:r w:rsidRPr="002B616F">
        <w:t>+ \</w:t>
      </w:r>
      <w:proofErr w:type="gramStart"/>
      <w:r w:rsidRPr="002B616F">
        <w:t>frac{</w:t>
      </w:r>
      <w:proofErr w:type="spellStart"/>
      <w:proofErr w:type="gramEnd"/>
      <w:r w:rsidRPr="002B616F">
        <w:t>L_n</w:t>
      </w:r>
      <w:proofErr w:type="spellEnd"/>
      <w:r w:rsidRPr="002B616F">
        <w:t xml:space="preserve"> \overline{\alpha}}{2}</w:t>
      </w:r>
    </w:p>
    <w:p w14:paraId="003E6842" w14:textId="77777777" w:rsidR="00DA7F76" w:rsidRPr="002B616F" w:rsidRDefault="00DA7F76" w:rsidP="00907B38">
      <w:pPr>
        <w:pStyle w:val="code"/>
      </w:pPr>
      <w:r w:rsidRPr="002B616F">
        <w:t>\</w:t>
      </w:r>
      <w:proofErr w:type="gramStart"/>
      <w:r w:rsidRPr="002B616F">
        <w:t>left(</w:t>
      </w:r>
      <w:proofErr w:type="gramEnd"/>
      <w:r w:rsidRPr="002B616F">
        <w:t xml:space="preserve"> </w:t>
      </w:r>
    </w:p>
    <w:p w14:paraId="7532491F" w14:textId="77777777" w:rsidR="00DA7F76" w:rsidRPr="002B616F" w:rsidRDefault="00DA7F76" w:rsidP="00907B38">
      <w:pPr>
        <w:pStyle w:val="code"/>
      </w:pPr>
      <w:r w:rsidRPr="002B616F">
        <w:t>\</w:t>
      </w:r>
      <w:proofErr w:type="spellStart"/>
      <w:r w:rsidRPr="002B616F">
        <w:t>mathbb</w:t>
      </w:r>
      <w:proofErr w:type="spellEnd"/>
      <w:r w:rsidRPr="002B616F">
        <w:t>{E} \</w:t>
      </w:r>
      <w:proofErr w:type="gramStart"/>
      <w:r w:rsidRPr="002B616F">
        <w:t>left[</w:t>
      </w:r>
      <w:proofErr w:type="gramEnd"/>
      <w:r w:rsidRPr="002B616F">
        <w:t xml:space="preserve"> \|\</w:t>
      </w:r>
      <w:proofErr w:type="spellStart"/>
      <w:r w:rsidRPr="002B616F">
        <w:t>nabla</w:t>
      </w:r>
      <w:proofErr w:type="spellEnd"/>
      <w:r w:rsidRPr="002B616F">
        <w:t xml:space="preserve"> f(\bm{\theta}_k)\|^2 \right]</w:t>
      </w:r>
    </w:p>
    <w:p w14:paraId="252C1D5B" w14:textId="77777777" w:rsidR="00DA7F76" w:rsidRPr="002B616F" w:rsidRDefault="00DA7F76" w:rsidP="00907B38">
      <w:pPr>
        <w:pStyle w:val="code"/>
      </w:pPr>
      <w:r w:rsidRPr="002B616F">
        <w:t>+ \frac{\sigma^</w:t>
      </w:r>
      <w:proofErr w:type="gramStart"/>
      <w:r w:rsidRPr="002B616F">
        <w:t>2}{</w:t>
      </w:r>
      <w:proofErr w:type="gramEnd"/>
      <w:r w:rsidRPr="002B616F">
        <w:t>b}</w:t>
      </w:r>
    </w:p>
    <w:p w14:paraId="286EEDEC" w14:textId="77777777" w:rsidR="00DA7F76" w:rsidRPr="002B616F" w:rsidRDefault="00DA7F76" w:rsidP="00907B38">
      <w:pPr>
        <w:pStyle w:val="code"/>
      </w:pPr>
      <w:r w:rsidRPr="002B616F">
        <w:t>\right),</w:t>
      </w:r>
    </w:p>
    <w:p w14:paraId="42AA439C"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18F09F73" w14:textId="77777777" w:rsidR="00DA7F76" w:rsidRPr="0090122A" w:rsidRDefault="00DA7F76" w:rsidP="00DA7F76">
      <w:pPr>
        <w:rPr>
          <w:color w:val="FF0000"/>
        </w:rPr>
      </w:pPr>
      <w:r w:rsidRPr="0090122A">
        <w:rPr>
          <w:color w:val="FF0000"/>
        </w:rPr>
        <w:t>which implies that, for all $k \in \</w:t>
      </w:r>
      <w:proofErr w:type="spellStart"/>
      <w:r w:rsidRPr="0090122A">
        <w:rPr>
          <w:color w:val="FF0000"/>
        </w:rPr>
        <w:t>mathbb</w:t>
      </w:r>
      <w:proofErr w:type="spellEnd"/>
      <w:r w:rsidRPr="0090122A">
        <w:rPr>
          <w:color w:val="FF0000"/>
        </w:rPr>
        <w:t>{N}$,</w:t>
      </w:r>
    </w:p>
    <w:p w14:paraId="6221C835"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{align}\label{total}</w:t>
      </w:r>
    </w:p>
    <w:p w14:paraId="450A7365" w14:textId="77777777" w:rsidR="00DA7F76" w:rsidRPr="002B616F" w:rsidRDefault="00DA7F76" w:rsidP="00907B38">
      <w:pPr>
        <w:pStyle w:val="code"/>
      </w:pPr>
      <w:r w:rsidRPr="002B616F">
        <w:t>\</w:t>
      </w:r>
      <w:proofErr w:type="gramStart"/>
      <w:r w:rsidRPr="002B616F">
        <w:t>left(</w:t>
      </w:r>
      <w:proofErr w:type="gramEnd"/>
      <w:r w:rsidRPr="002B616F">
        <w:t>1 - \frac{</w:t>
      </w:r>
      <w:proofErr w:type="spellStart"/>
      <w:r w:rsidRPr="002B616F">
        <w:t>L_n</w:t>
      </w:r>
      <w:proofErr w:type="spellEnd"/>
      <w:r w:rsidRPr="002B616F">
        <w:t xml:space="preserve"> \overline{\alpha}}{2} \right)</w:t>
      </w:r>
    </w:p>
    <w:p w14:paraId="3CF9B0E0" w14:textId="77777777" w:rsidR="00DA7F76" w:rsidRPr="002B616F" w:rsidRDefault="00DA7F76" w:rsidP="00907B38">
      <w:pPr>
        <w:pStyle w:val="code"/>
      </w:pPr>
      <w:r w:rsidRPr="002B616F">
        <w:t>\</w:t>
      </w:r>
      <w:proofErr w:type="spellStart"/>
      <w:r w:rsidRPr="002B616F">
        <w:t>mathbb</w:t>
      </w:r>
      <w:proofErr w:type="spellEnd"/>
      <w:r w:rsidRPr="002B616F">
        <w:t>{E} \</w:t>
      </w:r>
      <w:proofErr w:type="gramStart"/>
      <w:r w:rsidRPr="002B616F">
        <w:t>left[</w:t>
      </w:r>
      <w:proofErr w:type="gramEnd"/>
      <w:r w:rsidRPr="002B616F">
        <w:t xml:space="preserve"> \|\</w:t>
      </w:r>
      <w:proofErr w:type="spellStart"/>
      <w:r w:rsidRPr="002B616F">
        <w:t>nabla</w:t>
      </w:r>
      <w:proofErr w:type="spellEnd"/>
      <w:r w:rsidRPr="002B616F">
        <w:t xml:space="preserve"> f(\bm{\theta}_k)\|^2 \right]</w:t>
      </w:r>
    </w:p>
    <w:p w14:paraId="52034A48" w14:textId="77777777" w:rsidR="00DA7F76" w:rsidRPr="002B616F" w:rsidRDefault="00DA7F76" w:rsidP="00907B38">
      <w:pPr>
        <w:pStyle w:val="code"/>
      </w:pPr>
      <w:r w:rsidRPr="002B616F">
        <w:t>\</w:t>
      </w:r>
      <w:proofErr w:type="spellStart"/>
      <w:proofErr w:type="gramStart"/>
      <w:r w:rsidRPr="002B616F">
        <w:t>leq</w:t>
      </w:r>
      <w:proofErr w:type="spellEnd"/>
      <w:proofErr w:type="gramEnd"/>
    </w:p>
    <w:p w14:paraId="63457BE1" w14:textId="77777777" w:rsidR="00DA7F76" w:rsidRPr="002B616F" w:rsidRDefault="00DA7F76" w:rsidP="00907B38">
      <w:pPr>
        <w:pStyle w:val="code"/>
      </w:pPr>
      <w:r w:rsidRPr="002B616F">
        <w:t>\</w:t>
      </w:r>
      <w:proofErr w:type="spellStart"/>
      <w:r w:rsidRPr="002B616F">
        <w:t>mathbb</w:t>
      </w:r>
      <w:proofErr w:type="spellEnd"/>
      <w:r w:rsidRPr="002B616F">
        <w:t>{E} \</w:t>
      </w:r>
      <w:proofErr w:type="gramStart"/>
      <w:r w:rsidRPr="002B616F">
        <w:t>left[</w:t>
      </w:r>
      <w:proofErr w:type="gramEnd"/>
      <w:r w:rsidRPr="002B616F">
        <w:t xml:space="preserve"> \frac{f(\bm{\theta}_{k}) - f(\bm{\theta}_{k+1})}{\</w:t>
      </w:r>
      <w:proofErr w:type="spellStart"/>
      <w:r w:rsidRPr="002B616F">
        <w:t>alpha_k</w:t>
      </w:r>
      <w:proofErr w:type="spellEnd"/>
      <w:r w:rsidRPr="002B616F">
        <w:t>} \right]</w:t>
      </w:r>
    </w:p>
    <w:p w14:paraId="7BAE4AC4" w14:textId="77777777" w:rsidR="00DA7F76" w:rsidRPr="002B616F" w:rsidRDefault="00DA7F76" w:rsidP="00907B38">
      <w:pPr>
        <w:pStyle w:val="code"/>
      </w:pPr>
      <w:r w:rsidRPr="002B616F">
        <w:t>+ \</w:t>
      </w:r>
      <w:proofErr w:type="gramStart"/>
      <w:r w:rsidRPr="002B616F">
        <w:t>frac{</w:t>
      </w:r>
      <w:proofErr w:type="spellStart"/>
      <w:proofErr w:type="gramEnd"/>
      <w:r w:rsidRPr="002B616F">
        <w:t>L_n</w:t>
      </w:r>
      <w:proofErr w:type="spellEnd"/>
      <w:r w:rsidRPr="002B616F">
        <w:t xml:space="preserve"> \overline{\alpha} \sigma^2}{2b}.</w:t>
      </w:r>
    </w:p>
    <w:p w14:paraId="68772DD9"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3F26C65B" w14:textId="77777777" w:rsidR="00DA7F76" w:rsidRPr="0090122A" w:rsidRDefault="00DA7F76" w:rsidP="00DA7F76">
      <w:pPr>
        <w:rPr>
          <w:color w:val="FF0000"/>
        </w:rPr>
      </w:pPr>
      <w:r w:rsidRPr="0090122A">
        <w:rPr>
          <w:color w:val="FF0000"/>
        </w:rPr>
        <w:t>Let $K \</w:t>
      </w:r>
      <w:proofErr w:type="spellStart"/>
      <w:r w:rsidRPr="0090122A">
        <w:rPr>
          <w:color w:val="FF0000"/>
        </w:rPr>
        <w:t>geq</w:t>
      </w:r>
      <w:proofErr w:type="spellEnd"/>
      <w:r w:rsidRPr="0090122A">
        <w:rPr>
          <w:color w:val="FF0000"/>
        </w:rPr>
        <w:t xml:space="preserve"> 1$.</w:t>
      </w:r>
      <w:r w:rsidR="002B616F" w:rsidRPr="0090122A">
        <w:rPr>
          <w:color w:val="FF0000"/>
        </w:rPr>
        <w:t xml:space="preserve"> </w:t>
      </w:r>
      <w:r w:rsidRPr="0090122A">
        <w:rPr>
          <w:color w:val="FF0000"/>
        </w:rPr>
        <w:t>Summing (\ref{total}) from $k=0$ to $k=K-1$ ensures that</w:t>
      </w:r>
    </w:p>
    <w:p w14:paraId="4D9479CF"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{align}\label{sum}</w:t>
      </w:r>
    </w:p>
    <w:p w14:paraId="5411D17D" w14:textId="77777777" w:rsidR="00DA7F76" w:rsidRPr="002B616F" w:rsidRDefault="00DA7F76" w:rsidP="00907B38">
      <w:pPr>
        <w:pStyle w:val="code"/>
      </w:pPr>
      <w:r w:rsidRPr="002B616F">
        <w:t>\</w:t>
      </w:r>
      <w:proofErr w:type="gramStart"/>
      <w:r w:rsidRPr="002B616F">
        <w:t>left(</w:t>
      </w:r>
      <w:proofErr w:type="gramEnd"/>
      <w:r w:rsidRPr="002B616F">
        <w:t>1 - \frac{</w:t>
      </w:r>
      <w:proofErr w:type="spellStart"/>
      <w:r w:rsidRPr="002B616F">
        <w:t>L_n</w:t>
      </w:r>
      <w:proofErr w:type="spellEnd"/>
      <w:r w:rsidRPr="002B616F">
        <w:t xml:space="preserve"> \overline{\alpha}}{2} \right)</w:t>
      </w:r>
    </w:p>
    <w:p w14:paraId="4A9E99B4" w14:textId="77777777" w:rsidR="00DA7F76" w:rsidRPr="002B616F" w:rsidRDefault="00DA7F76" w:rsidP="00907B38">
      <w:pPr>
        <w:pStyle w:val="code"/>
      </w:pPr>
      <w:r w:rsidRPr="002B616F">
        <w:t>\sum_{k=</w:t>
      </w:r>
      <w:proofErr w:type="gramStart"/>
      <w:r w:rsidRPr="002B616F">
        <w:t>0}^</w:t>
      </w:r>
      <w:proofErr w:type="gramEnd"/>
      <w:r w:rsidRPr="002B616F">
        <w:t>{K-1} \</w:t>
      </w:r>
      <w:proofErr w:type="spellStart"/>
      <w:r w:rsidRPr="002B616F">
        <w:t>mathbb</w:t>
      </w:r>
      <w:proofErr w:type="spellEnd"/>
      <w:r w:rsidRPr="002B616F">
        <w:t>{E}\left[ \| \</w:t>
      </w:r>
      <w:proofErr w:type="spellStart"/>
      <w:r w:rsidRPr="002B616F">
        <w:t>nabla</w:t>
      </w:r>
      <w:proofErr w:type="spellEnd"/>
      <w:r w:rsidRPr="002B616F">
        <w:t xml:space="preserve"> f(\bm{\theta}_k)\|^2 \right]</w:t>
      </w:r>
    </w:p>
    <w:p w14:paraId="417B5A71"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344988E7" w14:textId="77777777" w:rsidR="00DA7F76" w:rsidRPr="002B616F" w:rsidRDefault="00DA7F76" w:rsidP="00907B38">
      <w:pPr>
        <w:pStyle w:val="code"/>
      </w:pPr>
      <w:r w:rsidRPr="002B616F">
        <w:t>\</w:t>
      </w:r>
      <w:proofErr w:type="spellStart"/>
      <w:r w:rsidRPr="002B616F">
        <w:t>mathbb</w:t>
      </w:r>
      <w:proofErr w:type="spellEnd"/>
      <w:r w:rsidRPr="002B616F">
        <w:t>{E}</w:t>
      </w:r>
      <w:r w:rsidR="002155B5">
        <w:t xml:space="preserve"> </w:t>
      </w:r>
      <w:r w:rsidRPr="002B616F">
        <w:t>\underbrace{\left[\sum_{k=</w:t>
      </w:r>
      <w:proofErr w:type="gramStart"/>
      <w:r w:rsidRPr="002B616F">
        <w:t>0}^</w:t>
      </w:r>
      <w:proofErr w:type="gramEnd"/>
      <w:r w:rsidRPr="002B616F">
        <w:t>{K-1} \frac{f(\bm{\theta}_{k}) - f(\bm{\theta}_{k+1})}{\</w:t>
      </w:r>
      <w:proofErr w:type="spellStart"/>
      <w:r w:rsidRPr="002B616F">
        <w:t>alpha_k</w:t>
      </w:r>
      <w:proofErr w:type="spellEnd"/>
      <w:r w:rsidRPr="002B616F">
        <w:t xml:space="preserve">} \right]}_{A_K} </w:t>
      </w:r>
    </w:p>
    <w:p w14:paraId="0415D652" w14:textId="77777777" w:rsidR="00DA7F76" w:rsidRPr="002B616F" w:rsidRDefault="00DA7F76" w:rsidP="00907B38">
      <w:pPr>
        <w:pStyle w:val="code"/>
      </w:pPr>
      <w:r w:rsidRPr="002B616F">
        <w:t>+ \</w:t>
      </w:r>
      <w:proofErr w:type="gramStart"/>
      <w:r w:rsidRPr="002B616F">
        <w:t>frac{</w:t>
      </w:r>
      <w:proofErr w:type="spellStart"/>
      <w:proofErr w:type="gramEnd"/>
      <w:r w:rsidRPr="002B616F">
        <w:t>L_n</w:t>
      </w:r>
      <w:proofErr w:type="spellEnd"/>
      <w:r w:rsidRPr="002B616F">
        <w:t xml:space="preserve"> \overline{\alpha} \sigma^2 K}{2b}.</w:t>
      </w:r>
    </w:p>
    <w:p w14:paraId="54CBB771"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264957F9" w14:textId="0483CCDA" w:rsidR="00DA7F76" w:rsidRPr="0090122A" w:rsidRDefault="00DA7F76" w:rsidP="00DA7F76">
      <w:pPr>
        <w:rPr>
          <w:color w:val="FF0000"/>
        </w:rPr>
      </w:pPr>
      <w:r w:rsidRPr="0090122A">
        <w:rPr>
          <w:color w:val="FF0000"/>
        </w:rPr>
        <w:t>Let $</w:t>
      </w:r>
      <w:proofErr w:type="gramStart"/>
      <w:r w:rsidRPr="0090122A">
        <w:rPr>
          <w:color w:val="FF0000"/>
        </w:rPr>
        <w:t>L :</w:t>
      </w:r>
      <w:proofErr w:type="gramEnd"/>
      <w:r w:rsidRPr="0090122A">
        <w:rPr>
          <w:color w:val="FF0000"/>
        </w:rPr>
        <w:t>= \max_{</w:t>
      </w:r>
      <w:proofErr w:type="spellStart"/>
      <w:r w:rsidRPr="0090122A">
        <w:rPr>
          <w:color w:val="FF0000"/>
        </w:rPr>
        <w:t>i</w:t>
      </w:r>
      <w:proofErr w:type="spellEnd"/>
      <w:r w:rsidRPr="0090122A">
        <w:rPr>
          <w:color w:val="FF0000"/>
        </w:rPr>
        <w:t xml:space="preserve">\in [n]} </w:t>
      </w:r>
      <w:proofErr w:type="spellStart"/>
      <w:r w:rsidRPr="0090122A">
        <w:rPr>
          <w:color w:val="FF0000"/>
        </w:rPr>
        <w:t>L_i</w:t>
      </w:r>
      <w:proofErr w:type="spellEnd"/>
      <w:r w:rsidRPr="0090122A">
        <w:rPr>
          <w:color w:val="FF0000"/>
        </w:rPr>
        <w:t>$.</w:t>
      </w:r>
      <w:r w:rsidR="002155B5" w:rsidRPr="0090122A">
        <w:rPr>
          <w:color w:val="FF0000"/>
        </w:rPr>
        <w:t xml:space="preserve"> </w:t>
      </w:r>
      <w:r w:rsidRPr="0090122A">
        <w:rPr>
          <w:color w:val="FF0000"/>
        </w:rPr>
        <w:t>Lemma \ref{lem:1}(ii) implies that there exist $\underline{\alpha} := \frac{2\delta (1-c)}{L}$ $(&lt; \frac{2}{</w:t>
      </w:r>
      <w:proofErr w:type="spellStart"/>
      <w:r w:rsidRPr="0090122A">
        <w:rPr>
          <w:color w:val="FF0000"/>
        </w:rPr>
        <w:t>L_n</w:t>
      </w:r>
      <w:proofErr w:type="spellEnd"/>
      <w:r w:rsidRPr="0090122A">
        <w:rPr>
          <w:color w:val="FF0000"/>
        </w:rPr>
        <w:t>})$ and $\overline{\alpha}$ $(&lt; \frac{2}{</w:t>
      </w:r>
      <w:proofErr w:type="spellStart"/>
      <w:r w:rsidRPr="0090122A">
        <w:rPr>
          <w:color w:val="FF0000"/>
        </w:rPr>
        <w:t>L_n</w:t>
      </w:r>
      <w:proofErr w:type="spellEnd"/>
      <w:r w:rsidRPr="0090122A">
        <w:rPr>
          <w:color w:val="FF0000"/>
        </w:rPr>
        <w:t>})$ such that, for all $k\in \</w:t>
      </w:r>
      <w:proofErr w:type="spellStart"/>
      <w:r w:rsidRPr="0090122A">
        <w:rPr>
          <w:color w:val="FF0000"/>
        </w:rPr>
        <w:t>mathbb</w:t>
      </w:r>
      <w:proofErr w:type="spellEnd"/>
      <w:r w:rsidRPr="0090122A">
        <w:rPr>
          <w:color w:val="FF0000"/>
        </w:rPr>
        <w:t>{N}$,</w:t>
      </w:r>
      <w:r w:rsidR="002155B5" w:rsidRPr="0090122A">
        <w:rPr>
          <w:color w:val="FF0000"/>
        </w:rPr>
        <w:t xml:space="preserve"> </w:t>
      </w:r>
      <w:r w:rsidRPr="0090122A">
        <w:rPr>
          <w:color w:val="FF0000"/>
        </w:rPr>
        <w:t>$\underline{\alpha} := \frac{2\delta (1-c)}{L}</w:t>
      </w:r>
      <w:r w:rsidR="002155B5" w:rsidRPr="0090122A">
        <w:rPr>
          <w:color w:val="FF0000"/>
        </w:rPr>
        <w:t xml:space="preserve"> </w:t>
      </w:r>
      <w:r w:rsidRPr="0090122A">
        <w:rPr>
          <w:color w:val="FF0000"/>
        </w:rPr>
        <w:t>\</w:t>
      </w:r>
      <w:proofErr w:type="spellStart"/>
      <w:r w:rsidRPr="0090122A">
        <w:rPr>
          <w:color w:val="FF0000"/>
        </w:rPr>
        <w:t>leq</w:t>
      </w:r>
      <w:proofErr w:type="spellEnd"/>
      <w:r w:rsidRPr="0090122A">
        <w:rPr>
          <w:color w:val="FF0000"/>
        </w:rPr>
        <w:t xml:space="preserve"> \</w:t>
      </w:r>
      <w:proofErr w:type="spellStart"/>
      <w:r w:rsidRPr="0090122A">
        <w:rPr>
          <w:color w:val="FF0000"/>
        </w:rPr>
        <w:t>alpha_k</w:t>
      </w:r>
      <w:proofErr w:type="spellEnd"/>
      <w:r w:rsidRPr="0090122A">
        <w:rPr>
          <w:color w:val="FF0000"/>
        </w:rPr>
        <w:t xml:space="preserve"> \</w:t>
      </w:r>
      <w:proofErr w:type="spellStart"/>
      <w:r w:rsidRPr="0090122A">
        <w:rPr>
          <w:color w:val="FF0000"/>
        </w:rPr>
        <w:t>leq</w:t>
      </w:r>
      <w:proofErr w:type="spellEnd"/>
      <w:r w:rsidRPr="0090122A">
        <w:rPr>
          <w:color w:val="FF0000"/>
        </w:rPr>
        <w:t xml:space="preserve"> \overline{\alpha} &lt; \frac{2}{</w:t>
      </w:r>
      <w:proofErr w:type="spellStart"/>
      <w:r w:rsidRPr="0090122A">
        <w:rPr>
          <w:color w:val="FF0000"/>
        </w:rPr>
        <w:t>L_n</w:t>
      </w:r>
      <w:proofErr w:type="spellEnd"/>
      <w:r w:rsidRPr="0090122A">
        <w:rPr>
          <w:color w:val="FF0000"/>
        </w:rPr>
        <w:t>}$.</w:t>
      </w:r>
      <w:r w:rsidR="002155B5" w:rsidRPr="0090122A">
        <w:rPr>
          <w:color w:val="FF0000"/>
        </w:rPr>
        <w:t xml:space="preserve"> </w:t>
      </w:r>
      <w:r w:rsidR="002D5654">
        <w:rPr>
          <w:color w:val="FF0000"/>
        </w:rPr>
        <w:t>Moreover, t</w:t>
      </w:r>
      <w:r w:rsidR="002D5654" w:rsidRPr="0090122A">
        <w:rPr>
          <w:color w:val="FF0000"/>
        </w:rPr>
        <w:t xml:space="preserve">here </w:t>
      </w:r>
      <w:r w:rsidRPr="0090122A">
        <w:rPr>
          <w:color w:val="FF0000"/>
        </w:rPr>
        <w:t>exist $S_</w:t>
      </w:r>
      <w:proofErr w:type="gramStart"/>
      <w:r w:rsidRPr="0090122A">
        <w:rPr>
          <w:color w:val="FF0000"/>
        </w:rPr>
        <w:t>K :</w:t>
      </w:r>
      <w:proofErr w:type="gramEnd"/>
      <w:r w:rsidRPr="0090122A">
        <w:rPr>
          <w:color w:val="FF0000"/>
        </w:rPr>
        <w:t>= \{k \in [0:K-1] \colon f(\bm{\theta}_{k}) - f(\bm{\theta}_{k +1}) \</w:t>
      </w:r>
      <w:proofErr w:type="spellStart"/>
      <w:r w:rsidRPr="0090122A">
        <w:rPr>
          <w:color w:val="FF0000"/>
        </w:rPr>
        <w:t>leq</w:t>
      </w:r>
      <w:proofErr w:type="spellEnd"/>
      <w:r w:rsidRPr="0090122A">
        <w:rPr>
          <w:color w:val="FF0000"/>
        </w:rPr>
        <w:t xml:space="preserve"> 0\}$ and $t \</w:t>
      </w:r>
      <w:proofErr w:type="spellStart"/>
      <w:r w:rsidRPr="0090122A">
        <w:rPr>
          <w:color w:val="FF0000"/>
        </w:rPr>
        <w:t>geq</w:t>
      </w:r>
      <w:proofErr w:type="spellEnd"/>
      <w:r w:rsidRPr="0090122A">
        <w:rPr>
          <w:color w:val="FF0000"/>
        </w:rPr>
        <w:t xml:space="preserve"> 0$ such that $t = \# S_K$.</w:t>
      </w:r>
      <w:r w:rsidR="002155B5" w:rsidRPr="0090122A">
        <w:rPr>
          <w:color w:val="FF0000"/>
        </w:rPr>
        <w:t xml:space="preserve"> </w:t>
      </w:r>
      <w:r w:rsidRPr="0090122A">
        <w:rPr>
          <w:color w:val="FF0000"/>
        </w:rPr>
        <w:t xml:space="preserve">Then, </w:t>
      </w:r>
    </w:p>
    <w:p w14:paraId="66C0B0D7"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094D0997" w14:textId="77777777" w:rsidR="00DA7F76" w:rsidRPr="002B616F" w:rsidRDefault="00DA7F76" w:rsidP="00907B38">
      <w:pPr>
        <w:pStyle w:val="code"/>
      </w:pPr>
      <w:r w:rsidRPr="002B616F">
        <w:t xml:space="preserve">A_K </w:t>
      </w:r>
    </w:p>
    <w:p w14:paraId="6B75A564" w14:textId="77777777" w:rsidR="00DA7F76" w:rsidRPr="002B616F" w:rsidRDefault="00DA7F76" w:rsidP="00907B38">
      <w:pPr>
        <w:pStyle w:val="code"/>
      </w:pPr>
      <w:r w:rsidRPr="002B616F">
        <w:t>&amp;\</w:t>
      </w:r>
      <w:proofErr w:type="spellStart"/>
      <w:r w:rsidRPr="002B616F">
        <w:t>leq</w:t>
      </w:r>
      <w:proofErr w:type="spellEnd"/>
    </w:p>
    <w:p w14:paraId="1B56EEBB" w14:textId="77777777" w:rsidR="00DA7F76" w:rsidRPr="002B616F" w:rsidRDefault="00DA7F76" w:rsidP="00907B38">
      <w:pPr>
        <w:pStyle w:val="code"/>
      </w:pPr>
      <w:r w:rsidRPr="002B616F">
        <w:t>\sum_{k=</w:t>
      </w:r>
      <w:proofErr w:type="gramStart"/>
      <w:r w:rsidRPr="002B616F">
        <w:t>0}^</w:t>
      </w:r>
      <w:proofErr w:type="gramEnd"/>
      <w:r w:rsidRPr="002B616F">
        <w:t>{K-1} \frac{f(\bm{\theta}_{k}) - f(\bm{\theta}_{k+1})}{\underline{\alpha}}</w:t>
      </w:r>
    </w:p>
    <w:p w14:paraId="71114A15" w14:textId="77777777" w:rsidR="00DA7F76" w:rsidRPr="002B616F" w:rsidRDefault="00DA7F76" w:rsidP="00907B38">
      <w:pPr>
        <w:pStyle w:val="code"/>
      </w:pPr>
      <w:r w:rsidRPr="002B616F">
        <w:t xml:space="preserve">+ </w:t>
      </w:r>
    </w:p>
    <w:p w14:paraId="3F53F2C7" w14:textId="77777777" w:rsidR="00DA7F76" w:rsidRPr="002B616F" w:rsidRDefault="00DA7F76" w:rsidP="00907B38">
      <w:pPr>
        <w:pStyle w:val="code"/>
      </w:pPr>
      <w:r w:rsidRPr="002B616F">
        <w:t>\sum</w:t>
      </w:r>
      <w:proofErr w:type="gramStart"/>
      <w:r w:rsidRPr="002B616F">
        <w:t>_{</w:t>
      </w:r>
      <w:proofErr w:type="gramEnd"/>
      <w:r w:rsidRPr="002B616F">
        <w:t xml:space="preserve">k \in S_K} </w:t>
      </w:r>
    </w:p>
    <w:p w14:paraId="12958C8B" w14:textId="77777777" w:rsidR="00DA7F76" w:rsidRPr="002B616F" w:rsidRDefault="00DA7F76" w:rsidP="00907B38">
      <w:pPr>
        <w:pStyle w:val="code"/>
      </w:pPr>
      <w:proofErr w:type="gramStart"/>
      <w:r w:rsidRPr="002B616F">
        <w:t>\left\{</w:t>
      </w:r>
      <w:proofErr w:type="gramEnd"/>
    </w:p>
    <w:p w14:paraId="0E3D7895" w14:textId="77777777" w:rsidR="00DA7F76" w:rsidRPr="002B616F" w:rsidRDefault="00DA7F76" w:rsidP="00907B38">
      <w:pPr>
        <w:pStyle w:val="code"/>
      </w:pPr>
      <w:r w:rsidRPr="002B616F">
        <w:t>\frac{f(\bm{\</w:t>
      </w:r>
      <w:proofErr w:type="gramStart"/>
      <w:r w:rsidRPr="002B616F">
        <w:t>theta}_</w:t>
      </w:r>
      <w:proofErr w:type="gramEnd"/>
      <w:r w:rsidRPr="002B616F">
        <w:t>{k}) - f(\bm{\theta}_{k+1})}{\overline{\alpha}}</w:t>
      </w:r>
    </w:p>
    <w:p w14:paraId="67479590" w14:textId="77777777" w:rsidR="00DA7F76" w:rsidRPr="002B616F" w:rsidRDefault="00DA7F76" w:rsidP="00907B38">
      <w:pPr>
        <w:pStyle w:val="code"/>
      </w:pPr>
      <w:r w:rsidRPr="002B616F">
        <w:t xml:space="preserve"> - \frac{f(\bm{\</w:t>
      </w:r>
      <w:proofErr w:type="gramStart"/>
      <w:r w:rsidRPr="002B616F">
        <w:t>theta}_</w:t>
      </w:r>
      <w:proofErr w:type="gramEnd"/>
      <w:r w:rsidRPr="002B616F">
        <w:t>{k}) - f(\bm{\theta}_{k+1})}{\underline{\alpha}}</w:t>
      </w:r>
    </w:p>
    <w:p w14:paraId="4041A04F" w14:textId="77777777" w:rsidR="00DA7F76" w:rsidRPr="002B616F" w:rsidRDefault="00DA7F76" w:rsidP="00907B38">
      <w:pPr>
        <w:pStyle w:val="code"/>
      </w:pPr>
      <w:proofErr w:type="gramStart"/>
      <w:r w:rsidRPr="002B616F">
        <w:t>\right\}\</w:t>
      </w:r>
      <w:proofErr w:type="gramEnd"/>
      <w:r w:rsidRPr="002B616F">
        <w:t>\</w:t>
      </w:r>
    </w:p>
    <w:p w14:paraId="30AFDF3A" w14:textId="77777777" w:rsidR="00DA7F76" w:rsidRPr="002B616F" w:rsidRDefault="00DA7F76" w:rsidP="00907B38">
      <w:pPr>
        <w:pStyle w:val="code"/>
      </w:pPr>
      <w:r w:rsidRPr="002B616F">
        <w:t>&amp;=</w:t>
      </w:r>
    </w:p>
    <w:p w14:paraId="66137674" w14:textId="77777777" w:rsidR="00DA7F76" w:rsidRPr="002B616F" w:rsidRDefault="00DA7F76" w:rsidP="00907B38">
      <w:pPr>
        <w:pStyle w:val="code"/>
      </w:pPr>
      <w:r w:rsidRPr="002B616F">
        <w:t>\frac{f(\bm{\</w:t>
      </w:r>
      <w:proofErr w:type="gramStart"/>
      <w:r w:rsidRPr="002B616F">
        <w:t>theta}_</w:t>
      </w:r>
      <w:proofErr w:type="gramEnd"/>
      <w:r w:rsidRPr="002B616F">
        <w:t>{0}) - f(\bm{\theta}_{K})}{\underline{\alpha}}</w:t>
      </w:r>
    </w:p>
    <w:p w14:paraId="13B43DCC" w14:textId="77777777" w:rsidR="00DA7F76" w:rsidRPr="002B616F" w:rsidRDefault="00DA7F76" w:rsidP="00907B38">
      <w:pPr>
        <w:pStyle w:val="code"/>
      </w:pPr>
      <w:r w:rsidRPr="002B616F">
        <w:t>+</w:t>
      </w:r>
    </w:p>
    <w:p w14:paraId="04B3860B" w14:textId="77777777" w:rsidR="00DA7F76" w:rsidRPr="002B616F" w:rsidRDefault="00DA7F76" w:rsidP="00907B38">
      <w:pPr>
        <w:pStyle w:val="code"/>
      </w:pPr>
      <w:r w:rsidRPr="002B616F">
        <w:t>\</w:t>
      </w:r>
      <w:proofErr w:type="gramStart"/>
      <w:r w:rsidRPr="002B616F">
        <w:t>left( \</w:t>
      </w:r>
      <w:proofErr w:type="gramEnd"/>
      <w:r w:rsidRPr="002B616F">
        <w:t>frac{1}{\overline{\alpha}} - \frac{1}{\underline{\alpha}}</w:t>
      </w:r>
      <w:r w:rsidR="002155B5">
        <w:t xml:space="preserve"> </w:t>
      </w:r>
      <w:r w:rsidRPr="002B616F">
        <w:t>\right)</w:t>
      </w:r>
    </w:p>
    <w:p w14:paraId="7629F9AF" w14:textId="77777777" w:rsidR="00DA7F76" w:rsidRPr="002B616F" w:rsidRDefault="00DA7F76" w:rsidP="00907B38">
      <w:pPr>
        <w:pStyle w:val="code"/>
      </w:pPr>
      <w:r w:rsidRPr="002B616F">
        <w:t>\sum</w:t>
      </w:r>
      <w:proofErr w:type="gramStart"/>
      <w:r w:rsidRPr="002B616F">
        <w:t>_{</w:t>
      </w:r>
      <w:proofErr w:type="gramEnd"/>
      <w:r w:rsidRPr="002B616F">
        <w:t>k \in S_K} (f(\bm{\theta}_{k}) - f(\bm{\theta}_{k+1})),</w:t>
      </w:r>
    </w:p>
    <w:p w14:paraId="435C966D"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5203A425" w14:textId="77777777" w:rsidR="00DA7F76" w:rsidRPr="0090122A" w:rsidRDefault="00DA7F76" w:rsidP="00DA7F76">
      <w:pPr>
        <w:rPr>
          <w:color w:val="FF0000"/>
        </w:rPr>
      </w:pPr>
      <w:r w:rsidRPr="0090122A">
        <w:rPr>
          <w:color w:val="FF0000"/>
        </w:rPr>
        <w:lastRenderedPageBreak/>
        <w:t>which, together with the boundedness of $f$, i.e., $f_* \</w:t>
      </w:r>
      <w:proofErr w:type="spellStart"/>
      <w:r w:rsidRPr="0090122A">
        <w:rPr>
          <w:color w:val="FF0000"/>
        </w:rPr>
        <w:t>leq</w:t>
      </w:r>
      <w:proofErr w:type="spellEnd"/>
      <w:r w:rsidRPr="0090122A">
        <w:rPr>
          <w:color w:val="FF0000"/>
        </w:rPr>
        <w:t xml:space="preserve"> f(\bm{\</w:t>
      </w:r>
      <w:proofErr w:type="gramStart"/>
      <w:r w:rsidRPr="0090122A">
        <w:rPr>
          <w:color w:val="FF0000"/>
        </w:rPr>
        <w:t>theta}_</w:t>
      </w:r>
      <w:proofErr w:type="gramEnd"/>
      <w:r w:rsidRPr="0090122A">
        <w:rPr>
          <w:color w:val="FF0000"/>
        </w:rPr>
        <w:t>k) \</w:t>
      </w:r>
      <w:proofErr w:type="spellStart"/>
      <w:r w:rsidRPr="0090122A">
        <w:rPr>
          <w:color w:val="FF0000"/>
        </w:rPr>
        <w:t>leq</w:t>
      </w:r>
      <w:proofErr w:type="spellEnd"/>
      <w:r w:rsidRPr="0090122A">
        <w:rPr>
          <w:color w:val="FF0000"/>
        </w:rPr>
        <w:t xml:space="preserve"> f(\bm{\theta}_0)$,</w:t>
      </w:r>
      <w:r w:rsidR="002B616F" w:rsidRPr="0090122A">
        <w:rPr>
          <w:color w:val="FF0000"/>
        </w:rPr>
        <w:t xml:space="preserve"> </w:t>
      </w:r>
      <w:r w:rsidRPr="0090122A">
        <w:rPr>
          <w:color w:val="FF0000"/>
        </w:rPr>
        <w:t xml:space="preserve">and $\underline{\alpha} := \frac{2\delta (1-c)}{L}$, implies that </w:t>
      </w:r>
    </w:p>
    <w:p w14:paraId="70BD0365"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1E381F5F" w14:textId="77777777" w:rsidR="00DA7F76" w:rsidRPr="002B616F" w:rsidRDefault="00DA7F76" w:rsidP="00907B38">
      <w:pPr>
        <w:pStyle w:val="code"/>
      </w:pPr>
      <w:r w:rsidRPr="002B616F">
        <w:t xml:space="preserve">A_K </w:t>
      </w:r>
    </w:p>
    <w:p w14:paraId="6A1845B8" w14:textId="77777777" w:rsidR="00DA7F76" w:rsidRPr="002B616F" w:rsidRDefault="00DA7F76" w:rsidP="00907B38">
      <w:pPr>
        <w:pStyle w:val="code"/>
      </w:pPr>
      <w:r w:rsidRPr="002B616F">
        <w:t>\</w:t>
      </w:r>
      <w:proofErr w:type="spellStart"/>
      <w:proofErr w:type="gramStart"/>
      <w:r w:rsidRPr="002B616F">
        <w:t>leq</w:t>
      </w:r>
      <w:proofErr w:type="spellEnd"/>
      <w:proofErr w:type="gramEnd"/>
    </w:p>
    <w:p w14:paraId="40378540" w14:textId="77777777" w:rsidR="00DA7F76" w:rsidRPr="002B616F" w:rsidRDefault="00DA7F76" w:rsidP="00907B38">
      <w:pPr>
        <w:pStyle w:val="code"/>
      </w:pPr>
      <w:proofErr w:type="gramStart"/>
      <w:r w:rsidRPr="002B616F">
        <w:t>\left\{</w:t>
      </w:r>
      <w:proofErr w:type="gramEnd"/>
    </w:p>
    <w:p w14:paraId="2CFFC730" w14:textId="77777777" w:rsidR="00DA7F76" w:rsidRPr="002B616F" w:rsidRDefault="00DA7F76" w:rsidP="00907B38">
      <w:pPr>
        <w:pStyle w:val="code"/>
      </w:pPr>
      <w:r w:rsidRPr="002B616F">
        <w:t>\frac{</w:t>
      </w:r>
      <w:proofErr w:type="gramStart"/>
      <w:r w:rsidRPr="002B616F">
        <w:t>1}{</w:t>
      </w:r>
      <w:proofErr w:type="gramEnd"/>
      <w:r w:rsidRPr="002B616F">
        <w:t>\underline{\alpha}}</w:t>
      </w:r>
    </w:p>
    <w:p w14:paraId="6B89353B" w14:textId="77777777" w:rsidR="00DA7F76" w:rsidRPr="002B616F" w:rsidRDefault="00DA7F76" w:rsidP="00907B38">
      <w:pPr>
        <w:pStyle w:val="code"/>
      </w:pPr>
      <w:r w:rsidRPr="002B616F">
        <w:t xml:space="preserve">+ </w:t>
      </w:r>
    </w:p>
    <w:p w14:paraId="09CC0C80" w14:textId="77777777" w:rsidR="00DA7F76" w:rsidRPr="002B616F" w:rsidRDefault="00DA7F76" w:rsidP="00907B38">
      <w:pPr>
        <w:pStyle w:val="code"/>
      </w:pPr>
      <w:r w:rsidRPr="002B616F">
        <w:t>t\left(\frac{</w:t>
      </w:r>
      <w:proofErr w:type="gramStart"/>
      <w:r w:rsidRPr="002B616F">
        <w:t>1}{</w:t>
      </w:r>
      <w:proofErr w:type="gramEnd"/>
      <w:r w:rsidRPr="002B616F">
        <w:t>\underline{\alpha}} - \frac{1}{\overline{\alpha}}</w:t>
      </w:r>
      <w:r w:rsidR="002155B5">
        <w:t xml:space="preserve"> </w:t>
      </w:r>
      <w:r w:rsidRPr="002B616F">
        <w:t>\right)</w:t>
      </w:r>
    </w:p>
    <w:p w14:paraId="74084BE9" w14:textId="77777777" w:rsidR="00DA7F76" w:rsidRPr="002B616F" w:rsidRDefault="00DA7F76" w:rsidP="00907B38">
      <w:pPr>
        <w:pStyle w:val="code"/>
      </w:pPr>
      <w:r w:rsidRPr="002B616F">
        <w:t>\right\}</w:t>
      </w:r>
    </w:p>
    <w:p w14:paraId="7D55196F" w14:textId="77777777" w:rsidR="00DA7F76" w:rsidRPr="002B616F" w:rsidRDefault="00DA7F76" w:rsidP="00907B38">
      <w:pPr>
        <w:pStyle w:val="code"/>
      </w:pPr>
      <w:r w:rsidRPr="002B616F">
        <w:t>(f(\bm{\</w:t>
      </w:r>
      <w:proofErr w:type="gramStart"/>
      <w:r w:rsidRPr="002B616F">
        <w:t>theta}_</w:t>
      </w:r>
      <w:proofErr w:type="gramEnd"/>
      <w:r w:rsidRPr="002B616F">
        <w:t>{0}) - f_*)</w:t>
      </w:r>
    </w:p>
    <w:p w14:paraId="44BDB7D4" w14:textId="77777777" w:rsidR="00DA7F76" w:rsidRPr="002B616F" w:rsidRDefault="00DA7F76" w:rsidP="00907B38">
      <w:pPr>
        <w:pStyle w:val="code"/>
      </w:pPr>
      <w:r w:rsidRPr="002B616F">
        <w:t xml:space="preserve">= </w:t>
      </w:r>
    </w:p>
    <w:p w14:paraId="3D420746" w14:textId="77777777" w:rsidR="00DA7F76" w:rsidRPr="002B616F" w:rsidRDefault="00DA7F76" w:rsidP="00907B38">
      <w:pPr>
        <w:pStyle w:val="code"/>
      </w:pPr>
      <w:r w:rsidRPr="002B616F">
        <w:t>\frac{(1+t) \overline{\alpha} - t \underline{\alpha</w:t>
      </w:r>
      <w:proofErr w:type="gramStart"/>
      <w:r w:rsidRPr="002B616F">
        <w:t>}}{</w:t>
      </w:r>
      <w:proofErr w:type="gramEnd"/>
      <w:r w:rsidRPr="002B616F">
        <w:t>\underline{\alpha}</w:t>
      </w:r>
    </w:p>
    <w:p w14:paraId="291DD84E" w14:textId="77777777" w:rsidR="00DA7F76" w:rsidRPr="002B616F" w:rsidRDefault="00DA7F76" w:rsidP="00907B38">
      <w:pPr>
        <w:pStyle w:val="code"/>
      </w:pPr>
      <w:r w:rsidRPr="002B616F">
        <w:t>\overline{\alpha}} (f(\bm{\</w:t>
      </w:r>
      <w:proofErr w:type="gramStart"/>
      <w:r w:rsidRPr="002B616F">
        <w:t>theta}_</w:t>
      </w:r>
      <w:proofErr w:type="gramEnd"/>
      <w:r w:rsidRPr="002B616F">
        <w:t>{0}) - f_*)</w:t>
      </w:r>
    </w:p>
    <w:p w14:paraId="78FFF3EF"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0E3E2298" w14:textId="77777777" w:rsidR="00DA7F76" w:rsidRPr="002B616F" w:rsidRDefault="00DA7F76" w:rsidP="00907B38">
      <w:pPr>
        <w:pStyle w:val="code"/>
      </w:pPr>
      <w:r w:rsidRPr="002B616F">
        <w:t>\frac{(1+</w:t>
      </w:r>
      <w:proofErr w:type="gramStart"/>
      <w:r w:rsidRPr="002B616F">
        <w:t>t)L</w:t>
      </w:r>
      <w:proofErr w:type="gramEnd"/>
      <w:r w:rsidRPr="002B616F">
        <w:t>(f(\bm{\theta}_{0}) - f_*)}{2 \delta (1-c)}.</w:t>
      </w:r>
    </w:p>
    <w:p w14:paraId="00C1E3FC"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2953E7F5" w14:textId="77777777" w:rsidR="00DA7F76" w:rsidRPr="0090122A" w:rsidRDefault="00DA7F76" w:rsidP="00DA7F76">
      <w:pPr>
        <w:rPr>
          <w:color w:val="FF0000"/>
        </w:rPr>
      </w:pPr>
      <w:r w:rsidRPr="0090122A">
        <w:rPr>
          <w:color w:val="FF0000"/>
        </w:rPr>
        <w:t>Hence, (\ref{sum}) implies that</w:t>
      </w:r>
    </w:p>
    <w:p w14:paraId="12F65855"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0FA767F2" w14:textId="77777777" w:rsidR="00DA7F76" w:rsidRPr="002B616F" w:rsidRDefault="00DA7F76" w:rsidP="00907B38">
      <w:pPr>
        <w:pStyle w:val="code"/>
      </w:pPr>
      <w:r w:rsidRPr="002B616F">
        <w:t>\</w:t>
      </w:r>
      <w:proofErr w:type="gramStart"/>
      <w:r w:rsidRPr="002B616F">
        <w:t>left(</w:t>
      </w:r>
      <w:proofErr w:type="gramEnd"/>
      <w:r w:rsidRPr="002B616F">
        <w:t>1 - \frac{</w:t>
      </w:r>
      <w:proofErr w:type="spellStart"/>
      <w:r w:rsidRPr="002B616F">
        <w:t>L_n</w:t>
      </w:r>
      <w:proofErr w:type="spellEnd"/>
      <w:r w:rsidRPr="002B616F">
        <w:t xml:space="preserve"> \overline{\alpha}}{2} \right)</w:t>
      </w:r>
    </w:p>
    <w:p w14:paraId="244B6D72" w14:textId="77777777" w:rsidR="00DA7F76" w:rsidRPr="002B616F" w:rsidRDefault="00DA7F76" w:rsidP="00907B38">
      <w:pPr>
        <w:pStyle w:val="code"/>
      </w:pPr>
      <w:r w:rsidRPr="002B616F">
        <w:t>\sum_{k=</w:t>
      </w:r>
      <w:proofErr w:type="gramStart"/>
      <w:r w:rsidRPr="002B616F">
        <w:t>0}^</w:t>
      </w:r>
      <w:proofErr w:type="gramEnd"/>
      <w:r w:rsidRPr="002B616F">
        <w:t>{K-1} \</w:t>
      </w:r>
      <w:proofErr w:type="spellStart"/>
      <w:r w:rsidRPr="002B616F">
        <w:t>mathbb</w:t>
      </w:r>
      <w:proofErr w:type="spellEnd"/>
      <w:r w:rsidRPr="002B616F">
        <w:t>{E}\left[ \| \</w:t>
      </w:r>
      <w:proofErr w:type="spellStart"/>
      <w:r w:rsidRPr="002B616F">
        <w:t>nabla</w:t>
      </w:r>
      <w:proofErr w:type="spellEnd"/>
      <w:r w:rsidRPr="002B616F">
        <w:t xml:space="preserve"> f(\bm{\theta}_k)\|^2 \right]</w:t>
      </w:r>
    </w:p>
    <w:p w14:paraId="7CB264EC"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62D6A443" w14:textId="77777777" w:rsidR="00DA7F76" w:rsidRPr="002B616F" w:rsidRDefault="00DA7F76" w:rsidP="00907B38">
      <w:pPr>
        <w:pStyle w:val="code"/>
      </w:pPr>
      <w:r w:rsidRPr="002B616F">
        <w:t>\frac{(1+</w:t>
      </w:r>
      <w:proofErr w:type="gramStart"/>
      <w:r w:rsidRPr="002B616F">
        <w:t>t)L</w:t>
      </w:r>
      <w:proofErr w:type="gramEnd"/>
      <w:r w:rsidRPr="002B616F">
        <w:t xml:space="preserve">(f(\bm{\theta}_{0}) - f_*)}{2 \delta (1-c)} </w:t>
      </w:r>
    </w:p>
    <w:p w14:paraId="5F687D92" w14:textId="77777777" w:rsidR="00DA7F76" w:rsidRPr="002B616F" w:rsidRDefault="00DA7F76" w:rsidP="00907B38">
      <w:pPr>
        <w:pStyle w:val="code"/>
      </w:pPr>
      <w:r w:rsidRPr="002B616F">
        <w:t>+ \</w:t>
      </w:r>
      <w:proofErr w:type="gramStart"/>
      <w:r w:rsidRPr="002B616F">
        <w:t>frac{</w:t>
      </w:r>
      <w:proofErr w:type="spellStart"/>
      <w:proofErr w:type="gramEnd"/>
      <w:r w:rsidRPr="002B616F">
        <w:t>L_n</w:t>
      </w:r>
      <w:proofErr w:type="spellEnd"/>
      <w:r w:rsidRPr="002B616F">
        <w:t xml:space="preserve"> \overline{\alpha} \sigma^2 K}{2b}.</w:t>
      </w:r>
    </w:p>
    <w:p w14:paraId="46A64512"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73B4A71E" w14:textId="77777777" w:rsidR="00DA7F76" w:rsidRPr="0090122A" w:rsidRDefault="00DA7F76" w:rsidP="00DA7F76">
      <w:pPr>
        <w:rPr>
          <w:color w:val="FF0000"/>
        </w:rPr>
      </w:pPr>
      <w:r w:rsidRPr="0090122A">
        <w:rPr>
          <w:color w:val="FF0000"/>
        </w:rPr>
        <w:t>Since $\overline{\alpha} &lt; \frac{</w:t>
      </w:r>
      <w:proofErr w:type="gramStart"/>
      <w:r w:rsidRPr="0090122A">
        <w:rPr>
          <w:color w:val="FF0000"/>
        </w:rPr>
        <w:t>2}{</w:t>
      </w:r>
      <w:proofErr w:type="spellStart"/>
      <w:proofErr w:type="gramEnd"/>
      <w:r w:rsidRPr="0090122A">
        <w:rPr>
          <w:color w:val="FF0000"/>
        </w:rPr>
        <w:t>L_n</w:t>
      </w:r>
      <w:proofErr w:type="spellEnd"/>
      <w:r w:rsidRPr="0090122A">
        <w:rPr>
          <w:color w:val="FF0000"/>
        </w:rPr>
        <w:t xml:space="preserve">}$, we have </w:t>
      </w:r>
    </w:p>
    <w:p w14:paraId="747C1318"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56F580D2" w14:textId="77777777" w:rsidR="00DA7F76" w:rsidRPr="002B616F" w:rsidRDefault="00DA7F76" w:rsidP="00907B38">
      <w:pPr>
        <w:pStyle w:val="code"/>
      </w:pPr>
      <w:r w:rsidRPr="002B616F">
        <w:t>\frac{1}{K} \sum_{k=</w:t>
      </w:r>
      <w:proofErr w:type="gramStart"/>
      <w:r w:rsidRPr="002B616F">
        <w:t>0}^</w:t>
      </w:r>
      <w:proofErr w:type="gramEnd"/>
      <w:r w:rsidRPr="002B616F">
        <w:t>{K-1} \</w:t>
      </w:r>
      <w:proofErr w:type="spellStart"/>
      <w:r w:rsidRPr="002B616F">
        <w:t>mathbb</w:t>
      </w:r>
      <w:proofErr w:type="spellEnd"/>
      <w:r w:rsidRPr="002B616F">
        <w:t>{E}\left[ \| \</w:t>
      </w:r>
      <w:proofErr w:type="spellStart"/>
      <w:r w:rsidRPr="002B616F">
        <w:t>nabla</w:t>
      </w:r>
      <w:proofErr w:type="spellEnd"/>
      <w:r w:rsidRPr="002B616F">
        <w:t xml:space="preserve"> f(\bm{\theta}_k)\|^2 \right]</w:t>
      </w:r>
    </w:p>
    <w:p w14:paraId="235BD0EE"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146B0FBB" w14:textId="77777777" w:rsidR="00DA7F76" w:rsidRPr="002B616F" w:rsidRDefault="00DA7F76" w:rsidP="00907B38">
      <w:pPr>
        <w:pStyle w:val="code"/>
      </w:pPr>
      <w:r w:rsidRPr="002B616F">
        <w:t>\frac{(1+</w:t>
      </w:r>
      <w:proofErr w:type="gramStart"/>
      <w:r w:rsidRPr="002B616F">
        <w:t>t)L</w:t>
      </w:r>
      <w:proofErr w:type="gramEnd"/>
      <w:r w:rsidRPr="002B616F">
        <w:t xml:space="preserve"> (f(\bm{\theta}_{0}) - f_*)}{\delta (1-c)(2 - </w:t>
      </w:r>
      <w:proofErr w:type="spellStart"/>
      <w:r w:rsidRPr="002B616F">
        <w:t>L_n</w:t>
      </w:r>
      <w:proofErr w:type="spellEnd"/>
      <w:r w:rsidRPr="002B616F">
        <w:t xml:space="preserve">\overline{\alpha})K} </w:t>
      </w:r>
    </w:p>
    <w:p w14:paraId="6A474788" w14:textId="77777777" w:rsidR="00DA7F76" w:rsidRPr="002B616F" w:rsidRDefault="00DA7F76" w:rsidP="00907B38">
      <w:pPr>
        <w:pStyle w:val="code"/>
      </w:pPr>
      <w:r w:rsidRPr="002B616F">
        <w:t>+ \</w:t>
      </w:r>
      <w:proofErr w:type="gramStart"/>
      <w:r w:rsidRPr="002B616F">
        <w:t>frac{</w:t>
      </w:r>
      <w:proofErr w:type="spellStart"/>
      <w:proofErr w:type="gramEnd"/>
      <w:r w:rsidRPr="002B616F">
        <w:t>L_n</w:t>
      </w:r>
      <w:proofErr w:type="spellEnd"/>
      <w:r w:rsidRPr="002B616F">
        <w:t xml:space="preserve"> \overline{\alpha} \sigma^2}{(2-L_n \overline{\alpha})b}.</w:t>
      </w:r>
    </w:p>
    <w:p w14:paraId="4B901B00"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7268ACBC" w14:textId="77777777" w:rsidR="00DA7F76" w:rsidRPr="002B616F" w:rsidRDefault="00DA7F76" w:rsidP="00907B38">
      <w:pPr>
        <w:pStyle w:val="code"/>
      </w:pPr>
      <w:r w:rsidRPr="002B616F">
        <w:t>}</w:t>
      </w:r>
    </w:p>
    <w:p w14:paraId="34B78B0E" w14:textId="77777777" w:rsidR="00DA7F76" w:rsidRPr="002B616F" w:rsidRDefault="00DA7F76" w:rsidP="00DA7F76">
      <w:r w:rsidRPr="002B616F">
        <w:t xml:space="preserve">Moreover, since we have </w:t>
      </w:r>
    </w:p>
    <w:p w14:paraId="005E5B27"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3EDB8A16" w14:textId="77777777" w:rsidR="00DA7F76" w:rsidRPr="002B616F" w:rsidRDefault="00DA7F76" w:rsidP="00907B38">
      <w:pPr>
        <w:pStyle w:val="code"/>
      </w:pPr>
      <w:r w:rsidRPr="002B616F">
        <w:t>\min</w:t>
      </w:r>
      <w:proofErr w:type="gramStart"/>
      <w:r w:rsidRPr="002B616F">
        <w:t>_{</w:t>
      </w:r>
      <w:proofErr w:type="gramEnd"/>
      <w:r w:rsidRPr="002B616F">
        <w:t>k\in [0:K-1]} \</w:t>
      </w:r>
      <w:proofErr w:type="spellStart"/>
      <w:r w:rsidRPr="002B616F">
        <w:t>mathbb</w:t>
      </w:r>
      <w:proofErr w:type="spellEnd"/>
      <w:r w:rsidRPr="002B616F">
        <w:t>{E}\left[ \| \</w:t>
      </w:r>
      <w:proofErr w:type="spellStart"/>
      <w:r w:rsidRPr="002B616F">
        <w:t>nabla</w:t>
      </w:r>
      <w:proofErr w:type="spellEnd"/>
      <w:r w:rsidRPr="002B616F">
        <w:t xml:space="preserve"> f(\bm{\theta}_k)\|^2 \right] \</w:t>
      </w:r>
      <w:proofErr w:type="spellStart"/>
      <w:r w:rsidRPr="002B616F">
        <w:t>leq</w:t>
      </w:r>
      <w:proofErr w:type="spellEnd"/>
      <w:r w:rsidRPr="002B616F">
        <w:t xml:space="preserve"> \frac{1}{K} \sum_{k=0}^{K-1} \</w:t>
      </w:r>
      <w:proofErr w:type="spellStart"/>
      <w:r w:rsidRPr="002B616F">
        <w:t>mathbb</w:t>
      </w:r>
      <w:proofErr w:type="spellEnd"/>
      <w:r w:rsidRPr="002B616F">
        <w:t>{E}\left[ \| \</w:t>
      </w:r>
      <w:proofErr w:type="spellStart"/>
      <w:r w:rsidRPr="002B616F">
        <w:t>nabla</w:t>
      </w:r>
      <w:proofErr w:type="spellEnd"/>
      <w:r w:rsidRPr="002B616F">
        <w:t xml:space="preserve"> f(\bm{\theta}_k)\|^2 \right],</w:t>
      </w:r>
    </w:p>
    <w:p w14:paraId="074D3A33"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38BE6DFA" w14:textId="77777777" w:rsidR="00DA7F76" w:rsidRPr="002B616F" w:rsidRDefault="00DA7F76" w:rsidP="00DA7F76">
      <w:r w:rsidRPr="002B616F">
        <w:t>the assertion in Theorem \ref{thm:1} holds.</w:t>
      </w:r>
    </w:p>
    <w:p w14:paraId="7C8DD32D" w14:textId="77777777" w:rsidR="00DA7F76" w:rsidRPr="002B616F" w:rsidRDefault="00DA7F76" w:rsidP="00DA7F76"/>
    <w:p w14:paraId="67EB70DD"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Proof of Theorem \ref{thm:2}}\label{a3}</w:t>
      </w:r>
    </w:p>
    <w:p w14:paraId="4E55B084" w14:textId="77777777" w:rsidR="00DA7F76" w:rsidRPr="002B616F" w:rsidRDefault="00DA7F76" w:rsidP="00DA7F76">
      <w:r w:rsidRPr="002B616F">
        <w:t>(</w:t>
      </w:r>
      <w:proofErr w:type="spellStart"/>
      <w:r w:rsidRPr="002B616F">
        <w:t>i</w:t>
      </w:r>
      <w:proofErr w:type="spellEnd"/>
      <w:r w:rsidRPr="002B616F">
        <w:t xml:space="preserve">) We have </w:t>
      </w:r>
    </w:p>
    <w:p w14:paraId="486196D0" w14:textId="77777777" w:rsidR="00DA7F76" w:rsidRPr="002B616F" w:rsidRDefault="00DA7F76" w:rsidP="002B616F">
      <w:pPr>
        <w:pStyle w:val="code"/>
      </w:pPr>
      <w:r w:rsidRPr="002B616F">
        <w:t>$$\frac{C_</w:t>
      </w:r>
      <w:proofErr w:type="gramStart"/>
      <w:r w:rsidRPr="002B616F">
        <w:t>1}{</w:t>
      </w:r>
      <w:proofErr w:type="gramEnd"/>
      <w:r w:rsidRPr="002B616F">
        <w:t xml:space="preserve">K} + \frac{C_2}{b} = \epsilon^2$$ </w:t>
      </w:r>
    </w:p>
    <w:p w14:paraId="62E381C0" w14:textId="77777777" w:rsidR="00DA7F76" w:rsidRPr="002B616F" w:rsidRDefault="00DA7F76" w:rsidP="00DA7F76">
      <w:r w:rsidRPr="002B616F">
        <w:t xml:space="preserve">is equivalent to </w:t>
      </w:r>
    </w:p>
    <w:p w14:paraId="4CF59AEF" w14:textId="77777777" w:rsidR="00DA7F76" w:rsidRPr="002B616F" w:rsidRDefault="00DA7F76" w:rsidP="002B616F">
      <w:pPr>
        <w:pStyle w:val="code"/>
      </w:pPr>
      <w:r w:rsidRPr="002B616F">
        <w:t>$$K = K(b) = \</w:t>
      </w:r>
      <w:proofErr w:type="gramStart"/>
      <w:r w:rsidRPr="002B616F">
        <w:t>frac{</w:t>
      </w:r>
      <w:proofErr w:type="gramEnd"/>
      <w:r w:rsidRPr="002B616F">
        <w:t>C_1 b}{\epsilon^2 b - C_2}.$$</w:t>
      </w:r>
    </w:p>
    <w:p w14:paraId="0545AA27" w14:textId="77777777" w:rsidR="00DA7F76" w:rsidRPr="002B616F" w:rsidRDefault="00DA7F76" w:rsidP="00DA7F76">
      <w:r w:rsidRPr="002B616F">
        <w:t>Hence, Theorem \ref{thm:1} leads to an $\epsilon$--approximation.</w:t>
      </w:r>
    </w:p>
    <w:p w14:paraId="5C9D6026" w14:textId="77777777" w:rsidR="00DA7F76" w:rsidRPr="002B616F" w:rsidRDefault="00DA7F76" w:rsidP="00DA7F76"/>
    <w:p w14:paraId="1C7E84AC" w14:textId="77777777" w:rsidR="00DA7F76" w:rsidRPr="002B616F" w:rsidRDefault="00DA7F76" w:rsidP="00DA7F76">
      <w:r w:rsidRPr="002B616F">
        <w:lastRenderedPageBreak/>
        <w:t xml:space="preserve">(ii) We have </w:t>
      </w:r>
    </w:p>
    <w:p w14:paraId="3CB47F6B"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738909E7" w14:textId="77777777" w:rsidR="00DA7F76" w:rsidRPr="002B616F" w:rsidRDefault="00DA7F76" w:rsidP="00907B38">
      <w:pPr>
        <w:pStyle w:val="code"/>
      </w:pPr>
      <w:r w:rsidRPr="002B616F">
        <w:t>\frac{\</w:t>
      </w:r>
      <w:proofErr w:type="spellStart"/>
      <w:r w:rsidRPr="002B616F">
        <w:t>mathrm</w:t>
      </w:r>
      <w:proofErr w:type="spellEnd"/>
      <w:r w:rsidRPr="002B616F">
        <w:t>{d}K(b</w:t>
      </w:r>
      <w:proofErr w:type="gramStart"/>
      <w:r w:rsidRPr="002B616F">
        <w:t>)}{</w:t>
      </w:r>
      <w:proofErr w:type="gramEnd"/>
      <w:r w:rsidRPr="002B616F">
        <w:t>\</w:t>
      </w:r>
      <w:proofErr w:type="spellStart"/>
      <w:r w:rsidRPr="002B616F">
        <w:t>mathrm</w:t>
      </w:r>
      <w:proofErr w:type="spellEnd"/>
      <w:r w:rsidRPr="002B616F">
        <w:t xml:space="preserve">{d}b} </w:t>
      </w:r>
    </w:p>
    <w:p w14:paraId="6B4DE18B" w14:textId="77777777" w:rsidR="00DA7F76" w:rsidRPr="002B616F" w:rsidRDefault="00DA7F76" w:rsidP="00907B38">
      <w:pPr>
        <w:pStyle w:val="code"/>
      </w:pPr>
      <w:r w:rsidRPr="002B616F">
        <w:t>= \</w:t>
      </w:r>
      <w:proofErr w:type="gramStart"/>
      <w:r w:rsidRPr="002B616F">
        <w:t>frac{</w:t>
      </w:r>
      <w:proofErr w:type="gramEnd"/>
      <w:r w:rsidRPr="002B616F">
        <w:t>- C_1 C_2}{(\epsilon^2 b - C_2)^2} \</w:t>
      </w:r>
      <w:proofErr w:type="spellStart"/>
      <w:r w:rsidRPr="002B616F">
        <w:t>leq</w:t>
      </w:r>
      <w:proofErr w:type="spellEnd"/>
      <w:r w:rsidRPr="002B616F">
        <w:t xml:space="preserve"> 0 \text{ and }</w:t>
      </w:r>
    </w:p>
    <w:p w14:paraId="25D290CD" w14:textId="77777777" w:rsidR="00DA7F76" w:rsidRPr="002B616F" w:rsidRDefault="00DA7F76" w:rsidP="00907B38">
      <w:pPr>
        <w:pStyle w:val="code"/>
      </w:pPr>
      <w:r w:rsidRPr="002B616F">
        <w:t>\frac{\</w:t>
      </w:r>
      <w:proofErr w:type="spellStart"/>
      <w:r w:rsidRPr="002B616F">
        <w:t>mathrm</w:t>
      </w:r>
      <w:proofErr w:type="spellEnd"/>
      <w:r w:rsidRPr="002B616F">
        <w:t>{d}^2 K(b</w:t>
      </w:r>
      <w:proofErr w:type="gramStart"/>
      <w:r w:rsidRPr="002B616F">
        <w:t>)}{</w:t>
      </w:r>
      <w:proofErr w:type="gramEnd"/>
      <w:r w:rsidRPr="002B616F">
        <w:t>\</w:t>
      </w:r>
      <w:proofErr w:type="spellStart"/>
      <w:r w:rsidRPr="002B616F">
        <w:t>mathrm</w:t>
      </w:r>
      <w:proofErr w:type="spellEnd"/>
      <w:r w:rsidRPr="002B616F">
        <w:t xml:space="preserve">{d}b^2} </w:t>
      </w:r>
    </w:p>
    <w:p w14:paraId="1A09D354" w14:textId="77777777" w:rsidR="00DA7F76" w:rsidRPr="002B616F" w:rsidRDefault="00DA7F76" w:rsidP="00907B38">
      <w:pPr>
        <w:pStyle w:val="code"/>
      </w:pPr>
      <w:r w:rsidRPr="002B616F">
        <w:t>= \</w:t>
      </w:r>
      <w:proofErr w:type="gramStart"/>
      <w:r w:rsidRPr="002B616F">
        <w:t>frac{</w:t>
      </w:r>
      <w:proofErr w:type="gramEnd"/>
      <w:r w:rsidRPr="002B616F">
        <w:t>2 C_1 C_2 \epsilon^2}{(\epsilon^2 b - C_2)^3} \</w:t>
      </w:r>
      <w:proofErr w:type="spellStart"/>
      <w:r w:rsidRPr="002B616F">
        <w:t>geq</w:t>
      </w:r>
      <w:proofErr w:type="spellEnd"/>
      <w:r w:rsidRPr="002B616F">
        <w:t xml:space="preserve"> 0,</w:t>
      </w:r>
    </w:p>
    <w:p w14:paraId="05FD029A"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5659938D" w14:textId="77777777" w:rsidR="00DA7F76" w:rsidRPr="002B616F" w:rsidRDefault="00DA7F76" w:rsidP="00DA7F76">
      <w:r w:rsidRPr="002B616F">
        <w:t>which implies that $K$ is monotone decreasing and convex with respect to $b$.</w:t>
      </w:r>
    </w:p>
    <w:p w14:paraId="457E7E9C" w14:textId="77777777" w:rsidR="00DA7F76" w:rsidRPr="002B616F" w:rsidRDefault="00DA7F76" w:rsidP="00DA7F76"/>
    <w:p w14:paraId="20CC0037"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Proof of Theorem \ref{thm:3}}\label{a4}</w:t>
      </w:r>
    </w:p>
    <w:p w14:paraId="4D30F3C7" w14:textId="77777777" w:rsidR="00DA7F76" w:rsidRPr="002B616F" w:rsidRDefault="00DA7F76" w:rsidP="00DA7F76">
      <w:r w:rsidRPr="002B616F">
        <w:t>(</w:t>
      </w:r>
      <w:proofErr w:type="spellStart"/>
      <w:r w:rsidRPr="002B616F">
        <w:t>i</w:t>
      </w:r>
      <w:proofErr w:type="spellEnd"/>
      <w:r w:rsidRPr="002B616F">
        <w:t xml:space="preserve">) From </w:t>
      </w:r>
    </w:p>
    <w:p w14:paraId="6A05032A"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5D575559" w14:textId="77777777" w:rsidR="00DA7F76" w:rsidRPr="002B616F" w:rsidRDefault="00DA7F76" w:rsidP="00907B38">
      <w:pPr>
        <w:pStyle w:val="code"/>
      </w:pPr>
      <w:r w:rsidRPr="002B616F">
        <w:t>N(b) = \</w:t>
      </w:r>
      <w:proofErr w:type="gramStart"/>
      <w:r w:rsidRPr="002B616F">
        <w:t>frac{</w:t>
      </w:r>
      <w:proofErr w:type="gramEnd"/>
      <w:r w:rsidRPr="002B616F">
        <w:t>C_1 b^2}{\epsilon^2 b - C_2},</w:t>
      </w:r>
    </w:p>
    <w:p w14:paraId="7A72112B"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050996A9" w14:textId="77777777" w:rsidR="00DA7F76" w:rsidRPr="002B616F" w:rsidRDefault="00DA7F76" w:rsidP="00DA7F76">
      <w:r w:rsidRPr="002B616F">
        <w:t xml:space="preserve">we have </w:t>
      </w:r>
    </w:p>
    <w:p w14:paraId="5BE58492"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0F1BB134" w14:textId="77777777" w:rsidR="00DA7F76" w:rsidRPr="002B616F" w:rsidRDefault="00DA7F76" w:rsidP="00907B38">
      <w:pPr>
        <w:pStyle w:val="code"/>
      </w:pPr>
      <w:r w:rsidRPr="002B616F">
        <w:t>\frac{\</w:t>
      </w:r>
      <w:proofErr w:type="spellStart"/>
      <w:r w:rsidRPr="002B616F">
        <w:t>mathrm</w:t>
      </w:r>
      <w:proofErr w:type="spellEnd"/>
      <w:r w:rsidRPr="002B616F">
        <w:t>{d}N(b</w:t>
      </w:r>
      <w:proofErr w:type="gramStart"/>
      <w:r w:rsidRPr="002B616F">
        <w:t>)}{</w:t>
      </w:r>
      <w:proofErr w:type="gramEnd"/>
      <w:r w:rsidRPr="002B616F">
        <w:t>\</w:t>
      </w:r>
      <w:proofErr w:type="spellStart"/>
      <w:r w:rsidRPr="002B616F">
        <w:t>mathrm</w:t>
      </w:r>
      <w:proofErr w:type="spellEnd"/>
      <w:r w:rsidRPr="002B616F">
        <w:t xml:space="preserve">{d}b} </w:t>
      </w:r>
    </w:p>
    <w:p w14:paraId="3469DB67" w14:textId="77777777" w:rsidR="00DA7F76" w:rsidRPr="002B616F" w:rsidRDefault="00DA7F76" w:rsidP="00907B38">
      <w:pPr>
        <w:pStyle w:val="code"/>
      </w:pPr>
      <w:r w:rsidRPr="002B616F">
        <w:t>= \</w:t>
      </w:r>
      <w:proofErr w:type="gramStart"/>
      <w:r w:rsidRPr="002B616F">
        <w:t>frac{</w:t>
      </w:r>
      <w:proofErr w:type="gramEnd"/>
      <w:r w:rsidRPr="002B616F">
        <w:t>C_1 b (\epsilon^2 b - 2 C_2)}{(\epsilon^2 b - C_2)^2} \text{ and }</w:t>
      </w:r>
    </w:p>
    <w:p w14:paraId="5C12CB25" w14:textId="77777777" w:rsidR="00DA7F76" w:rsidRPr="002B616F" w:rsidRDefault="00DA7F76" w:rsidP="00907B38">
      <w:pPr>
        <w:pStyle w:val="code"/>
      </w:pPr>
      <w:r w:rsidRPr="002B616F">
        <w:t>\frac{\</w:t>
      </w:r>
      <w:proofErr w:type="spellStart"/>
      <w:r w:rsidRPr="002B616F">
        <w:t>mathrm</w:t>
      </w:r>
      <w:proofErr w:type="spellEnd"/>
      <w:r w:rsidRPr="002B616F">
        <w:t>{d}^2 N(b</w:t>
      </w:r>
      <w:proofErr w:type="gramStart"/>
      <w:r w:rsidRPr="002B616F">
        <w:t>)}{</w:t>
      </w:r>
      <w:proofErr w:type="gramEnd"/>
      <w:r w:rsidRPr="002B616F">
        <w:t>\</w:t>
      </w:r>
      <w:proofErr w:type="spellStart"/>
      <w:r w:rsidRPr="002B616F">
        <w:t>mathrm</w:t>
      </w:r>
      <w:proofErr w:type="spellEnd"/>
      <w:r w:rsidRPr="002B616F">
        <w:t xml:space="preserve">{d}b^2} </w:t>
      </w:r>
    </w:p>
    <w:p w14:paraId="58082447" w14:textId="77777777" w:rsidR="00DA7F76" w:rsidRPr="002B616F" w:rsidRDefault="00DA7F76" w:rsidP="00907B38">
      <w:pPr>
        <w:pStyle w:val="code"/>
      </w:pPr>
      <w:r w:rsidRPr="002B616F">
        <w:t>= \</w:t>
      </w:r>
      <w:proofErr w:type="gramStart"/>
      <w:r w:rsidRPr="002B616F">
        <w:t>frac{</w:t>
      </w:r>
      <w:proofErr w:type="gramEnd"/>
      <w:r w:rsidRPr="002B616F">
        <w:t>2 C_1 C_2^2}{(\epsilon^2 b - C_2)^3} \</w:t>
      </w:r>
      <w:proofErr w:type="spellStart"/>
      <w:r w:rsidRPr="002B616F">
        <w:t>geq</w:t>
      </w:r>
      <w:proofErr w:type="spellEnd"/>
      <w:r w:rsidRPr="002B616F">
        <w:t xml:space="preserve"> 0,</w:t>
      </w:r>
    </w:p>
    <w:p w14:paraId="4B64AFD4"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70BA3167" w14:textId="77777777" w:rsidR="00DA7F76" w:rsidRPr="002B616F" w:rsidRDefault="00DA7F76" w:rsidP="00DA7F76">
      <w:r w:rsidRPr="002B616F">
        <w:t>which implies that $N$ is convex with respect to $b$.</w:t>
      </w:r>
    </w:p>
    <w:p w14:paraId="32063102" w14:textId="77777777" w:rsidR="00DA7F76" w:rsidRPr="002B616F" w:rsidRDefault="00DA7F76" w:rsidP="00DA7F76"/>
    <w:p w14:paraId="3292E57B" w14:textId="77777777" w:rsidR="00DA7F76" w:rsidRPr="002B616F" w:rsidRDefault="00DA7F76" w:rsidP="00DA7F76">
      <w:r w:rsidRPr="002B616F">
        <w:t xml:space="preserve">(ii) We have </w:t>
      </w:r>
    </w:p>
    <w:p w14:paraId="487A6BA9"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1B811348" w14:textId="77777777" w:rsidR="00DA7F76" w:rsidRPr="002B616F" w:rsidRDefault="00DA7F76" w:rsidP="00907B38">
      <w:pPr>
        <w:pStyle w:val="code"/>
      </w:pPr>
      <w:r w:rsidRPr="002B616F">
        <w:t>\frac{\</w:t>
      </w:r>
      <w:proofErr w:type="spellStart"/>
      <w:r w:rsidRPr="002B616F">
        <w:t>mathrm</w:t>
      </w:r>
      <w:proofErr w:type="spellEnd"/>
      <w:r w:rsidRPr="002B616F">
        <w:t>{d}N(b</w:t>
      </w:r>
      <w:proofErr w:type="gramStart"/>
      <w:r w:rsidRPr="002B616F">
        <w:t>)}{</w:t>
      </w:r>
      <w:proofErr w:type="gramEnd"/>
      <w:r w:rsidRPr="002B616F">
        <w:t>\</w:t>
      </w:r>
      <w:proofErr w:type="spellStart"/>
      <w:r w:rsidRPr="002B616F">
        <w:t>mathrm</w:t>
      </w:r>
      <w:proofErr w:type="spellEnd"/>
      <w:r w:rsidRPr="002B616F">
        <w:t>{d}b}</w:t>
      </w:r>
    </w:p>
    <w:p w14:paraId="41CD5F50"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{cases}</w:t>
      </w:r>
    </w:p>
    <w:p w14:paraId="7ECE55B4" w14:textId="77777777" w:rsidR="00DA7F76" w:rsidRPr="002B616F" w:rsidRDefault="00DA7F76" w:rsidP="00907B38">
      <w:pPr>
        <w:pStyle w:val="code"/>
      </w:pPr>
      <w:r w:rsidRPr="002B616F">
        <w:t>&lt; 0 &amp;\</w:t>
      </w:r>
      <w:proofErr w:type="gramStart"/>
      <w:r w:rsidRPr="002B616F">
        <w:t>text{ if</w:t>
      </w:r>
      <w:proofErr w:type="gramEnd"/>
      <w:r w:rsidRPr="002B616F">
        <w:t xml:space="preserve"> } b &lt; b^\star,\\</w:t>
      </w:r>
    </w:p>
    <w:p w14:paraId="4CBACBD5" w14:textId="77777777" w:rsidR="00DA7F76" w:rsidRPr="002B616F" w:rsidRDefault="00DA7F76" w:rsidP="00907B38">
      <w:pPr>
        <w:pStyle w:val="code"/>
      </w:pPr>
      <w:r w:rsidRPr="002B616F">
        <w:t>= 0 &amp;\</w:t>
      </w:r>
      <w:proofErr w:type="gramStart"/>
      <w:r w:rsidRPr="002B616F">
        <w:t>text{ if</w:t>
      </w:r>
      <w:proofErr w:type="gramEnd"/>
      <w:r w:rsidRPr="002B616F">
        <w:t xml:space="preserve"> } b = b^\star = \frac{2 C_2}{\epsilon^2},\\</w:t>
      </w:r>
    </w:p>
    <w:p w14:paraId="352A8485" w14:textId="77777777" w:rsidR="00DA7F76" w:rsidRPr="002B616F" w:rsidRDefault="00DA7F76" w:rsidP="00907B38">
      <w:pPr>
        <w:pStyle w:val="code"/>
      </w:pPr>
      <w:r w:rsidRPr="002B616F">
        <w:t>&gt; 0 &amp;\</w:t>
      </w:r>
      <w:proofErr w:type="gramStart"/>
      <w:r w:rsidRPr="002B616F">
        <w:t>text{ if</w:t>
      </w:r>
      <w:proofErr w:type="gramEnd"/>
      <w:r w:rsidRPr="002B616F">
        <w:t xml:space="preserve"> } b &gt; b^\star.</w:t>
      </w:r>
    </w:p>
    <w:p w14:paraId="3B2AA980"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{cases}</w:t>
      </w:r>
    </w:p>
    <w:p w14:paraId="6EB55C67"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3EA6D181" w14:textId="77777777" w:rsidR="00DA7F76" w:rsidRPr="002B616F" w:rsidRDefault="00DA7F76" w:rsidP="00DA7F76">
      <w:r w:rsidRPr="002B616F">
        <w:t>Hence, the point $b^\star$ minimizes $N$.</w:t>
      </w:r>
    </w:p>
    <w:p w14:paraId="20C025E5" w14:textId="77777777" w:rsidR="00DA7F76" w:rsidRPr="002B616F" w:rsidRDefault="00DA7F76" w:rsidP="00DA7F76"/>
    <w:p w14:paraId="067A887A" w14:textId="77777777" w:rsidR="00DA7F76" w:rsidRPr="002B616F" w:rsidRDefault="00DA7F76" w:rsidP="00DA7F76">
      <w:r w:rsidRPr="002B616F">
        <w:t>(iii) Lemma \ref{lem:</w:t>
      </w:r>
      <w:proofErr w:type="gramStart"/>
      <w:r w:rsidRPr="002B616F">
        <w:t>1}(</w:t>
      </w:r>
      <w:proofErr w:type="gramEnd"/>
      <w:r w:rsidRPr="002B616F">
        <w:t xml:space="preserve">iii) ensures that </w:t>
      </w:r>
    </w:p>
    <w:p w14:paraId="25D27256"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157901B2" w14:textId="77777777" w:rsidR="00DA7F76" w:rsidRPr="002B616F" w:rsidRDefault="00DA7F76" w:rsidP="00907B38">
      <w:pPr>
        <w:pStyle w:val="code"/>
      </w:pPr>
      <w:proofErr w:type="spellStart"/>
      <w:r w:rsidRPr="002B616F">
        <w:t>L_</w:t>
      </w:r>
      <w:proofErr w:type="gramStart"/>
      <w:r w:rsidRPr="002B616F">
        <w:t>n</w:t>
      </w:r>
      <w:proofErr w:type="spellEnd"/>
      <w:r w:rsidRPr="002B616F">
        <w:t xml:space="preserve"> :</w:t>
      </w:r>
      <w:proofErr w:type="gramEnd"/>
      <w:r w:rsidRPr="002B616F">
        <w:t>= \frac{1}{n} \sum_{</w:t>
      </w:r>
      <w:proofErr w:type="spellStart"/>
      <w:r w:rsidRPr="002B616F">
        <w:t>i</w:t>
      </w:r>
      <w:proofErr w:type="spellEnd"/>
      <w:r w:rsidRPr="002B616F">
        <w:t xml:space="preserve">\in [n]} </w:t>
      </w:r>
      <w:proofErr w:type="spellStart"/>
      <w:r w:rsidRPr="002B616F">
        <w:t>L_i</w:t>
      </w:r>
      <w:proofErr w:type="spellEnd"/>
      <w:r w:rsidRPr="002B616F">
        <w:t xml:space="preserve"> \</w:t>
      </w:r>
      <w:proofErr w:type="spellStart"/>
      <w:r w:rsidRPr="002B616F">
        <w:t>leq</w:t>
      </w:r>
      <w:proofErr w:type="spellEnd"/>
      <w:r w:rsidRPr="002B616F">
        <w:t xml:space="preserve"> L = \frac{2\delta (1-c)}{\underline{\alpha}}.</w:t>
      </w:r>
    </w:p>
    <w:p w14:paraId="5E42C2D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423955EC" w14:textId="77777777" w:rsidR="00DA7F76" w:rsidRPr="002B616F" w:rsidRDefault="00DA7F76" w:rsidP="00DA7F76">
      <w:r w:rsidRPr="002B616F">
        <w:t xml:space="preserve">Hence, </w:t>
      </w:r>
    </w:p>
    <w:p w14:paraId="2CA211D5"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6092DCB6" w14:textId="77777777" w:rsidR="00DA7F76" w:rsidRPr="002B616F" w:rsidRDefault="00DA7F76" w:rsidP="00907B38">
      <w:pPr>
        <w:pStyle w:val="code"/>
      </w:pPr>
      <w:r w:rsidRPr="002B616F">
        <w:t xml:space="preserve">b^\star </w:t>
      </w:r>
    </w:p>
    <w:p w14:paraId="7D2A2521" w14:textId="77777777" w:rsidR="00DA7F76" w:rsidRPr="002B616F" w:rsidRDefault="00DA7F76" w:rsidP="00907B38">
      <w:pPr>
        <w:pStyle w:val="code"/>
      </w:pPr>
      <w:r w:rsidRPr="002B616F">
        <w:t>= \</w:t>
      </w:r>
      <w:proofErr w:type="gramStart"/>
      <w:r w:rsidRPr="002B616F">
        <w:t>frac{</w:t>
      </w:r>
      <w:proofErr w:type="gramEnd"/>
      <w:r w:rsidRPr="002B616F">
        <w:t>2 C_2}{\epsilon^2}</w:t>
      </w:r>
    </w:p>
    <w:p w14:paraId="54DF5C39" w14:textId="77777777" w:rsidR="00DA7F76" w:rsidRPr="002B616F" w:rsidRDefault="00DA7F76" w:rsidP="00907B38">
      <w:pPr>
        <w:pStyle w:val="code"/>
      </w:pPr>
      <w:r w:rsidRPr="002B616F">
        <w:t>= \</w:t>
      </w:r>
      <w:proofErr w:type="gramStart"/>
      <w:r w:rsidRPr="002B616F">
        <w:t>frac{</w:t>
      </w:r>
      <w:proofErr w:type="gramEnd"/>
      <w:r w:rsidRPr="002B616F">
        <w:t xml:space="preserve">2 </w:t>
      </w:r>
      <w:proofErr w:type="spellStart"/>
      <w:r w:rsidRPr="002B616F">
        <w:t>L_n</w:t>
      </w:r>
      <w:proofErr w:type="spellEnd"/>
      <w:r w:rsidRPr="002B616F">
        <w:t xml:space="preserve"> \overline{\alpha} \sigma^2}{(2-L_n \overline{\alpha})\epsilon^2}</w:t>
      </w:r>
    </w:p>
    <w:p w14:paraId="17E1CCA7" w14:textId="77777777" w:rsidR="00DA7F76" w:rsidRPr="002B616F" w:rsidRDefault="00DA7F76" w:rsidP="00907B38">
      <w:pPr>
        <w:pStyle w:val="code"/>
      </w:pPr>
      <w:r w:rsidRPr="002B616F">
        <w:t>\</w:t>
      </w:r>
      <w:proofErr w:type="spellStart"/>
      <w:proofErr w:type="gramStart"/>
      <w:r w:rsidRPr="002B616F">
        <w:t>leq</w:t>
      </w:r>
      <w:proofErr w:type="spellEnd"/>
      <w:proofErr w:type="gramEnd"/>
    </w:p>
    <w:p w14:paraId="4C74E341" w14:textId="77777777" w:rsidR="00DA7F76" w:rsidRPr="002B616F" w:rsidRDefault="00DA7F76" w:rsidP="00907B38">
      <w:pPr>
        <w:pStyle w:val="code"/>
      </w:pPr>
      <w:r w:rsidRPr="002B616F">
        <w:t>\</w:t>
      </w:r>
      <w:proofErr w:type="gramStart"/>
      <w:r w:rsidRPr="002B616F">
        <w:t>frac{</w:t>
      </w:r>
      <w:proofErr w:type="gramEnd"/>
      <w:r w:rsidRPr="002B616F">
        <w:t>4 \delta (1-c)\overline{\alpha} \sigma^2}{\underline{\alpha}}</w:t>
      </w:r>
    </w:p>
    <w:p w14:paraId="3B3F247B" w14:textId="77777777" w:rsidR="00DA7F76" w:rsidRPr="002B616F" w:rsidRDefault="00DA7F76" w:rsidP="00907B38">
      <w:pPr>
        <w:pStyle w:val="code"/>
      </w:pPr>
      <w:r w:rsidRPr="002B616F">
        <w:t>\frac{\underline{\alpha</w:t>
      </w:r>
      <w:proofErr w:type="gramStart"/>
      <w:r w:rsidRPr="002B616F">
        <w:t>}}{</w:t>
      </w:r>
      <w:proofErr w:type="gramEnd"/>
      <w:r w:rsidRPr="002B616F">
        <w:t>2 \{ \underline{\alpha} - \delta (1-c)\overline{\alpha} \}\epsilon^2}</w:t>
      </w:r>
    </w:p>
    <w:p w14:paraId="006763CB" w14:textId="77777777" w:rsidR="00DA7F76" w:rsidRPr="002B616F" w:rsidRDefault="00DA7F76" w:rsidP="00907B38">
      <w:pPr>
        <w:pStyle w:val="code"/>
      </w:pPr>
      <w:r w:rsidRPr="002B616F">
        <w:t xml:space="preserve">= </w:t>
      </w:r>
    </w:p>
    <w:p w14:paraId="196C25CF" w14:textId="77777777" w:rsidR="00DA7F76" w:rsidRPr="002B616F" w:rsidRDefault="00DA7F76" w:rsidP="00907B38">
      <w:pPr>
        <w:pStyle w:val="code"/>
      </w:pPr>
      <w:r w:rsidRPr="002B616F">
        <w:lastRenderedPageBreak/>
        <w:t>\</w:t>
      </w:r>
      <w:proofErr w:type="gramStart"/>
      <w:r w:rsidRPr="002B616F">
        <w:t>frac{</w:t>
      </w:r>
      <w:proofErr w:type="gramEnd"/>
      <w:r w:rsidRPr="002B616F">
        <w:t>2 \delta (1-c) \overline{\alpha} \sigma^2}{\{ \underline{\alpha} - \delta (1-c) \overline{\alpha} \} \epsilon^2}.</w:t>
      </w:r>
    </w:p>
    <w:p w14:paraId="64F33F7B"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62D72C40" w14:textId="77777777" w:rsidR="00DA7F76" w:rsidRPr="002B616F" w:rsidRDefault="00DA7F76" w:rsidP="00DA7F76"/>
    <w:p w14:paraId="73C98C1B" w14:textId="77777777" w:rsidR="00DA7F76" w:rsidRPr="002B616F" w:rsidRDefault="00907B38" w:rsidP="00907B38">
      <w:pPr>
        <w:pStyle w:val="2"/>
      </w:pPr>
      <w:r w:rsidRPr="002B616F">
        <w:t>\</w:t>
      </w:r>
      <w:proofErr w:type="gramStart"/>
      <w:r w:rsidRPr="002B616F">
        <w:t>subsection</w:t>
      </w:r>
      <w:r w:rsidR="00DA7F76" w:rsidRPr="002B616F">
        <w:t>{</w:t>
      </w:r>
      <w:proofErr w:type="gramEnd"/>
      <w:r w:rsidR="00DA7F76" w:rsidRPr="002B616F">
        <w:t>Proof of (\ref{</w:t>
      </w:r>
      <w:proofErr w:type="spellStart"/>
      <w:r w:rsidR="00DA7F76" w:rsidRPr="002B616F">
        <w:t>sgd_c</w:t>
      </w:r>
      <w:proofErr w:type="spellEnd"/>
      <w:r w:rsidR="00DA7F76" w:rsidRPr="002B616F">
        <w:t>})}</w:t>
      </w:r>
    </w:p>
    <w:p w14:paraId="1610E77D" w14:textId="77777777" w:rsidR="00DA7F76" w:rsidRPr="002B616F" w:rsidRDefault="00DA7F76" w:rsidP="00907B38">
      <w:pPr>
        <w:pStyle w:val="code"/>
      </w:pPr>
      <w:r w:rsidRPr="002B616F">
        <w:t>\</w:t>
      </w:r>
      <w:proofErr w:type="gramStart"/>
      <w:r w:rsidRPr="002B616F">
        <w:t>label</w:t>
      </w:r>
      <w:proofErr w:type="gramEnd"/>
      <w:r w:rsidRPr="002B616F">
        <w:t>{a5}</w:t>
      </w:r>
    </w:p>
    <w:p w14:paraId="218D6DAB" w14:textId="77777777" w:rsidR="00DA7F76" w:rsidRPr="002B616F" w:rsidRDefault="00DA7F76" w:rsidP="00DA7F76">
      <w:r w:rsidRPr="002B616F">
        <w:t>Let $K \</w:t>
      </w:r>
      <w:proofErr w:type="spellStart"/>
      <w:r w:rsidRPr="002B616F">
        <w:t>geq</w:t>
      </w:r>
      <w:proofErr w:type="spellEnd"/>
      <w:r w:rsidRPr="002B616F">
        <w:t xml:space="preserve"> 1$. From (\ref{</w:t>
      </w:r>
      <w:proofErr w:type="spellStart"/>
      <w:r w:rsidRPr="002B616F">
        <w:t>ineq_main</w:t>
      </w:r>
      <w:proofErr w:type="spellEnd"/>
      <w:r w:rsidRPr="002B616F">
        <w:t>}) and $\</w:t>
      </w:r>
      <w:proofErr w:type="spellStart"/>
      <w:r w:rsidRPr="002B616F">
        <w:t>alpha_</w:t>
      </w:r>
      <w:proofErr w:type="gramStart"/>
      <w:r w:rsidRPr="002B616F">
        <w:t>k</w:t>
      </w:r>
      <w:proofErr w:type="spellEnd"/>
      <w:r w:rsidRPr="002B616F">
        <w:t xml:space="preserve"> :</w:t>
      </w:r>
      <w:proofErr w:type="gramEnd"/>
      <w:r w:rsidRPr="002B616F">
        <w:t>= \alpha &gt; 0$, we have that, for all $k\in\</w:t>
      </w:r>
      <w:proofErr w:type="spellStart"/>
      <w:r w:rsidRPr="002B616F">
        <w:t>mathbb</w:t>
      </w:r>
      <w:proofErr w:type="spellEnd"/>
      <w:r w:rsidRPr="002B616F">
        <w:t>{N}$,</w:t>
      </w:r>
    </w:p>
    <w:p w14:paraId="49B508FF"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4126EA3D" w14:textId="77777777" w:rsidR="00DA7F76" w:rsidRPr="002B616F" w:rsidRDefault="00DA7F76" w:rsidP="00907B38">
      <w:pPr>
        <w:pStyle w:val="code"/>
      </w:pPr>
      <w:r w:rsidRPr="002B616F">
        <w:t>f(\bm{\</w:t>
      </w:r>
      <w:proofErr w:type="gramStart"/>
      <w:r w:rsidRPr="002B616F">
        <w:t>theta}_</w:t>
      </w:r>
      <w:proofErr w:type="gramEnd"/>
      <w:r w:rsidRPr="002B616F">
        <w:t xml:space="preserve">{k+1}) </w:t>
      </w:r>
    </w:p>
    <w:p w14:paraId="0CF50A91" w14:textId="77777777" w:rsidR="00DA7F76" w:rsidRPr="002B616F" w:rsidRDefault="00DA7F76" w:rsidP="00907B38">
      <w:pPr>
        <w:pStyle w:val="code"/>
      </w:pPr>
      <w:r w:rsidRPr="002B616F">
        <w:t>\</w:t>
      </w:r>
      <w:proofErr w:type="spellStart"/>
      <w:r w:rsidRPr="002B616F">
        <w:t>leq</w:t>
      </w:r>
      <w:proofErr w:type="spellEnd"/>
      <w:r w:rsidRPr="002B616F">
        <w:t xml:space="preserve"> f(\bm{\</w:t>
      </w:r>
      <w:proofErr w:type="gramStart"/>
      <w:r w:rsidRPr="002B616F">
        <w:t>theta}_</w:t>
      </w:r>
      <w:proofErr w:type="gramEnd"/>
      <w:r w:rsidRPr="002B616F">
        <w:t>{k}) - \alpha \</w:t>
      </w:r>
      <w:proofErr w:type="spellStart"/>
      <w:r w:rsidRPr="002B616F">
        <w:t>langle</w:t>
      </w:r>
      <w:proofErr w:type="spellEnd"/>
      <w:r w:rsidRPr="002B616F">
        <w:t xml:space="preserve"> \</w:t>
      </w:r>
      <w:proofErr w:type="spellStart"/>
      <w:r w:rsidRPr="002B616F">
        <w:t>nabla</w:t>
      </w:r>
      <w:proofErr w:type="spellEnd"/>
      <w:r w:rsidRPr="002B616F">
        <w:t xml:space="preserve"> f(\bm{\theta}_{k}),</w:t>
      </w:r>
    </w:p>
    <w:p w14:paraId="2FA31F70" w14:textId="77777777" w:rsidR="00DA7F76" w:rsidRPr="002B616F" w:rsidRDefault="00DA7F76" w:rsidP="00907B38">
      <w:pPr>
        <w:pStyle w:val="code"/>
      </w:pPr>
      <w:r w:rsidRPr="002B616F">
        <w:t>\</w:t>
      </w:r>
      <w:proofErr w:type="spellStart"/>
      <w:r w:rsidRPr="002B616F">
        <w:t>nabla</w:t>
      </w:r>
      <w:proofErr w:type="spellEnd"/>
      <w:r w:rsidRPr="002B616F">
        <w:t xml:space="preserve"> f_{</w:t>
      </w:r>
      <w:proofErr w:type="spellStart"/>
      <w:r w:rsidRPr="002B616F">
        <w:t>B_</w:t>
      </w:r>
      <w:proofErr w:type="gramStart"/>
      <w:r w:rsidRPr="002B616F">
        <w:t>k</w:t>
      </w:r>
      <w:proofErr w:type="spellEnd"/>
      <w:r w:rsidRPr="002B616F">
        <w:t>}(</w:t>
      </w:r>
      <w:proofErr w:type="gramEnd"/>
      <w:r w:rsidRPr="002B616F">
        <w:t>\bm{\theta}_k) \</w:t>
      </w:r>
      <w:proofErr w:type="spellStart"/>
      <w:r w:rsidRPr="002B616F">
        <w:t>rangle</w:t>
      </w:r>
      <w:proofErr w:type="spellEnd"/>
      <w:r w:rsidRPr="002B616F">
        <w:t xml:space="preserve"> + \frac{</w:t>
      </w:r>
      <w:proofErr w:type="spellStart"/>
      <w:r w:rsidRPr="002B616F">
        <w:t>L_n</w:t>
      </w:r>
      <w:proofErr w:type="spellEnd"/>
      <w:r w:rsidRPr="002B616F">
        <w:t xml:space="preserve"> \alpha^2}{2} </w:t>
      </w:r>
    </w:p>
    <w:p w14:paraId="1FF9DF76" w14:textId="77777777" w:rsidR="00DA7F76" w:rsidRPr="002B616F" w:rsidRDefault="00DA7F76" w:rsidP="00907B38">
      <w:pPr>
        <w:pStyle w:val="code"/>
      </w:pPr>
      <w:r w:rsidRPr="002B616F">
        <w:t>\|\</w:t>
      </w:r>
      <w:proofErr w:type="spellStart"/>
      <w:r w:rsidRPr="002B616F">
        <w:t>nabla</w:t>
      </w:r>
      <w:proofErr w:type="spellEnd"/>
      <w:r w:rsidRPr="002B616F">
        <w:t xml:space="preserve"> f_{</w:t>
      </w:r>
      <w:proofErr w:type="spellStart"/>
      <w:r w:rsidRPr="002B616F">
        <w:t>B_</w:t>
      </w:r>
      <w:proofErr w:type="gramStart"/>
      <w:r w:rsidRPr="002B616F">
        <w:t>k</w:t>
      </w:r>
      <w:proofErr w:type="spellEnd"/>
      <w:r w:rsidRPr="002B616F">
        <w:t>}(</w:t>
      </w:r>
      <w:proofErr w:type="gramEnd"/>
      <w:r w:rsidRPr="002B616F">
        <w:t>\bm{\theta}_k)\|^2.</w:t>
      </w:r>
    </w:p>
    <w:p w14:paraId="4FFE6831"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6DEFEDB9" w14:textId="77777777" w:rsidR="00DA7F76" w:rsidRPr="002B616F" w:rsidRDefault="00DA7F76" w:rsidP="00DA7F76">
      <w:r w:rsidRPr="002B616F">
        <w:t>Hence, (\ref{e_1}) and (\ref{e_2}) ensure that, for all $k\in\</w:t>
      </w:r>
      <w:proofErr w:type="spellStart"/>
      <w:r w:rsidRPr="002B616F">
        <w:t>mathbb</w:t>
      </w:r>
      <w:proofErr w:type="spellEnd"/>
      <w:r w:rsidRPr="002B616F">
        <w:t>{N}$,</w:t>
      </w:r>
    </w:p>
    <w:p w14:paraId="287FCED1"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4A2DDE19" w14:textId="77777777" w:rsidR="00DA7F76" w:rsidRPr="002B616F" w:rsidRDefault="00DA7F76" w:rsidP="00907B38">
      <w:pPr>
        <w:pStyle w:val="code"/>
      </w:pPr>
      <w:r w:rsidRPr="002B616F">
        <w:t>\</w:t>
      </w:r>
      <w:proofErr w:type="spellStart"/>
      <w:r w:rsidRPr="002B616F">
        <w:t>mathbb</w:t>
      </w:r>
      <w:proofErr w:type="spellEnd"/>
      <w:r w:rsidRPr="002B616F">
        <w:t>{E}\left[f(\bm{\</w:t>
      </w:r>
      <w:proofErr w:type="gramStart"/>
      <w:r w:rsidRPr="002B616F">
        <w:t>theta}_</w:t>
      </w:r>
      <w:proofErr w:type="gramEnd"/>
      <w:r w:rsidRPr="002B616F">
        <w:t xml:space="preserve">{k+1}) \right] </w:t>
      </w:r>
    </w:p>
    <w:p w14:paraId="5CAE4B6F" w14:textId="77777777" w:rsidR="00DA7F76" w:rsidRPr="002B616F" w:rsidRDefault="00DA7F76" w:rsidP="00907B38">
      <w:pPr>
        <w:pStyle w:val="code"/>
      </w:pPr>
      <w:r w:rsidRPr="002B616F">
        <w:t>\</w:t>
      </w:r>
      <w:proofErr w:type="spellStart"/>
      <w:proofErr w:type="gramStart"/>
      <w:r w:rsidRPr="002B616F">
        <w:t>leq</w:t>
      </w:r>
      <w:proofErr w:type="spellEnd"/>
      <w:proofErr w:type="gramEnd"/>
      <w:r w:rsidRPr="002B616F">
        <w:t xml:space="preserve"> </w:t>
      </w:r>
    </w:p>
    <w:p w14:paraId="2590BFD0" w14:textId="77777777" w:rsidR="00DA7F76" w:rsidRPr="002B616F" w:rsidRDefault="00DA7F76" w:rsidP="00907B38">
      <w:pPr>
        <w:pStyle w:val="code"/>
      </w:pPr>
      <w:r w:rsidRPr="002B616F">
        <w:t>\</w:t>
      </w:r>
      <w:proofErr w:type="spellStart"/>
      <w:r w:rsidRPr="002B616F">
        <w:t>mathbb</w:t>
      </w:r>
      <w:proofErr w:type="spellEnd"/>
      <w:r w:rsidRPr="002B616F">
        <w:t>{E}\left[f(\bm{\</w:t>
      </w:r>
      <w:proofErr w:type="gramStart"/>
      <w:r w:rsidRPr="002B616F">
        <w:t>theta}_</w:t>
      </w:r>
      <w:proofErr w:type="gramEnd"/>
      <w:r w:rsidRPr="002B616F">
        <w:t>{k}) \right] - \alpha \</w:t>
      </w:r>
      <w:proofErr w:type="spellStart"/>
      <w:r w:rsidRPr="002B616F">
        <w:t>mathbb</w:t>
      </w:r>
      <w:proofErr w:type="spellEnd"/>
      <w:r w:rsidRPr="002B616F">
        <w:t>{E}\left[ \| \</w:t>
      </w:r>
      <w:proofErr w:type="spellStart"/>
      <w:r w:rsidRPr="002B616F">
        <w:t>nabla</w:t>
      </w:r>
      <w:proofErr w:type="spellEnd"/>
      <w:r w:rsidRPr="002B616F">
        <w:t xml:space="preserve"> f(\bm{\theta}_{k})\|^2 \right] + \frac{</w:t>
      </w:r>
      <w:proofErr w:type="spellStart"/>
      <w:r w:rsidRPr="002B616F">
        <w:t>L_n</w:t>
      </w:r>
      <w:proofErr w:type="spellEnd"/>
      <w:r w:rsidRPr="002B616F">
        <w:t xml:space="preserve"> \alpha^2}{2} </w:t>
      </w:r>
    </w:p>
    <w:p w14:paraId="3D1B43E9" w14:textId="77777777" w:rsidR="00DA7F76" w:rsidRPr="002B616F" w:rsidRDefault="00DA7F76" w:rsidP="00907B38">
      <w:pPr>
        <w:pStyle w:val="code"/>
      </w:pPr>
      <w:r w:rsidRPr="002B616F">
        <w:t>\</w:t>
      </w:r>
      <w:proofErr w:type="gramStart"/>
      <w:r w:rsidRPr="002B616F">
        <w:t>left( \</w:t>
      </w:r>
      <w:proofErr w:type="spellStart"/>
      <w:proofErr w:type="gramEnd"/>
      <w:r w:rsidRPr="002B616F">
        <w:t>mathbb</w:t>
      </w:r>
      <w:proofErr w:type="spellEnd"/>
      <w:r w:rsidRPr="002B616F">
        <w:t>{E}\left[ \|\</w:t>
      </w:r>
      <w:proofErr w:type="spellStart"/>
      <w:r w:rsidRPr="002B616F">
        <w:t>nabla</w:t>
      </w:r>
      <w:proofErr w:type="spellEnd"/>
      <w:r w:rsidRPr="002B616F">
        <w:t xml:space="preserve"> f(\bm{\theta}_k)\|^2 \right] + \frac{\sigma^2}{b} \right),</w:t>
      </w:r>
    </w:p>
    <w:p w14:paraId="5A092812"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2C531FFE" w14:textId="77777777" w:rsidR="00DA7F76" w:rsidRPr="002B616F" w:rsidRDefault="00DA7F76" w:rsidP="00DA7F76">
      <w:r w:rsidRPr="002B616F">
        <w:t>which implies that, for all $k \in \</w:t>
      </w:r>
      <w:proofErr w:type="spellStart"/>
      <w:r w:rsidRPr="002B616F">
        <w:t>mathbb</w:t>
      </w:r>
      <w:proofErr w:type="spellEnd"/>
      <w:r w:rsidRPr="002B616F">
        <w:t xml:space="preserve">{N}$, </w:t>
      </w:r>
    </w:p>
    <w:p w14:paraId="0BFF2ADE"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571C4716" w14:textId="77777777" w:rsidR="00DA7F76" w:rsidRPr="002B616F" w:rsidRDefault="00DA7F76" w:rsidP="00907B38">
      <w:pPr>
        <w:pStyle w:val="code"/>
      </w:pPr>
      <w:r w:rsidRPr="002B616F">
        <w:t>\alpha \</w:t>
      </w:r>
      <w:proofErr w:type="gramStart"/>
      <w:r w:rsidRPr="002B616F">
        <w:t>left( 1</w:t>
      </w:r>
      <w:proofErr w:type="gramEnd"/>
      <w:r w:rsidRPr="002B616F">
        <w:t>- \frac{</w:t>
      </w:r>
      <w:proofErr w:type="spellStart"/>
      <w:r w:rsidRPr="002B616F">
        <w:t>L_n</w:t>
      </w:r>
      <w:proofErr w:type="spellEnd"/>
      <w:r w:rsidRPr="002B616F">
        <w:t xml:space="preserve"> \alpha}{2} \right) \</w:t>
      </w:r>
      <w:proofErr w:type="spellStart"/>
      <w:r w:rsidRPr="002B616F">
        <w:t>mathbb</w:t>
      </w:r>
      <w:proofErr w:type="spellEnd"/>
      <w:r w:rsidRPr="002B616F">
        <w:t>{E}\left[ \|\</w:t>
      </w:r>
      <w:proofErr w:type="spellStart"/>
      <w:r w:rsidRPr="002B616F">
        <w:t>nabla</w:t>
      </w:r>
      <w:proofErr w:type="spellEnd"/>
      <w:r w:rsidRPr="002B616F">
        <w:t xml:space="preserve"> f(\bm{\theta}_k)\|^2 \right]</w:t>
      </w:r>
    </w:p>
    <w:p w14:paraId="72DFF8EC" w14:textId="77777777" w:rsidR="00DA7F76" w:rsidRPr="002B616F" w:rsidRDefault="00DA7F76" w:rsidP="00907B38">
      <w:pPr>
        <w:pStyle w:val="code"/>
      </w:pPr>
      <w:r w:rsidRPr="002B616F">
        <w:t>\</w:t>
      </w:r>
      <w:proofErr w:type="spellStart"/>
      <w:r w:rsidRPr="002B616F">
        <w:t>leq</w:t>
      </w:r>
      <w:proofErr w:type="spellEnd"/>
      <w:r w:rsidRPr="002B616F">
        <w:t xml:space="preserve"> \</w:t>
      </w:r>
      <w:proofErr w:type="spellStart"/>
      <w:r w:rsidRPr="002B616F">
        <w:t>mathbb</w:t>
      </w:r>
      <w:proofErr w:type="spellEnd"/>
      <w:r w:rsidRPr="002B616F">
        <w:t>{E} \</w:t>
      </w:r>
      <w:proofErr w:type="gramStart"/>
      <w:r w:rsidRPr="002B616F">
        <w:t>left[</w:t>
      </w:r>
      <w:proofErr w:type="gramEnd"/>
      <w:r w:rsidRPr="002B616F">
        <w:t xml:space="preserve"> f(\bm{\theta}_{k}) - f(\bm{\theta}_{k+1}) \right]</w:t>
      </w:r>
    </w:p>
    <w:p w14:paraId="155D5F16" w14:textId="77777777" w:rsidR="00DA7F76" w:rsidRPr="002B616F" w:rsidRDefault="00DA7F76" w:rsidP="00907B38">
      <w:pPr>
        <w:pStyle w:val="code"/>
      </w:pPr>
      <w:r w:rsidRPr="002B616F">
        <w:t>+ \</w:t>
      </w:r>
      <w:proofErr w:type="gramStart"/>
      <w:r w:rsidRPr="002B616F">
        <w:t>frac{</w:t>
      </w:r>
      <w:proofErr w:type="spellStart"/>
      <w:proofErr w:type="gramEnd"/>
      <w:r w:rsidRPr="002B616F">
        <w:t>L_n</w:t>
      </w:r>
      <w:proofErr w:type="spellEnd"/>
      <w:r w:rsidRPr="002B616F">
        <w:t xml:space="preserve"> \alpha^2 \sigma^2}{2b}.</w:t>
      </w:r>
    </w:p>
    <w:p w14:paraId="3A159174"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6879ED66" w14:textId="77777777" w:rsidR="00DA7F76" w:rsidRPr="002B616F" w:rsidRDefault="00DA7F76" w:rsidP="00DA7F76">
      <w:r w:rsidRPr="002B616F">
        <w:t xml:space="preserve">Summing the above inequalities from $k=0$ to $k=K-1$ ensures that </w:t>
      </w:r>
    </w:p>
    <w:p w14:paraId="28954F3A"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030D3080" w14:textId="77777777" w:rsidR="00DA7F76" w:rsidRPr="002B616F" w:rsidRDefault="00DA7F76" w:rsidP="00907B38">
      <w:pPr>
        <w:pStyle w:val="code"/>
      </w:pPr>
      <w:r w:rsidRPr="002B616F">
        <w:t>\alpha \</w:t>
      </w:r>
      <w:proofErr w:type="gramStart"/>
      <w:r w:rsidRPr="002B616F">
        <w:t>left( 1</w:t>
      </w:r>
      <w:proofErr w:type="gramEnd"/>
      <w:r w:rsidRPr="002B616F">
        <w:t>- \frac{</w:t>
      </w:r>
      <w:proofErr w:type="spellStart"/>
      <w:r w:rsidRPr="002B616F">
        <w:t>L_n</w:t>
      </w:r>
      <w:proofErr w:type="spellEnd"/>
      <w:r w:rsidRPr="002B616F">
        <w:t xml:space="preserve"> \alpha}{2} \right) </w:t>
      </w:r>
    </w:p>
    <w:p w14:paraId="2C0A5C78" w14:textId="77777777" w:rsidR="00DA7F76" w:rsidRPr="002B616F" w:rsidRDefault="00DA7F76" w:rsidP="00907B38">
      <w:pPr>
        <w:pStyle w:val="code"/>
      </w:pPr>
      <w:r w:rsidRPr="002B616F">
        <w:t>\sum_{k=</w:t>
      </w:r>
      <w:proofErr w:type="gramStart"/>
      <w:r w:rsidRPr="002B616F">
        <w:t>0}^</w:t>
      </w:r>
      <w:proofErr w:type="gramEnd"/>
      <w:r w:rsidRPr="002B616F">
        <w:t>{K-1} \</w:t>
      </w:r>
      <w:proofErr w:type="spellStart"/>
      <w:r w:rsidRPr="002B616F">
        <w:t>mathbb</w:t>
      </w:r>
      <w:proofErr w:type="spellEnd"/>
      <w:r w:rsidRPr="002B616F">
        <w:t>{E}\left[ \|\</w:t>
      </w:r>
      <w:proofErr w:type="spellStart"/>
      <w:r w:rsidRPr="002B616F">
        <w:t>nabla</w:t>
      </w:r>
      <w:proofErr w:type="spellEnd"/>
      <w:r w:rsidRPr="002B616F">
        <w:t xml:space="preserve"> f(\bm{\theta}_k)\|^2 \right]</w:t>
      </w:r>
    </w:p>
    <w:p w14:paraId="248A2364" w14:textId="77777777" w:rsidR="00DA7F76" w:rsidRPr="002B616F" w:rsidRDefault="00DA7F76" w:rsidP="00907B38">
      <w:pPr>
        <w:pStyle w:val="code"/>
      </w:pPr>
      <w:r w:rsidRPr="002B616F">
        <w:t>\</w:t>
      </w:r>
      <w:proofErr w:type="spellStart"/>
      <w:proofErr w:type="gramStart"/>
      <w:r w:rsidRPr="002B616F">
        <w:t>leq</w:t>
      </w:r>
      <w:proofErr w:type="spellEnd"/>
      <w:proofErr w:type="gramEnd"/>
    </w:p>
    <w:p w14:paraId="627C7BDB" w14:textId="77777777" w:rsidR="00DA7F76" w:rsidRPr="002B616F" w:rsidRDefault="00DA7F76" w:rsidP="00907B38">
      <w:pPr>
        <w:pStyle w:val="code"/>
      </w:pPr>
      <w:r w:rsidRPr="002B616F">
        <w:t>\</w:t>
      </w:r>
      <w:proofErr w:type="spellStart"/>
      <w:r w:rsidRPr="002B616F">
        <w:t>mathbb</w:t>
      </w:r>
      <w:proofErr w:type="spellEnd"/>
      <w:r w:rsidRPr="002B616F">
        <w:t>{E} \</w:t>
      </w:r>
      <w:proofErr w:type="gramStart"/>
      <w:r w:rsidRPr="002B616F">
        <w:t>left[</w:t>
      </w:r>
      <w:proofErr w:type="gramEnd"/>
      <w:r w:rsidRPr="002B616F">
        <w:t xml:space="preserve"> f(\bm{\theta}_{0}) - f(\bm{\theta}_{K}) \right]</w:t>
      </w:r>
    </w:p>
    <w:p w14:paraId="5CA87A2A" w14:textId="77777777" w:rsidR="00DA7F76" w:rsidRPr="002B616F" w:rsidRDefault="00DA7F76" w:rsidP="00907B38">
      <w:pPr>
        <w:pStyle w:val="code"/>
      </w:pPr>
      <w:r w:rsidRPr="002B616F">
        <w:t>+ \</w:t>
      </w:r>
      <w:proofErr w:type="gramStart"/>
      <w:r w:rsidRPr="002B616F">
        <w:t>frac{</w:t>
      </w:r>
      <w:proofErr w:type="spellStart"/>
      <w:proofErr w:type="gramEnd"/>
      <w:r w:rsidRPr="002B616F">
        <w:t>L_n</w:t>
      </w:r>
      <w:proofErr w:type="spellEnd"/>
      <w:r w:rsidRPr="002B616F">
        <w:t xml:space="preserve"> \alpha^2 \sigma^2 K}{2b}.</w:t>
      </w:r>
    </w:p>
    <w:p w14:paraId="466395E4"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757A3699" w14:textId="77777777" w:rsidR="00DA7F76" w:rsidRPr="002B616F" w:rsidRDefault="00DA7F76" w:rsidP="00DA7F76">
      <w:r w:rsidRPr="002B616F">
        <w:t>Since $f$ is bounded below by $f_</w:t>
      </w:r>
      <w:proofErr w:type="gramStart"/>
      <w:r w:rsidRPr="002B616F">
        <w:t>* :</w:t>
      </w:r>
      <w:proofErr w:type="gramEnd"/>
      <w:r w:rsidRPr="002B616F">
        <w:t>= \frac{1}{n} \sum_{</w:t>
      </w:r>
      <w:proofErr w:type="spellStart"/>
      <w:r w:rsidRPr="002B616F">
        <w:t>i</w:t>
      </w:r>
      <w:proofErr w:type="spellEnd"/>
      <w:r w:rsidRPr="002B616F">
        <w:t>\in [n]} f_{</w:t>
      </w:r>
      <w:proofErr w:type="spellStart"/>
      <w:r w:rsidRPr="002B616F">
        <w:t>i</w:t>
      </w:r>
      <w:proofErr w:type="spellEnd"/>
      <w:r w:rsidRPr="002B616F">
        <w:t xml:space="preserve">,*}$, we have </w:t>
      </w:r>
    </w:p>
    <w:p w14:paraId="6C8D8590" w14:textId="77777777" w:rsidR="00DA7F76" w:rsidRPr="002B616F" w:rsidRDefault="00907B38" w:rsidP="00907B38">
      <w:pPr>
        <w:pStyle w:val="code"/>
      </w:pPr>
      <w:r w:rsidRPr="002B616F">
        <w:rPr>
          <w:color w:val="7030A0"/>
        </w:rPr>
        <w:t>\</w:t>
      </w:r>
      <w:proofErr w:type="gramStart"/>
      <w:r w:rsidRPr="002B616F">
        <w:rPr>
          <w:color w:val="7030A0"/>
        </w:rPr>
        <w:t>begin</w:t>
      </w:r>
      <w:proofErr w:type="gramEnd"/>
      <w:r w:rsidR="00DA7F76" w:rsidRPr="002B616F">
        <w:t>{align*}</w:t>
      </w:r>
    </w:p>
    <w:p w14:paraId="0C49DA6E" w14:textId="77777777" w:rsidR="00DA7F76" w:rsidRPr="002B616F" w:rsidRDefault="00DA7F76" w:rsidP="00907B38">
      <w:pPr>
        <w:pStyle w:val="code"/>
      </w:pPr>
      <w:r w:rsidRPr="002B616F">
        <w:t>\min</w:t>
      </w:r>
      <w:proofErr w:type="gramStart"/>
      <w:r w:rsidRPr="002B616F">
        <w:t>_{</w:t>
      </w:r>
      <w:proofErr w:type="gramEnd"/>
      <w:r w:rsidRPr="002B616F">
        <w:t>k\in [0:K-1]} \</w:t>
      </w:r>
      <w:proofErr w:type="spellStart"/>
      <w:r w:rsidRPr="002B616F">
        <w:t>mathbb</w:t>
      </w:r>
      <w:proofErr w:type="spellEnd"/>
      <w:r w:rsidRPr="002B616F">
        <w:t>{E}\left[ \|\</w:t>
      </w:r>
      <w:proofErr w:type="spellStart"/>
      <w:r w:rsidRPr="002B616F">
        <w:t>nabla</w:t>
      </w:r>
      <w:proofErr w:type="spellEnd"/>
      <w:r w:rsidRPr="002B616F">
        <w:t xml:space="preserve"> f(\bm{\theta}_k)\|^2 \right]</w:t>
      </w:r>
    </w:p>
    <w:p w14:paraId="084D5DD8" w14:textId="77777777" w:rsidR="00DA7F76" w:rsidRPr="002B616F" w:rsidRDefault="00DA7F76" w:rsidP="00907B38">
      <w:pPr>
        <w:pStyle w:val="code"/>
      </w:pPr>
      <w:r w:rsidRPr="002B616F">
        <w:t>\</w:t>
      </w:r>
      <w:proofErr w:type="spellStart"/>
      <w:proofErr w:type="gramStart"/>
      <w:r w:rsidRPr="002B616F">
        <w:t>leq</w:t>
      </w:r>
      <w:proofErr w:type="spellEnd"/>
      <w:proofErr w:type="gramEnd"/>
    </w:p>
    <w:p w14:paraId="1B15DD92" w14:textId="77777777" w:rsidR="00DA7F76" w:rsidRPr="002B616F" w:rsidRDefault="00DA7F76" w:rsidP="00907B38">
      <w:pPr>
        <w:pStyle w:val="code"/>
      </w:pPr>
      <w:r w:rsidRPr="002B616F">
        <w:t>\frac{1}{K} \sum_{k=</w:t>
      </w:r>
      <w:proofErr w:type="gramStart"/>
      <w:r w:rsidRPr="002B616F">
        <w:t>0}^</w:t>
      </w:r>
      <w:proofErr w:type="gramEnd"/>
      <w:r w:rsidRPr="002B616F">
        <w:t>{K-1} \</w:t>
      </w:r>
      <w:proofErr w:type="spellStart"/>
      <w:r w:rsidRPr="002B616F">
        <w:t>mathbb</w:t>
      </w:r>
      <w:proofErr w:type="spellEnd"/>
      <w:r w:rsidRPr="002B616F">
        <w:t>{E}\left[ \|\</w:t>
      </w:r>
      <w:proofErr w:type="spellStart"/>
      <w:r w:rsidRPr="002B616F">
        <w:t>nabla</w:t>
      </w:r>
      <w:proofErr w:type="spellEnd"/>
      <w:r w:rsidRPr="002B616F">
        <w:t xml:space="preserve"> f(\bm{\theta}_k)\|^2 \right]</w:t>
      </w:r>
    </w:p>
    <w:p w14:paraId="30E1E310" w14:textId="77777777" w:rsidR="00DA7F76" w:rsidRPr="002B616F" w:rsidRDefault="00DA7F76" w:rsidP="00907B38">
      <w:pPr>
        <w:pStyle w:val="code"/>
      </w:pPr>
      <w:r w:rsidRPr="002B616F">
        <w:t>\</w:t>
      </w:r>
      <w:proofErr w:type="spellStart"/>
      <w:proofErr w:type="gramStart"/>
      <w:r w:rsidRPr="002B616F">
        <w:t>leq</w:t>
      </w:r>
      <w:proofErr w:type="spellEnd"/>
      <w:proofErr w:type="gramEnd"/>
    </w:p>
    <w:p w14:paraId="64D0990E" w14:textId="77777777" w:rsidR="00DA7F76" w:rsidRPr="002B616F" w:rsidRDefault="00DA7F76" w:rsidP="00907B38">
      <w:pPr>
        <w:pStyle w:val="code"/>
      </w:pPr>
      <w:r w:rsidRPr="002B616F">
        <w:t>\</w:t>
      </w:r>
      <w:proofErr w:type="gramStart"/>
      <w:r w:rsidRPr="002B616F">
        <w:t>frac{</w:t>
      </w:r>
      <w:proofErr w:type="gramEnd"/>
      <w:r w:rsidRPr="002B616F">
        <w:t>2 \</w:t>
      </w:r>
      <w:proofErr w:type="spellStart"/>
      <w:r w:rsidRPr="002B616F">
        <w:t>mathbb</w:t>
      </w:r>
      <w:proofErr w:type="spellEnd"/>
      <w:r w:rsidRPr="002B616F">
        <w:t xml:space="preserve">{E} \left[ f(\bm{\theta}_{0}) - f_* \right]}{\alpha (2 - </w:t>
      </w:r>
      <w:proofErr w:type="spellStart"/>
      <w:r w:rsidRPr="002B616F">
        <w:t>L_n</w:t>
      </w:r>
      <w:proofErr w:type="spellEnd"/>
      <w:r w:rsidRPr="002B616F">
        <w:t xml:space="preserve"> \alpha)K}</w:t>
      </w:r>
    </w:p>
    <w:p w14:paraId="318C896D" w14:textId="77777777" w:rsidR="00DA7F76" w:rsidRPr="002B616F" w:rsidRDefault="00DA7F76" w:rsidP="00907B38">
      <w:pPr>
        <w:pStyle w:val="code"/>
      </w:pPr>
      <w:r w:rsidRPr="002B616F">
        <w:t xml:space="preserve">+ </w:t>
      </w:r>
    </w:p>
    <w:p w14:paraId="7780DE2E" w14:textId="77777777" w:rsidR="00DA7F76" w:rsidRPr="002B616F" w:rsidRDefault="00DA7F76" w:rsidP="00907B38">
      <w:pPr>
        <w:pStyle w:val="code"/>
      </w:pPr>
      <w:r w:rsidRPr="002B616F">
        <w:t>\</w:t>
      </w:r>
      <w:proofErr w:type="gramStart"/>
      <w:r w:rsidRPr="002B616F">
        <w:t>frac{</w:t>
      </w:r>
      <w:proofErr w:type="spellStart"/>
      <w:proofErr w:type="gramEnd"/>
      <w:r w:rsidRPr="002B616F">
        <w:t>L_n</w:t>
      </w:r>
      <w:proofErr w:type="spellEnd"/>
      <w:r w:rsidRPr="002B616F">
        <w:t xml:space="preserve"> \alpha \sigma^2}{(2 - </w:t>
      </w:r>
      <w:proofErr w:type="spellStart"/>
      <w:r w:rsidRPr="002B616F">
        <w:t>L_n</w:t>
      </w:r>
      <w:proofErr w:type="spellEnd"/>
      <w:r w:rsidRPr="002B616F">
        <w:t xml:space="preserve"> \alpha)b}.</w:t>
      </w:r>
    </w:p>
    <w:p w14:paraId="25D884C5" w14:textId="77777777" w:rsidR="00DA7F76" w:rsidRPr="002B616F" w:rsidRDefault="00907B38" w:rsidP="00907B38">
      <w:pPr>
        <w:pStyle w:val="code"/>
      </w:pPr>
      <w:r w:rsidRPr="002B616F">
        <w:rPr>
          <w:color w:val="7030A0"/>
        </w:rPr>
        <w:t>\</w:t>
      </w:r>
      <w:proofErr w:type="gramStart"/>
      <w:r w:rsidRPr="002B616F">
        <w:rPr>
          <w:color w:val="7030A0"/>
        </w:rPr>
        <w:t>end</w:t>
      </w:r>
      <w:proofErr w:type="gramEnd"/>
      <w:r w:rsidR="00DA7F76" w:rsidRPr="002B616F">
        <w:t>{align*}</w:t>
      </w:r>
    </w:p>
    <w:p w14:paraId="7E6A4F5B" w14:textId="77777777" w:rsidR="00DA7F76" w:rsidRPr="002B616F" w:rsidRDefault="00DA7F76" w:rsidP="00DA7F76"/>
    <w:p w14:paraId="4F735570" w14:textId="77777777" w:rsidR="00FD2C86" w:rsidRPr="00AB4E1F" w:rsidRDefault="00907B38" w:rsidP="00907B38">
      <w:pPr>
        <w:pStyle w:val="code"/>
      </w:pPr>
      <w:r w:rsidRPr="002B616F">
        <w:rPr>
          <w:color w:val="7030A0"/>
        </w:rPr>
        <w:t>\</w:t>
      </w:r>
      <w:proofErr w:type="gramStart"/>
      <w:r w:rsidRPr="002B616F">
        <w:rPr>
          <w:color w:val="7030A0"/>
        </w:rPr>
        <w:t>end</w:t>
      </w:r>
      <w:proofErr w:type="gramEnd"/>
      <w:r w:rsidR="00DA7F76" w:rsidRPr="002B616F">
        <w:t>{document}</w:t>
      </w:r>
    </w:p>
    <w:sectPr w:rsidR="00FD2C86" w:rsidRPr="00AB4E1F" w:rsidSect="00FD2C86">
      <w:pgSz w:w="11906" w:h="16838" w:code="9"/>
      <w:pgMar w:top="1701" w:right="1701" w:bottom="1701"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rmstrong" w:date="2023-09-21T10:24:00Z" w:initials="ARM">
    <w:p w14:paraId="4C0931AE" w14:textId="77777777" w:rsidR="00ED7AA5" w:rsidRDefault="00ED7AA5">
      <w:pPr>
        <w:pStyle w:val="afd"/>
      </w:pPr>
      <w:r>
        <w:rPr>
          <w:rStyle w:val="afc"/>
        </w:rPr>
        <w:annotationRef/>
      </w:r>
      <w:r>
        <w:t>S</w:t>
      </w:r>
      <w:r>
        <w:rPr>
          <w:rFonts w:hint="eastAsia"/>
        </w:rPr>
        <w:t xml:space="preserve">mallest </w:t>
      </w:r>
      <w:r>
        <w:t>of all is inclusive in that all means all optimized. So other optimizers might not be correct because it is exclusive. While there are complicated cases in which other could be correct</w:t>
      </w:r>
      <w:r w:rsidR="002D5654">
        <w:t>,</w:t>
      </w:r>
      <w:r>
        <w:t xml:space="preserve"> I don’t think this is such a case.</w:t>
      </w:r>
      <w:r w:rsidR="002D5654">
        <w:t xml:space="preserve"> Note that other instances below, a worded slightly differently and are okay with other/the other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0931A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0931AE" w16cid:durableId="28B701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57005" w14:textId="77777777" w:rsidR="005B7DC1" w:rsidRDefault="005B7DC1" w:rsidP="00FD2C86">
      <w:pPr>
        <w:spacing w:before="0" w:line="240" w:lineRule="auto"/>
      </w:pPr>
      <w:r>
        <w:separator/>
      </w:r>
    </w:p>
  </w:endnote>
  <w:endnote w:type="continuationSeparator" w:id="0">
    <w:p w14:paraId="202BDAAB" w14:textId="77777777" w:rsidR="005B7DC1" w:rsidRDefault="005B7DC1" w:rsidP="00FD2C8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notTrueType/>
    <w:pitch w:val="fixed"/>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0A3C1" w14:textId="77777777" w:rsidR="005B7DC1" w:rsidRDefault="005B7DC1" w:rsidP="00FD2C86">
      <w:pPr>
        <w:spacing w:before="0" w:line="240" w:lineRule="auto"/>
      </w:pPr>
      <w:r>
        <w:separator/>
      </w:r>
    </w:p>
  </w:footnote>
  <w:footnote w:type="continuationSeparator" w:id="0">
    <w:p w14:paraId="7D4A54D9" w14:textId="77777777" w:rsidR="005B7DC1" w:rsidRDefault="005B7DC1" w:rsidP="00FD2C86">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B006550"/>
    <w:lvl w:ilvl="0">
      <w:start w:val="1"/>
      <w:numFmt w:val="bullet"/>
      <w:pStyle w:val="a"/>
      <w:lvlText w:val=""/>
      <w:lvlJc w:val="left"/>
      <w:pPr>
        <w:tabs>
          <w:tab w:val="num" w:pos="360"/>
        </w:tabs>
        <w:ind w:left="360" w:hanging="360"/>
      </w:pPr>
      <w:rPr>
        <w:rFonts w:ascii="Symbol" w:hAnsi="Symbol" w:hint="default"/>
        <w:color w:val="auto"/>
      </w:rPr>
    </w:lvl>
  </w:abstractNum>
  <w:abstractNum w:abstractNumId="1" w15:restartNumberingAfterBreak="0">
    <w:nsid w:val="1C302333"/>
    <w:multiLevelType w:val="multilevel"/>
    <w:tmpl w:val="1966D43A"/>
    <w:lvl w:ilvl="0">
      <w:start w:val="1"/>
      <w:numFmt w:val="decimal"/>
      <w:lvlText w:val="%1."/>
      <w:lvlJc w:val="left"/>
      <w:pPr>
        <w:tabs>
          <w:tab w:val="num" w:pos="425"/>
        </w:tabs>
        <w:ind w:left="425" w:hanging="425"/>
      </w:pPr>
      <w:rPr>
        <w:rFonts w:ascii="Times" w:hAnsi="Times" w:hint="default"/>
        <w:b/>
        <w:i w:val="0"/>
        <w:color w:val="auto"/>
        <w:sz w:val="24"/>
      </w:rPr>
    </w:lvl>
    <w:lvl w:ilvl="1">
      <w:start w:val="1"/>
      <w:numFmt w:val="decimal"/>
      <w:lvlText w:val="%1.%2"/>
      <w:lvlJc w:val="left"/>
      <w:pPr>
        <w:tabs>
          <w:tab w:val="num" w:pos="567"/>
        </w:tabs>
        <w:ind w:left="567" w:hanging="567"/>
      </w:pPr>
      <w:rPr>
        <w:rFonts w:ascii="Times" w:hAnsi="Times" w:hint="default"/>
        <w:b/>
        <w:i w:val="0"/>
        <w:color w:val="auto"/>
        <w:sz w:val="24"/>
      </w:rPr>
    </w:lvl>
    <w:lvl w:ilvl="2">
      <w:start w:val="1"/>
      <w:numFmt w:val="decimal"/>
      <w:lvlText w:val="%1.%2.%3."/>
      <w:lvlJc w:val="left"/>
      <w:pPr>
        <w:tabs>
          <w:tab w:val="num" w:pos="709"/>
        </w:tabs>
        <w:ind w:left="709" w:hanging="709"/>
      </w:pPr>
      <w:rPr>
        <w:rFonts w:ascii="Times" w:hAnsi="Times" w:hint="default"/>
        <w:b/>
        <w:i w:val="0"/>
        <w:color w:val="auto"/>
        <w:sz w:val="24"/>
      </w:rPr>
    </w:lvl>
    <w:lvl w:ilvl="3">
      <w:start w:val="1"/>
      <w:numFmt w:val="decimal"/>
      <w:pStyle w:val="4"/>
      <w:lvlText w:val="%1.%2.%3.%4."/>
      <w:lvlJc w:val="left"/>
      <w:pPr>
        <w:tabs>
          <w:tab w:val="num" w:pos="851"/>
        </w:tabs>
        <w:ind w:left="851" w:hanging="851"/>
      </w:pPr>
      <w:rPr>
        <w:rFonts w:ascii="Times" w:hAnsi="Times" w:hint="default"/>
        <w:b w:val="0"/>
        <w:i w:val="0"/>
        <w:color w:val="auto"/>
        <w:sz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66C67581"/>
    <w:multiLevelType w:val="multilevel"/>
    <w:tmpl w:val="65D87EA8"/>
    <w:lvl w:ilvl="0">
      <w:start w:val="2"/>
      <w:numFmt w:val="decimal"/>
      <w:lvlText w:val="Chapter %1"/>
      <w:lvlJc w:val="left"/>
      <w:pPr>
        <w:tabs>
          <w:tab w:val="num" w:pos="1440"/>
        </w:tabs>
        <w:ind w:left="454" w:hanging="454"/>
      </w:pPr>
      <w:rPr>
        <w:rFonts w:ascii="Times New Roman" w:eastAsia="ＭＳ 明朝" w:hAnsi="Times New Roman" w:hint="default"/>
        <w:b/>
        <w:i w:val="0"/>
        <w:sz w:val="28"/>
      </w:rPr>
    </w:lvl>
    <w:lvl w:ilvl="1">
      <w:start w:val="2"/>
      <w:numFmt w:val="decimal"/>
      <w:lvlText w:val="%1.%2"/>
      <w:lvlJc w:val="left"/>
      <w:pPr>
        <w:tabs>
          <w:tab w:val="num" w:pos="567"/>
        </w:tabs>
        <w:ind w:left="567" w:hanging="567"/>
      </w:pPr>
      <w:rPr>
        <w:rFonts w:ascii="Times New Roman" w:eastAsia="ＭＳ 明朝" w:hAnsi="Times New Roman" w:hint="default"/>
        <w:b/>
        <w:i w:val="0"/>
        <w:sz w:val="24"/>
      </w:rPr>
    </w:lvl>
    <w:lvl w:ilvl="2">
      <w:start w:val="1"/>
      <w:numFmt w:val="decimal"/>
      <w:lvlText w:val="%1.%2.%3"/>
      <w:lvlJc w:val="left"/>
      <w:pPr>
        <w:tabs>
          <w:tab w:val="num" w:pos="795"/>
        </w:tabs>
        <w:ind w:left="795" w:hanging="795"/>
      </w:pPr>
      <w:rPr>
        <w:rFonts w:ascii="Times New Roman" w:eastAsia="ＭＳ 明朝" w:hAnsi="Times New Roman" w:hint="default"/>
        <w:b/>
        <w:i w:val="0"/>
        <w:sz w:val="24"/>
      </w:rPr>
    </w:lvl>
    <w:lvl w:ilvl="3">
      <w:start w:val="1"/>
      <w:numFmt w:val="decimal"/>
      <w:lvlText w:val="%1.%2.%3.%4"/>
      <w:lvlJc w:val="left"/>
      <w:pPr>
        <w:tabs>
          <w:tab w:val="num" w:pos="795"/>
        </w:tabs>
        <w:ind w:left="795" w:hanging="795"/>
      </w:pPr>
      <w:rPr>
        <w:rFonts w:ascii="Times New Roman" w:eastAsia="ＭＳ 明朝" w:hAnsi="Times New Roman" w:hint="default"/>
        <w:b/>
        <w:i w:val="0"/>
        <w:sz w:val="24"/>
      </w:rPr>
    </w:lvl>
    <w:lvl w:ilvl="4">
      <w:start w:val="1"/>
      <w:numFmt w:val="decimal"/>
      <w:pStyle w:val="5"/>
      <w:lvlText w:val="%1.%2.%3.%4.%5"/>
      <w:lvlJc w:val="left"/>
      <w:pPr>
        <w:tabs>
          <w:tab w:val="num" w:pos="795"/>
        </w:tabs>
        <w:ind w:left="795" w:hanging="795"/>
      </w:pPr>
      <w:rPr>
        <w:rFonts w:ascii="Times New Roman" w:eastAsia="ＭＳ 明朝" w:hAnsi="Times New Roman" w:hint="default"/>
        <w:b/>
        <w:i w:val="0"/>
        <w:sz w:val="22"/>
      </w:rPr>
    </w:lvl>
    <w:lvl w:ilvl="5">
      <w:start w:val="1"/>
      <w:numFmt w:val="decimal"/>
      <w:lvlText w:val="%1.%2.%3.%4.%5.%6"/>
      <w:lvlJc w:val="left"/>
      <w:pPr>
        <w:tabs>
          <w:tab w:val="num" w:pos="1080"/>
        </w:tabs>
        <w:ind w:left="795" w:hanging="795"/>
      </w:pPr>
      <w:rPr>
        <w:rFonts w:ascii="Times New Roman" w:eastAsia="ＭＳ 明朝" w:hAnsi="Times New Roman" w:hint="default"/>
        <w:b/>
        <w:i w:val="0"/>
        <w:sz w:val="22"/>
      </w:rPr>
    </w:lvl>
    <w:lvl w:ilvl="6">
      <w:start w:val="1"/>
      <w:numFmt w:val="decimal"/>
      <w:lvlText w:val="%1.%2.%3.%4.%5.%6.%7"/>
      <w:lvlJc w:val="left"/>
      <w:pPr>
        <w:tabs>
          <w:tab w:val="num" w:pos="795"/>
        </w:tabs>
        <w:ind w:left="795" w:hanging="795"/>
      </w:pPr>
      <w:rPr>
        <w:rFonts w:hint="default"/>
        <w:b w:val="0"/>
      </w:rPr>
    </w:lvl>
    <w:lvl w:ilvl="7">
      <w:start w:val="1"/>
      <w:numFmt w:val="decimal"/>
      <w:lvlText w:val="%1.%2.%3.%4.%5.%6.%7.%8"/>
      <w:lvlJc w:val="left"/>
      <w:pPr>
        <w:tabs>
          <w:tab w:val="num" w:pos="795"/>
        </w:tabs>
        <w:ind w:left="795" w:hanging="795"/>
      </w:pPr>
      <w:rPr>
        <w:rFonts w:hint="default"/>
        <w:b w:val="0"/>
      </w:rPr>
    </w:lvl>
    <w:lvl w:ilvl="8">
      <w:start w:val="1"/>
      <w:numFmt w:val="decimal"/>
      <w:lvlText w:val="%1.%2.%3.%4.%5.%6.%7.%8.%9"/>
      <w:lvlJc w:val="left"/>
      <w:pPr>
        <w:tabs>
          <w:tab w:val="num" w:pos="795"/>
        </w:tabs>
        <w:ind w:left="795" w:hanging="795"/>
      </w:pPr>
      <w:rPr>
        <w:rFonts w:hint="default"/>
        <w:b w:val="0"/>
      </w:rPr>
    </w:lvl>
  </w:abstractNum>
  <w:num w:numId="1" w16cid:durableId="761534159">
    <w:abstractNumId w:val="1"/>
  </w:num>
  <w:num w:numId="2" w16cid:durableId="1294287975">
    <w:abstractNumId w:val="2"/>
  </w:num>
  <w:num w:numId="3" w16cid:durableId="824203993">
    <w:abstractNumId w:val="0"/>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mstrong">
    <w15:presenceInfo w15:providerId="None" w15:userId="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F76"/>
    <w:rsid w:val="00021F3C"/>
    <w:rsid w:val="00075D13"/>
    <w:rsid w:val="000A0F12"/>
    <w:rsid w:val="00113F3B"/>
    <w:rsid w:val="00175161"/>
    <w:rsid w:val="001D6B49"/>
    <w:rsid w:val="002141EC"/>
    <w:rsid w:val="002155B5"/>
    <w:rsid w:val="00240505"/>
    <w:rsid w:val="00247159"/>
    <w:rsid w:val="00290DBA"/>
    <w:rsid w:val="002A065B"/>
    <w:rsid w:val="002B616F"/>
    <w:rsid w:val="002D434A"/>
    <w:rsid w:val="002D5654"/>
    <w:rsid w:val="002D5BDF"/>
    <w:rsid w:val="002E0756"/>
    <w:rsid w:val="003005D6"/>
    <w:rsid w:val="00344EE1"/>
    <w:rsid w:val="003763E2"/>
    <w:rsid w:val="00393999"/>
    <w:rsid w:val="00401906"/>
    <w:rsid w:val="00401B05"/>
    <w:rsid w:val="00417486"/>
    <w:rsid w:val="00461C02"/>
    <w:rsid w:val="00462A6A"/>
    <w:rsid w:val="00484090"/>
    <w:rsid w:val="00494F76"/>
    <w:rsid w:val="004D3233"/>
    <w:rsid w:val="0053108A"/>
    <w:rsid w:val="005751E5"/>
    <w:rsid w:val="005A17BC"/>
    <w:rsid w:val="005B7DC1"/>
    <w:rsid w:val="005C62F5"/>
    <w:rsid w:val="0063202F"/>
    <w:rsid w:val="00637C51"/>
    <w:rsid w:val="006558F1"/>
    <w:rsid w:val="00662542"/>
    <w:rsid w:val="006669B5"/>
    <w:rsid w:val="00695D9E"/>
    <w:rsid w:val="007005DE"/>
    <w:rsid w:val="00714897"/>
    <w:rsid w:val="007337E9"/>
    <w:rsid w:val="00752C26"/>
    <w:rsid w:val="00775191"/>
    <w:rsid w:val="007D2E97"/>
    <w:rsid w:val="007F0180"/>
    <w:rsid w:val="00803D77"/>
    <w:rsid w:val="008323A3"/>
    <w:rsid w:val="008A0BC2"/>
    <w:rsid w:val="008E422B"/>
    <w:rsid w:val="00900E71"/>
    <w:rsid w:val="0090122A"/>
    <w:rsid w:val="00907B38"/>
    <w:rsid w:val="009837CB"/>
    <w:rsid w:val="009E13A1"/>
    <w:rsid w:val="00A709A3"/>
    <w:rsid w:val="00A92E78"/>
    <w:rsid w:val="00AA492F"/>
    <w:rsid w:val="00AB4E1F"/>
    <w:rsid w:val="00AE7F48"/>
    <w:rsid w:val="00B23E76"/>
    <w:rsid w:val="00C00D83"/>
    <w:rsid w:val="00C25DDF"/>
    <w:rsid w:val="00C74D5D"/>
    <w:rsid w:val="00C904DE"/>
    <w:rsid w:val="00C91FFF"/>
    <w:rsid w:val="00D025A3"/>
    <w:rsid w:val="00D25E58"/>
    <w:rsid w:val="00D46069"/>
    <w:rsid w:val="00DA5A9C"/>
    <w:rsid w:val="00DA7F76"/>
    <w:rsid w:val="00DB21DE"/>
    <w:rsid w:val="00DC6490"/>
    <w:rsid w:val="00E26F74"/>
    <w:rsid w:val="00E761D7"/>
    <w:rsid w:val="00E83607"/>
    <w:rsid w:val="00EB61F4"/>
    <w:rsid w:val="00ED04F7"/>
    <w:rsid w:val="00ED7AA5"/>
    <w:rsid w:val="00F55B18"/>
    <w:rsid w:val="00F776F3"/>
    <w:rsid w:val="00F86710"/>
    <w:rsid w:val="00FA4EF3"/>
    <w:rsid w:val="00FB370C"/>
    <w:rsid w:val="00FC403B"/>
    <w:rsid w:val="00FD2C86"/>
    <w:rsid w:val="00FE4EAB"/>
    <w:rsid w:val="00FE71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6E35639"/>
  <w15:chartTrackingRefBased/>
  <w15:docId w15:val="{A0B5AED3-CA02-48B4-8951-51C48A6B4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D2C86"/>
    <w:pPr>
      <w:spacing w:before="120" w:line="320" w:lineRule="exact"/>
      <w:jc w:val="both"/>
    </w:pPr>
    <w:rPr>
      <w:rFonts w:ascii="Times New Roman" w:hAnsi="Times New Roman"/>
      <w:kern w:val="2"/>
      <w:sz w:val="24"/>
      <w:szCs w:val="22"/>
    </w:rPr>
  </w:style>
  <w:style w:type="paragraph" w:styleId="1">
    <w:name w:val="heading 1"/>
    <w:basedOn w:val="a0"/>
    <w:next w:val="a0"/>
    <w:link w:val="10"/>
    <w:autoRedefine/>
    <w:qFormat/>
    <w:rsid w:val="00FD2C86"/>
    <w:pPr>
      <w:keepNext/>
      <w:spacing w:before="240" w:line="240" w:lineRule="auto"/>
      <w:outlineLvl w:val="0"/>
    </w:pPr>
    <w:rPr>
      <w:b/>
      <w:sz w:val="28"/>
    </w:rPr>
  </w:style>
  <w:style w:type="paragraph" w:styleId="2">
    <w:name w:val="heading 2"/>
    <w:basedOn w:val="a0"/>
    <w:next w:val="a1"/>
    <w:link w:val="20"/>
    <w:autoRedefine/>
    <w:qFormat/>
    <w:rsid w:val="00FD2C86"/>
    <w:pPr>
      <w:keepNext/>
      <w:outlineLvl w:val="1"/>
    </w:pPr>
    <w:rPr>
      <w:b/>
    </w:rPr>
  </w:style>
  <w:style w:type="paragraph" w:styleId="3">
    <w:name w:val="heading 3"/>
    <w:basedOn w:val="a0"/>
    <w:next w:val="a1"/>
    <w:link w:val="30"/>
    <w:qFormat/>
    <w:rsid w:val="00FD2C86"/>
    <w:pPr>
      <w:keepNext/>
      <w:spacing w:line="240" w:lineRule="auto"/>
      <w:outlineLvl w:val="2"/>
    </w:pPr>
    <w:rPr>
      <w:b/>
    </w:rPr>
  </w:style>
  <w:style w:type="paragraph" w:styleId="4">
    <w:name w:val="heading 4"/>
    <w:basedOn w:val="a0"/>
    <w:next w:val="a0"/>
    <w:link w:val="40"/>
    <w:qFormat/>
    <w:rsid w:val="00FD2C86"/>
    <w:pPr>
      <w:keepNext/>
      <w:numPr>
        <w:ilvl w:val="3"/>
        <w:numId w:val="1"/>
      </w:numPr>
      <w:tabs>
        <w:tab w:val="clear" w:pos="851"/>
      </w:tabs>
      <w:spacing w:after="120"/>
      <w:ind w:left="0" w:firstLine="0"/>
      <w:outlineLvl w:val="3"/>
    </w:pPr>
    <w:rPr>
      <w:b/>
      <w:bCs/>
    </w:rPr>
  </w:style>
  <w:style w:type="paragraph" w:styleId="5">
    <w:name w:val="heading 5"/>
    <w:basedOn w:val="a0"/>
    <w:next w:val="a0"/>
    <w:link w:val="50"/>
    <w:qFormat/>
    <w:rsid w:val="00FD2C86"/>
    <w:pPr>
      <w:keepNext/>
      <w:numPr>
        <w:ilvl w:val="4"/>
        <w:numId w:val="2"/>
      </w:numPr>
      <w:tabs>
        <w:tab w:val="clear" w:pos="795"/>
      </w:tabs>
      <w:spacing w:line="360" w:lineRule="exact"/>
      <w:ind w:left="0" w:firstLine="0"/>
      <w:outlineLvl w:val="4"/>
    </w:pPr>
    <w:rPr>
      <w:b/>
      <w:bCs/>
      <w:kern w:val="0"/>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見出し 1 (文字)"/>
    <w:basedOn w:val="a2"/>
    <w:link w:val="1"/>
    <w:rsid w:val="005C62F5"/>
    <w:rPr>
      <w:rFonts w:ascii="Times New Roman" w:hAnsi="Times New Roman"/>
      <w:b/>
      <w:sz w:val="28"/>
      <w:szCs w:val="22"/>
    </w:rPr>
  </w:style>
  <w:style w:type="character" w:customStyle="1" w:styleId="20">
    <w:name w:val="見出し 2 (文字)"/>
    <w:basedOn w:val="a2"/>
    <w:link w:val="2"/>
    <w:rsid w:val="00D46069"/>
    <w:rPr>
      <w:rFonts w:ascii="Times New Roman" w:hAnsi="Times New Roman"/>
      <w:b/>
      <w:sz w:val="24"/>
      <w:szCs w:val="22"/>
    </w:rPr>
  </w:style>
  <w:style w:type="paragraph" w:styleId="a1">
    <w:name w:val="Normal Indent"/>
    <w:basedOn w:val="a0"/>
    <w:rsid w:val="00FD2C86"/>
    <w:pPr>
      <w:ind w:left="851"/>
    </w:pPr>
  </w:style>
  <w:style w:type="character" w:customStyle="1" w:styleId="30">
    <w:name w:val="見出し 3 (文字)"/>
    <w:basedOn w:val="a2"/>
    <w:link w:val="3"/>
    <w:rsid w:val="00D46069"/>
    <w:rPr>
      <w:rFonts w:ascii="Times New Roman" w:hAnsi="Times New Roman"/>
      <w:b/>
      <w:sz w:val="24"/>
      <w:szCs w:val="22"/>
    </w:rPr>
  </w:style>
  <w:style w:type="character" w:customStyle="1" w:styleId="40">
    <w:name w:val="見出し 4 (文字)"/>
    <w:basedOn w:val="a2"/>
    <w:link w:val="4"/>
    <w:rsid w:val="00A92E78"/>
    <w:rPr>
      <w:rFonts w:ascii="Times New Roman" w:hAnsi="Times New Roman"/>
      <w:b/>
      <w:bCs/>
      <w:kern w:val="2"/>
      <w:sz w:val="24"/>
      <w:szCs w:val="22"/>
    </w:rPr>
  </w:style>
  <w:style w:type="character" w:customStyle="1" w:styleId="50">
    <w:name w:val="見出し 5 (文字)"/>
    <w:basedOn w:val="a2"/>
    <w:link w:val="5"/>
    <w:rsid w:val="00D46069"/>
    <w:rPr>
      <w:rFonts w:ascii="Times New Roman" w:hAnsi="Times New Roman"/>
      <w:b/>
      <w:bCs/>
      <w:sz w:val="24"/>
      <w:szCs w:val="21"/>
    </w:rPr>
  </w:style>
  <w:style w:type="paragraph" w:styleId="a5">
    <w:name w:val="caption"/>
    <w:basedOn w:val="a0"/>
    <w:next w:val="a0"/>
    <w:qFormat/>
    <w:rsid w:val="00FD2C86"/>
    <w:pPr>
      <w:spacing w:after="240" w:line="240" w:lineRule="auto"/>
      <w:jc w:val="left"/>
    </w:pPr>
    <w:rPr>
      <w:rFonts w:ascii="Arial" w:eastAsia="ＭＳ ゴシック" w:hAnsi="Arial"/>
      <w:b/>
      <w:sz w:val="21"/>
    </w:rPr>
  </w:style>
  <w:style w:type="paragraph" w:styleId="a6">
    <w:name w:val="Title"/>
    <w:basedOn w:val="a0"/>
    <w:link w:val="a7"/>
    <w:autoRedefine/>
    <w:qFormat/>
    <w:rsid w:val="00FD2C86"/>
    <w:pPr>
      <w:spacing w:before="0" w:after="360"/>
      <w:jc w:val="center"/>
      <w:outlineLvl w:val="0"/>
    </w:pPr>
    <w:rPr>
      <w:b/>
      <w:sz w:val="28"/>
    </w:rPr>
  </w:style>
  <w:style w:type="character" w:customStyle="1" w:styleId="a7">
    <w:name w:val="表題 (文字)"/>
    <w:basedOn w:val="a2"/>
    <w:link w:val="a6"/>
    <w:rsid w:val="00D46069"/>
    <w:rPr>
      <w:rFonts w:ascii="Times New Roman" w:hAnsi="Times New Roman"/>
      <w:b/>
      <w:sz w:val="28"/>
      <w:szCs w:val="22"/>
    </w:rPr>
  </w:style>
  <w:style w:type="paragraph" w:customStyle="1" w:styleId="code">
    <w:name w:val="code"/>
    <w:basedOn w:val="a0"/>
    <w:autoRedefine/>
    <w:qFormat/>
    <w:rsid w:val="00FD2C86"/>
    <w:pPr>
      <w:snapToGrid w:val="0"/>
      <w:spacing w:before="0" w:line="240" w:lineRule="auto"/>
      <w:jc w:val="left"/>
    </w:pPr>
    <w:rPr>
      <w:rFonts w:ascii="Arial" w:hAnsi="Arial"/>
      <w:color w:val="4BACC6"/>
      <w:sz w:val="20"/>
    </w:rPr>
  </w:style>
  <w:style w:type="paragraph" w:styleId="a8">
    <w:name w:val="Body Text"/>
    <w:basedOn w:val="a0"/>
    <w:link w:val="a9"/>
    <w:semiHidden/>
    <w:rsid w:val="00FD2C86"/>
  </w:style>
  <w:style w:type="character" w:customStyle="1" w:styleId="a9">
    <w:name w:val="本文 (文字)"/>
    <w:basedOn w:val="a2"/>
    <w:link w:val="a8"/>
    <w:semiHidden/>
    <w:rsid w:val="00D46069"/>
    <w:rPr>
      <w:rFonts w:ascii="Times New Roman" w:hAnsi="Times New Roman"/>
      <w:sz w:val="24"/>
      <w:szCs w:val="22"/>
    </w:rPr>
  </w:style>
  <w:style w:type="paragraph" w:styleId="aa">
    <w:name w:val="Body Text First Indent"/>
    <w:basedOn w:val="a8"/>
    <w:link w:val="ab"/>
    <w:rsid w:val="00FD2C86"/>
    <w:pPr>
      <w:ind w:firstLine="567"/>
    </w:pPr>
  </w:style>
  <w:style w:type="character" w:customStyle="1" w:styleId="ab">
    <w:name w:val="本文字下げ (文字)"/>
    <w:basedOn w:val="a9"/>
    <w:link w:val="aa"/>
    <w:rsid w:val="00D46069"/>
    <w:rPr>
      <w:rFonts w:ascii="Times New Roman" w:hAnsi="Times New Roman"/>
      <w:sz w:val="24"/>
      <w:szCs w:val="22"/>
    </w:rPr>
  </w:style>
  <w:style w:type="paragraph" w:styleId="ac">
    <w:name w:val="footnote text"/>
    <w:basedOn w:val="a0"/>
    <w:link w:val="ad"/>
    <w:rsid w:val="00FD2C86"/>
    <w:pPr>
      <w:snapToGrid w:val="0"/>
      <w:spacing w:line="240" w:lineRule="auto"/>
      <w:jc w:val="left"/>
    </w:pPr>
    <w:rPr>
      <w:sz w:val="21"/>
    </w:rPr>
  </w:style>
  <w:style w:type="character" w:customStyle="1" w:styleId="ad">
    <w:name w:val="脚注文字列 (文字)"/>
    <w:basedOn w:val="a2"/>
    <w:link w:val="ac"/>
    <w:rsid w:val="00D46069"/>
    <w:rPr>
      <w:rFonts w:ascii="Times New Roman" w:hAnsi="Times New Roman"/>
      <w:sz w:val="21"/>
      <w:szCs w:val="22"/>
    </w:rPr>
  </w:style>
  <w:style w:type="paragraph" w:styleId="ae">
    <w:name w:val="header"/>
    <w:basedOn w:val="a0"/>
    <w:link w:val="af"/>
    <w:rsid w:val="00FD2C86"/>
    <w:pPr>
      <w:tabs>
        <w:tab w:val="center" w:pos="4252"/>
        <w:tab w:val="right" w:pos="8504"/>
      </w:tabs>
      <w:snapToGrid w:val="0"/>
    </w:pPr>
  </w:style>
  <w:style w:type="character" w:customStyle="1" w:styleId="af">
    <w:name w:val="ヘッダー (文字)"/>
    <w:basedOn w:val="a2"/>
    <w:link w:val="ae"/>
    <w:rsid w:val="00D46069"/>
    <w:rPr>
      <w:rFonts w:ascii="Times New Roman" w:hAnsi="Times New Roman"/>
      <w:sz w:val="24"/>
      <w:szCs w:val="22"/>
    </w:rPr>
  </w:style>
  <w:style w:type="paragraph" w:styleId="af0">
    <w:name w:val="footer"/>
    <w:basedOn w:val="a0"/>
    <w:link w:val="af1"/>
    <w:rsid w:val="00FD2C86"/>
    <w:pPr>
      <w:tabs>
        <w:tab w:val="center" w:pos="4252"/>
        <w:tab w:val="right" w:pos="8504"/>
      </w:tabs>
      <w:snapToGrid w:val="0"/>
    </w:pPr>
  </w:style>
  <w:style w:type="character" w:customStyle="1" w:styleId="af1">
    <w:name w:val="フッター (文字)"/>
    <w:basedOn w:val="a2"/>
    <w:link w:val="af0"/>
    <w:rsid w:val="00D46069"/>
    <w:rPr>
      <w:rFonts w:ascii="Times New Roman" w:hAnsi="Times New Roman"/>
      <w:sz w:val="24"/>
      <w:szCs w:val="22"/>
    </w:rPr>
  </w:style>
  <w:style w:type="character" w:styleId="af2">
    <w:name w:val="footnote reference"/>
    <w:basedOn w:val="a2"/>
    <w:semiHidden/>
    <w:rsid w:val="00FD2C86"/>
    <w:rPr>
      <w:vertAlign w:val="superscript"/>
    </w:rPr>
  </w:style>
  <w:style w:type="character" w:styleId="af3">
    <w:name w:val="page number"/>
    <w:basedOn w:val="a2"/>
    <w:rsid w:val="00FD2C86"/>
  </w:style>
  <w:style w:type="paragraph" w:styleId="a">
    <w:name w:val="List Bullet"/>
    <w:basedOn w:val="a0"/>
    <w:autoRedefine/>
    <w:rsid w:val="00FD2C86"/>
    <w:pPr>
      <w:numPr>
        <w:numId w:val="3"/>
      </w:numPr>
    </w:pPr>
  </w:style>
  <w:style w:type="paragraph" w:styleId="af4">
    <w:name w:val="Body Text Indent"/>
    <w:basedOn w:val="a0"/>
    <w:link w:val="af5"/>
    <w:semiHidden/>
    <w:rsid w:val="00FD2C86"/>
    <w:pPr>
      <w:ind w:left="210"/>
    </w:pPr>
  </w:style>
  <w:style w:type="character" w:customStyle="1" w:styleId="af5">
    <w:name w:val="本文インデント (文字)"/>
    <w:basedOn w:val="a2"/>
    <w:link w:val="af4"/>
    <w:semiHidden/>
    <w:rsid w:val="00D46069"/>
    <w:rPr>
      <w:rFonts w:ascii="Times New Roman" w:hAnsi="Times New Roman"/>
      <w:sz w:val="24"/>
      <w:szCs w:val="22"/>
    </w:rPr>
  </w:style>
  <w:style w:type="paragraph" w:styleId="21">
    <w:name w:val="Body Text 2"/>
    <w:basedOn w:val="a0"/>
    <w:link w:val="22"/>
    <w:semiHidden/>
    <w:rsid w:val="00FD2C86"/>
    <w:pPr>
      <w:tabs>
        <w:tab w:val="left" w:pos="2160"/>
      </w:tabs>
      <w:jc w:val="right"/>
    </w:pPr>
  </w:style>
  <w:style w:type="character" w:customStyle="1" w:styleId="22">
    <w:name w:val="本文 2 (文字)"/>
    <w:basedOn w:val="a2"/>
    <w:link w:val="21"/>
    <w:semiHidden/>
    <w:rsid w:val="00D46069"/>
    <w:rPr>
      <w:rFonts w:ascii="Times New Roman" w:hAnsi="Times New Roman"/>
      <w:sz w:val="24"/>
      <w:szCs w:val="22"/>
    </w:rPr>
  </w:style>
  <w:style w:type="character" w:styleId="af6">
    <w:name w:val="Hyperlink"/>
    <w:basedOn w:val="a2"/>
    <w:semiHidden/>
    <w:rsid w:val="00FD2C86"/>
    <w:rPr>
      <w:color w:val="0000FF"/>
      <w:u w:val="single"/>
    </w:rPr>
  </w:style>
  <w:style w:type="paragraph" w:styleId="af7">
    <w:name w:val="Plain Text"/>
    <w:basedOn w:val="a0"/>
    <w:link w:val="af8"/>
    <w:semiHidden/>
    <w:rsid w:val="00FD2C86"/>
    <w:rPr>
      <w:rFonts w:ascii="ＭＳ 明朝" w:hAnsi="Courier New"/>
      <w:sz w:val="21"/>
    </w:rPr>
  </w:style>
  <w:style w:type="character" w:customStyle="1" w:styleId="af8">
    <w:name w:val="書式なし (文字)"/>
    <w:basedOn w:val="a2"/>
    <w:link w:val="af7"/>
    <w:semiHidden/>
    <w:rsid w:val="00D46069"/>
    <w:rPr>
      <w:rFonts w:ascii="ＭＳ 明朝" w:hAnsi="Courier New"/>
      <w:sz w:val="21"/>
      <w:szCs w:val="22"/>
    </w:rPr>
  </w:style>
  <w:style w:type="paragraph" w:styleId="Web">
    <w:name w:val="Normal (Web)"/>
    <w:basedOn w:val="a0"/>
    <w:uiPriority w:val="99"/>
    <w:semiHidden/>
    <w:unhideWhenUsed/>
    <w:rsid w:val="00D46069"/>
    <w:pPr>
      <w:spacing w:beforeAutospacing="1" w:after="100" w:afterAutospacing="1"/>
      <w:jc w:val="left"/>
    </w:pPr>
    <w:rPr>
      <w:rFonts w:ascii="ＭＳ Ｐゴシック" w:eastAsia="ＭＳ Ｐゴシック" w:hAnsi="ＭＳ Ｐゴシック" w:cs="ＭＳ Ｐゴシック"/>
      <w:kern w:val="0"/>
    </w:rPr>
  </w:style>
  <w:style w:type="character" w:customStyle="1" w:styleId="midashi">
    <w:name w:val="midashi"/>
    <w:basedOn w:val="a2"/>
    <w:semiHidden/>
    <w:unhideWhenUsed/>
    <w:rsid w:val="00D46069"/>
  </w:style>
  <w:style w:type="paragraph" w:customStyle="1" w:styleId="af9">
    <w:name w:val="図表文字"/>
    <w:basedOn w:val="af0"/>
    <w:rsid w:val="00FD2C86"/>
    <w:pPr>
      <w:tabs>
        <w:tab w:val="clear" w:pos="4252"/>
        <w:tab w:val="clear" w:pos="8504"/>
      </w:tabs>
      <w:snapToGrid/>
      <w:spacing w:before="40" w:after="40" w:line="240" w:lineRule="auto"/>
    </w:pPr>
    <w:rPr>
      <w:rFonts w:ascii="Arial" w:hAnsi="Arial"/>
      <w:sz w:val="21"/>
    </w:rPr>
  </w:style>
  <w:style w:type="paragraph" w:customStyle="1" w:styleId="afa">
    <w:name w:val="数式"/>
    <w:basedOn w:val="aa"/>
    <w:rsid w:val="00FD2C86"/>
    <w:pPr>
      <w:tabs>
        <w:tab w:val="right" w:leader="dot" w:pos="7920"/>
      </w:tabs>
      <w:spacing w:before="360" w:after="360" w:line="240" w:lineRule="auto"/>
      <w:ind w:leftChars="200" w:left="200" w:rightChars="200" w:right="200" w:firstLine="0"/>
    </w:pPr>
  </w:style>
  <w:style w:type="paragraph" w:customStyle="1" w:styleId="afb">
    <w:name w:val="セクションタイトル"/>
    <w:basedOn w:val="aa"/>
    <w:rsid w:val="00FD2C86"/>
    <w:pPr>
      <w:keepNext/>
      <w:ind w:firstLine="0"/>
    </w:pPr>
  </w:style>
  <w:style w:type="character" w:styleId="afc">
    <w:name w:val="annotation reference"/>
    <w:basedOn w:val="a2"/>
    <w:uiPriority w:val="99"/>
    <w:semiHidden/>
    <w:unhideWhenUsed/>
    <w:rsid w:val="00ED7AA5"/>
    <w:rPr>
      <w:sz w:val="18"/>
      <w:szCs w:val="18"/>
    </w:rPr>
  </w:style>
  <w:style w:type="paragraph" w:styleId="afd">
    <w:name w:val="annotation text"/>
    <w:basedOn w:val="a0"/>
    <w:link w:val="afe"/>
    <w:uiPriority w:val="99"/>
    <w:semiHidden/>
    <w:unhideWhenUsed/>
    <w:rsid w:val="00ED7AA5"/>
    <w:pPr>
      <w:jc w:val="left"/>
    </w:pPr>
  </w:style>
  <w:style w:type="character" w:customStyle="1" w:styleId="afe">
    <w:name w:val="コメント文字列 (文字)"/>
    <w:basedOn w:val="a2"/>
    <w:link w:val="afd"/>
    <w:uiPriority w:val="99"/>
    <w:semiHidden/>
    <w:rsid w:val="00ED7AA5"/>
    <w:rPr>
      <w:rFonts w:ascii="Times New Roman" w:hAnsi="Times New Roman"/>
      <w:kern w:val="2"/>
      <w:sz w:val="24"/>
      <w:szCs w:val="22"/>
    </w:rPr>
  </w:style>
  <w:style w:type="paragraph" w:styleId="aff">
    <w:name w:val="annotation subject"/>
    <w:basedOn w:val="afd"/>
    <w:next w:val="afd"/>
    <w:link w:val="aff0"/>
    <w:uiPriority w:val="99"/>
    <w:semiHidden/>
    <w:unhideWhenUsed/>
    <w:rsid w:val="00ED7AA5"/>
    <w:rPr>
      <w:b/>
      <w:bCs/>
    </w:rPr>
  </w:style>
  <w:style w:type="character" w:customStyle="1" w:styleId="aff0">
    <w:name w:val="コメント内容 (文字)"/>
    <w:basedOn w:val="afe"/>
    <w:link w:val="aff"/>
    <w:uiPriority w:val="99"/>
    <w:semiHidden/>
    <w:rsid w:val="00ED7AA5"/>
    <w:rPr>
      <w:rFonts w:ascii="Times New Roman" w:hAnsi="Times New Roman"/>
      <w:b/>
      <w:bCs/>
      <w:kern w:val="2"/>
      <w:sz w:val="24"/>
      <w:szCs w:val="22"/>
    </w:rPr>
  </w:style>
  <w:style w:type="paragraph" w:styleId="aff1">
    <w:name w:val="Balloon Text"/>
    <w:basedOn w:val="a0"/>
    <w:link w:val="aff2"/>
    <w:uiPriority w:val="99"/>
    <w:semiHidden/>
    <w:unhideWhenUsed/>
    <w:rsid w:val="00ED7AA5"/>
    <w:pPr>
      <w:spacing w:before="0" w:line="240" w:lineRule="auto"/>
    </w:pPr>
    <w:rPr>
      <w:rFonts w:asciiTheme="majorHAnsi" w:eastAsiaTheme="majorEastAsia" w:hAnsiTheme="majorHAnsi" w:cstheme="majorBidi"/>
      <w:sz w:val="18"/>
      <w:szCs w:val="18"/>
    </w:rPr>
  </w:style>
  <w:style w:type="character" w:customStyle="1" w:styleId="aff2">
    <w:name w:val="吹き出し (文字)"/>
    <w:basedOn w:val="a2"/>
    <w:link w:val="aff1"/>
    <w:uiPriority w:val="99"/>
    <w:semiHidden/>
    <w:rsid w:val="00ED7AA5"/>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42420\AppData\Roaming\Microsoft\Templates\latex.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C:\Users\142420\AppData\Roaming\Microsoft\Templates\latex.dotx</Template>
  <TotalTime>81</TotalTime>
  <Pages>36</Pages>
  <Words>11733</Words>
  <Characters>66879</Characters>
  <Application>Microsoft Office Word</Application>
  <DocSecurity>0</DocSecurity>
  <Lines>557</Lines>
  <Paragraphs>156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78456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土橋 晃子</dc:creator>
  <cp:keywords/>
  <cp:lastModifiedBy>Microsoft Office User</cp:lastModifiedBy>
  <cp:revision>6</cp:revision>
  <dcterms:created xsi:type="dcterms:W3CDTF">2023-09-19T01:58:00Z</dcterms:created>
  <dcterms:modified xsi:type="dcterms:W3CDTF">2023-09-21T09:02:00Z</dcterms:modified>
</cp:coreProperties>
</file>